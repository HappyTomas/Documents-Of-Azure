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1BF0" w:rsidRDefault="00831BF0">
      <w:pPr>
        <w:rPr>
          <w:lang w:eastAsia="zh-CN"/>
        </w:rPr>
      </w:pPr>
      <w:bookmarkStart w:id="0" w:name="hp_TitlePage"/>
    </w:p>
    <w:p w:rsidR="00F606B6" w:rsidRPr="000731E1" w:rsidRDefault="003E4FD9" w:rsidP="00F606B6">
      <w:pPr>
        <w:jc w:val="center"/>
        <w:rPr>
          <w:b/>
          <w:sz w:val="30"/>
          <w:szCs w:val="30"/>
          <w:lang w:eastAsia="zh-CN"/>
        </w:rPr>
      </w:pPr>
      <w:r>
        <w:rPr>
          <w:rFonts w:hint="eastAsia"/>
          <w:b/>
          <w:sz w:val="30"/>
          <w:szCs w:val="30"/>
          <w:lang w:eastAsia="zh-CN"/>
        </w:rPr>
        <w:t>哈奇</w:t>
      </w:r>
      <w:r w:rsidR="00C52D4B">
        <w:rPr>
          <w:rFonts w:hint="eastAsia"/>
          <w:b/>
          <w:sz w:val="30"/>
          <w:szCs w:val="30"/>
          <w:lang w:eastAsia="zh-CN"/>
        </w:rPr>
        <w:t>APP</w:t>
      </w:r>
      <w:r w:rsidR="004543F5">
        <w:rPr>
          <w:rFonts w:hint="eastAsia"/>
          <w:b/>
          <w:sz w:val="30"/>
          <w:szCs w:val="30"/>
          <w:lang w:eastAsia="zh-CN"/>
        </w:rPr>
        <w:t>-</w:t>
      </w:r>
      <w:r w:rsidR="006738C6">
        <w:rPr>
          <w:rFonts w:hint="eastAsia"/>
          <w:b/>
          <w:sz w:val="30"/>
          <w:szCs w:val="30"/>
          <w:lang w:eastAsia="zh-CN"/>
        </w:rPr>
        <w:t>邻里</w:t>
      </w:r>
      <w:proofErr w:type="gramStart"/>
      <w:r w:rsidR="006738C6">
        <w:rPr>
          <w:rFonts w:hint="eastAsia"/>
          <w:b/>
          <w:sz w:val="30"/>
          <w:szCs w:val="30"/>
          <w:lang w:eastAsia="zh-CN"/>
        </w:rPr>
        <w:t>圈</w:t>
      </w:r>
      <w:r w:rsidR="00F606B6" w:rsidRPr="000731E1">
        <w:rPr>
          <w:rFonts w:hint="eastAsia"/>
          <w:b/>
          <w:sz w:val="30"/>
          <w:szCs w:val="30"/>
          <w:lang w:eastAsia="zh-CN"/>
        </w:rPr>
        <w:t>需求</w:t>
      </w:r>
      <w:proofErr w:type="gramEnd"/>
      <w:r w:rsidR="006738C6">
        <w:rPr>
          <w:rFonts w:hint="eastAsia"/>
          <w:b/>
          <w:sz w:val="30"/>
          <w:szCs w:val="30"/>
          <w:lang w:eastAsia="zh-CN"/>
        </w:rPr>
        <w:t>设计</w:t>
      </w:r>
      <w:r w:rsidR="00F606B6" w:rsidRPr="000731E1">
        <w:rPr>
          <w:rFonts w:hint="eastAsia"/>
          <w:b/>
          <w:sz w:val="30"/>
          <w:szCs w:val="30"/>
          <w:lang w:eastAsia="zh-CN"/>
        </w:rPr>
        <w:t>文档</w:t>
      </w:r>
    </w:p>
    <w:p w:rsidR="00F606B6" w:rsidRDefault="00F606B6" w:rsidP="00F606B6">
      <w:pPr>
        <w:rPr>
          <w:rFonts w:ascii="宋体"/>
          <w:b/>
          <w:sz w:val="28"/>
          <w:lang w:eastAsia="zh-CN"/>
        </w:rPr>
      </w:pPr>
    </w:p>
    <w:p w:rsidR="00F606B6" w:rsidRPr="00326B28" w:rsidRDefault="00F606B6" w:rsidP="00F606B6">
      <w:pPr>
        <w:rPr>
          <w:rFonts w:ascii="宋体"/>
          <w:sz w:val="28"/>
          <w:lang w:eastAsia="zh-CN"/>
        </w:rPr>
      </w:pPr>
      <w:r w:rsidRPr="000731E1">
        <w:rPr>
          <w:rFonts w:ascii="宋体" w:hint="eastAsia"/>
          <w:sz w:val="28"/>
          <w:lang w:eastAsia="zh-CN"/>
        </w:rPr>
        <w:t>审阅人员：产品经理、技术人员、测试人员、</w:t>
      </w:r>
      <w:r w:rsidRPr="000731E1">
        <w:rPr>
          <w:rFonts w:ascii="宋体" w:hint="eastAsia"/>
          <w:sz w:val="28"/>
          <w:lang w:eastAsia="zh-CN"/>
        </w:rPr>
        <w:t>UI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98"/>
        <w:gridCol w:w="5857"/>
      </w:tblGrid>
      <w:tr w:rsidR="00F606B6" w:rsidTr="00234BB7">
        <w:trPr>
          <w:trHeight w:val="313"/>
        </w:trPr>
        <w:tc>
          <w:tcPr>
            <w:tcW w:w="28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06B6" w:rsidRDefault="00F606B6" w:rsidP="00234BB7">
            <w:pPr>
              <w:pStyle w:val="Table1"/>
              <w:rPr>
                <w:rFonts w:ascii="Times New Roman" w:hAnsi="Times New Roman"/>
              </w:rPr>
            </w:pPr>
            <w:r>
              <w:rPr>
                <w:rFonts w:ascii="宋体" w:hint="eastAsia"/>
              </w:rPr>
              <w:t>版本</w:t>
            </w:r>
          </w:p>
          <w:p w:rsidR="00F606B6" w:rsidRDefault="00F606B6" w:rsidP="00234BB7">
            <w:pPr>
              <w:pStyle w:val="Table1"/>
            </w:pPr>
            <w:r>
              <w:t xml:space="preserve">Current Version: </w:t>
            </w:r>
          </w:p>
        </w:tc>
        <w:tc>
          <w:tcPr>
            <w:tcW w:w="58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06B6" w:rsidRPr="00E16DF0" w:rsidRDefault="00F606B6" w:rsidP="00234BB7">
            <w:pPr>
              <w:pStyle w:val="Table1Inpu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V1.0</w:t>
            </w:r>
          </w:p>
        </w:tc>
      </w:tr>
      <w:tr w:rsidR="00F606B6" w:rsidTr="00234BB7">
        <w:trPr>
          <w:trHeight w:val="235"/>
        </w:trPr>
        <w:tc>
          <w:tcPr>
            <w:tcW w:w="28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06B6" w:rsidRDefault="00F606B6" w:rsidP="00234BB7">
            <w:pPr>
              <w:pStyle w:val="Table1"/>
              <w:rPr>
                <w:rFonts w:ascii="Times New Roman" w:hAnsi="Times New Roman"/>
              </w:rPr>
            </w:pPr>
            <w:r>
              <w:rPr>
                <w:rFonts w:ascii="宋体" w:hint="eastAsia"/>
              </w:rPr>
              <w:t>最后修改日期</w:t>
            </w:r>
          </w:p>
          <w:p w:rsidR="00F606B6" w:rsidRDefault="00F606B6" w:rsidP="00234BB7">
            <w:pPr>
              <w:pStyle w:val="Table1"/>
            </w:pPr>
            <w:r>
              <w:t>Date Last Updated:</w:t>
            </w:r>
          </w:p>
        </w:tc>
        <w:tc>
          <w:tcPr>
            <w:tcW w:w="58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06B6" w:rsidRDefault="00F606B6" w:rsidP="00234BB7">
            <w:pPr>
              <w:pStyle w:val="Table1Input"/>
              <w:rPr>
                <w:rFonts w:ascii="Times New Roman" w:hAnsi="Times New Roman"/>
                <w:color w:val="000000"/>
              </w:rPr>
            </w:pPr>
          </w:p>
        </w:tc>
      </w:tr>
      <w:tr w:rsidR="00F606B6" w:rsidTr="00234BB7">
        <w:trPr>
          <w:trHeight w:val="156"/>
        </w:trPr>
        <w:tc>
          <w:tcPr>
            <w:tcW w:w="28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06B6" w:rsidRDefault="00F606B6" w:rsidP="00234BB7">
            <w:pPr>
              <w:pStyle w:val="Table1"/>
              <w:rPr>
                <w:rFonts w:ascii="Times New Roman" w:hAnsi="Times New Roman"/>
              </w:rPr>
            </w:pPr>
            <w:r>
              <w:rPr>
                <w:rFonts w:ascii="宋体" w:hint="eastAsia"/>
              </w:rPr>
              <w:t>最后修改人</w:t>
            </w:r>
          </w:p>
          <w:p w:rsidR="00F606B6" w:rsidRDefault="00F606B6" w:rsidP="00234BB7">
            <w:pPr>
              <w:pStyle w:val="Table1"/>
            </w:pPr>
            <w:r>
              <w:t xml:space="preserve">Last Updated By: </w:t>
            </w:r>
          </w:p>
        </w:tc>
        <w:tc>
          <w:tcPr>
            <w:tcW w:w="58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06B6" w:rsidRDefault="00F606B6" w:rsidP="00234BB7">
            <w:pPr>
              <w:pStyle w:val="Table1Input"/>
              <w:rPr>
                <w:rFonts w:ascii="Times New Roman" w:hAnsi="Times New Roman"/>
                <w:color w:val="000000"/>
              </w:rPr>
            </w:pPr>
          </w:p>
        </w:tc>
      </w:tr>
      <w:tr w:rsidR="00F606B6" w:rsidTr="00234BB7">
        <w:trPr>
          <w:trHeight w:val="362"/>
        </w:trPr>
        <w:tc>
          <w:tcPr>
            <w:tcW w:w="28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06B6" w:rsidRDefault="00F606B6" w:rsidP="00234BB7">
            <w:pPr>
              <w:pStyle w:val="Table1"/>
              <w:rPr>
                <w:rFonts w:ascii="Times New Roman" w:hAnsi="Times New Roman"/>
              </w:rPr>
            </w:pPr>
            <w:r>
              <w:rPr>
                <w:rFonts w:ascii="宋体" w:hint="eastAsia"/>
              </w:rPr>
              <w:t>作者</w:t>
            </w:r>
          </w:p>
          <w:p w:rsidR="00F606B6" w:rsidRDefault="00F606B6" w:rsidP="00234BB7">
            <w:pPr>
              <w:pStyle w:val="Table1"/>
            </w:pPr>
            <w:r>
              <w:t xml:space="preserve">Author: </w:t>
            </w:r>
          </w:p>
        </w:tc>
        <w:tc>
          <w:tcPr>
            <w:tcW w:w="58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06B6" w:rsidRPr="00E13A32" w:rsidRDefault="006738C6" w:rsidP="00234BB7">
            <w:pPr>
              <w:pStyle w:val="Table1Input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陈斌</w:t>
            </w:r>
          </w:p>
        </w:tc>
      </w:tr>
      <w:tr w:rsidR="00F606B6" w:rsidTr="00234BB7">
        <w:trPr>
          <w:trHeight w:val="128"/>
        </w:trPr>
        <w:tc>
          <w:tcPr>
            <w:tcW w:w="28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06B6" w:rsidRDefault="00F606B6" w:rsidP="00234BB7">
            <w:pPr>
              <w:pStyle w:val="Table1"/>
              <w:rPr>
                <w:rFonts w:ascii="Times New Roman" w:hAnsi="Times New Roman"/>
              </w:rPr>
            </w:pPr>
            <w:r>
              <w:rPr>
                <w:rFonts w:ascii="宋体" w:hint="eastAsia"/>
              </w:rPr>
              <w:t>创建日期</w:t>
            </w:r>
          </w:p>
          <w:p w:rsidR="00F606B6" w:rsidRDefault="00F606B6" w:rsidP="00234BB7">
            <w:pPr>
              <w:pStyle w:val="Table1"/>
            </w:pPr>
            <w:r>
              <w:t xml:space="preserve">Date </w:t>
            </w:r>
            <w:proofErr w:type="spellStart"/>
            <w:r>
              <w:rPr>
                <w:rFonts w:hint="eastAsia"/>
              </w:rPr>
              <w:t>C</w:t>
            </w:r>
            <w:r>
              <w:t>eated</w:t>
            </w:r>
            <w:proofErr w:type="spellEnd"/>
            <w:r>
              <w:t xml:space="preserve">: </w:t>
            </w:r>
          </w:p>
        </w:tc>
        <w:tc>
          <w:tcPr>
            <w:tcW w:w="58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606B6" w:rsidRPr="00F41676" w:rsidRDefault="006738C6" w:rsidP="00A57EA5">
            <w:pPr>
              <w:pStyle w:val="Table1Input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2017-07-17</w:t>
            </w:r>
          </w:p>
        </w:tc>
      </w:tr>
    </w:tbl>
    <w:p w:rsidR="00F606B6" w:rsidRDefault="00F606B6" w:rsidP="00F606B6">
      <w:pPr>
        <w:rPr>
          <w:rFonts w:ascii="宋体"/>
          <w:b/>
          <w:sz w:val="28"/>
        </w:rPr>
      </w:pPr>
    </w:p>
    <w:tbl>
      <w:tblPr>
        <w:tblW w:w="8737" w:type="dxa"/>
        <w:tblInd w:w="1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1710"/>
        <w:gridCol w:w="5227"/>
      </w:tblGrid>
      <w:tr w:rsidR="00F606B6" w:rsidTr="00234BB7">
        <w:tc>
          <w:tcPr>
            <w:tcW w:w="1800" w:type="dxa"/>
          </w:tcPr>
          <w:p w:rsidR="00F606B6" w:rsidRDefault="00F606B6" w:rsidP="00234BB7">
            <w:pPr>
              <w:jc w:val="center"/>
              <w:rPr>
                <w:rFonts w:ascii="宋体"/>
                <w:b/>
                <w:sz w:val="21"/>
              </w:rPr>
            </w:pPr>
            <w:proofErr w:type="spellStart"/>
            <w:r>
              <w:rPr>
                <w:rFonts w:ascii="宋体" w:hint="eastAsia"/>
                <w:b/>
                <w:sz w:val="21"/>
              </w:rPr>
              <w:t>变更日期</w:t>
            </w:r>
            <w:r>
              <w:rPr>
                <w:rFonts w:ascii="宋体"/>
                <w:b/>
                <w:sz w:val="21"/>
              </w:rPr>
              <w:t>Change</w:t>
            </w:r>
            <w:proofErr w:type="spellEnd"/>
            <w:r>
              <w:rPr>
                <w:rFonts w:ascii="宋体"/>
                <w:b/>
                <w:sz w:val="21"/>
              </w:rPr>
              <w:t xml:space="preserve"> Date</w:t>
            </w:r>
          </w:p>
        </w:tc>
        <w:tc>
          <w:tcPr>
            <w:tcW w:w="1710" w:type="dxa"/>
          </w:tcPr>
          <w:p w:rsidR="00F606B6" w:rsidRDefault="00F606B6" w:rsidP="00234BB7">
            <w:pPr>
              <w:jc w:val="center"/>
              <w:rPr>
                <w:rFonts w:ascii="Times New Roman" w:hAnsi="Times New Roman"/>
                <w:b/>
                <w:sz w:val="21"/>
              </w:rPr>
            </w:pPr>
            <w:proofErr w:type="spellStart"/>
            <w:r>
              <w:rPr>
                <w:rFonts w:ascii="宋体" w:hint="eastAsia"/>
                <w:b/>
                <w:sz w:val="21"/>
              </w:rPr>
              <w:t>修改人员</w:t>
            </w:r>
            <w:proofErr w:type="spellEnd"/>
          </w:p>
          <w:p w:rsidR="00F606B6" w:rsidRDefault="00F606B6" w:rsidP="00234BB7">
            <w:pPr>
              <w:jc w:val="center"/>
              <w:rPr>
                <w:rFonts w:ascii="宋体"/>
                <w:b/>
                <w:sz w:val="21"/>
              </w:rPr>
            </w:pPr>
            <w:r>
              <w:rPr>
                <w:rFonts w:ascii="宋体"/>
                <w:b/>
                <w:sz w:val="21"/>
              </w:rPr>
              <w:t>Changed by</w:t>
            </w:r>
          </w:p>
        </w:tc>
        <w:tc>
          <w:tcPr>
            <w:tcW w:w="5227" w:type="dxa"/>
          </w:tcPr>
          <w:p w:rsidR="00F606B6" w:rsidRDefault="00F606B6" w:rsidP="00234BB7">
            <w:pPr>
              <w:jc w:val="center"/>
              <w:rPr>
                <w:rFonts w:ascii="Times New Roman" w:hAnsi="Times New Roman"/>
                <w:b/>
                <w:sz w:val="21"/>
              </w:rPr>
            </w:pPr>
            <w:proofErr w:type="spellStart"/>
            <w:r>
              <w:rPr>
                <w:rFonts w:ascii="宋体" w:hint="eastAsia"/>
                <w:b/>
                <w:sz w:val="21"/>
              </w:rPr>
              <w:t>简要描述</w:t>
            </w:r>
            <w:proofErr w:type="spellEnd"/>
          </w:p>
          <w:p w:rsidR="00F606B6" w:rsidRDefault="00F606B6" w:rsidP="00234BB7">
            <w:pPr>
              <w:jc w:val="center"/>
              <w:rPr>
                <w:rFonts w:ascii="宋体"/>
                <w:b/>
                <w:sz w:val="21"/>
              </w:rPr>
            </w:pPr>
            <w:r>
              <w:rPr>
                <w:rFonts w:ascii="宋体"/>
                <w:b/>
                <w:sz w:val="21"/>
              </w:rPr>
              <w:t>Short des</w:t>
            </w:r>
            <w:r>
              <w:rPr>
                <w:rFonts w:ascii="宋体" w:hint="eastAsia"/>
                <w:b/>
                <w:sz w:val="21"/>
              </w:rPr>
              <w:t>cr</w:t>
            </w:r>
            <w:r>
              <w:rPr>
                <w:rFonts w:ascii="宋体"/>
                <w:b/>
                <w:sz w:val="21"/>
              </w:rPr>
              <w:t>iption</w:t>
            </w:r>
          </w:p>
        </w:tc>
      </w:tr>
      <w:tr w:rsidR="00F606B6" w:rsidTr="00234BB7">
        <w:tc>
          <w:tcPr>
            <w:tcW w:w="1800" w:type="dxa"/>
          </w:tcPr>
          <w:p w:rsidR="00F606B6" w:rsidRDefault="00F606B6" w:rsidP="00234BB7">
            <w:pPr>
              <w:jc w:val="center"/>
              <w:rPr>
                <w:rFonts w:ascii="Times New Roman" w:hAnsi="Times New Roman"/>
                <w:sz w:val="21"/>
              </w:rPr>
            </w:pPr>
          </w:p>
        </w:tc>
        <w:tc>
          <w:tcPr>
            <w:tcW w:w="1710" w:type="dxa"/>
          </w:tcPr>
          <w:p w:rsidR="00F606B6" w:rsidRDefault="00F606B6" w:rsidP="00234BB7">
            <w:pPr>
              <w:jc w:val="center"/>
              <w:rPr>
                <w:rFonts w:ascii="Times New Roman" w:hAnsi="Times New Roman"/>
                <w:sz w:val="21"/>
              </w:rPr>
            </w:pPr>
          </w:p>
        </w:tc>
        <w:tc>
          <w:tcPr>
            <w:tcW w:w="5227" w:type="dxa"/>
          </w:tcPr>
          <w:p w:rsidR="00F606B6" w:rsidRDefault="00F606B6" w:rsidP="00234BB7">
            <w:pPr>
              <w:jc w:val="both"/>
              <w:rPr>
                <w:rFonts w:ascii="Times New Roman" w:hAnsi="Times New Roman"/>
                <w:sz w:val="21"/>
              </w:rPr>
            </w:pPr>
          </w:p>
        </w:tc>
      </w:tr>
      <w:tr w:rsidR="00F606B6" w:rsidTr="00234BB7">
        <w:tc>
          <w:tcPr>
            <w:tcW w:w="1800" w:type="dxa"/>
          </w:tcPr>
          <w:p w:rsidR="00F606B6" w:rsidRDefault="00F606B6" w:rsidP="00234BB7">
            <w:pPr>
              <w:jc w:val="center"/>
              <w:rPr>
                <w:rFonts w:ascii="Times New Roman" w:hAnsi="Times New Roman"/>
                <w:sz w:val="21"/>
              </w:rPr>
            </w:pPr>
          </w:p>
        </w:tc>
        <w:tc>
          <w:tcPr>
            <w:tcW w:w="1710" w:type="dxa"/>
          </w:tcPr>
          <w:p w:rsidR="00F606B6" w:rsidRDefault="00F606B6" w:rsidP="00234BB7">
            <w:pPr>
              <w:jc w:val="center"/>
              <w:rPr>
                <w:rFonts w:ascii="Times New Roman" w:hAnsi="Times New Roman"/>
                <w:sz w:val="21"/>
              </w:rPr>
            </w:pPr>
          </w:p>
        </w:tc>
        <w:tc>
          <w:tcPr>
            <w:tcW w:w="5227" w:type="dxa"/>
          </w:tcPr>
          <w:p w:rsidR="00F606B6" w:rsidRPr="003D66D0" w:rsidRDefault="00F606B6" w:rsidP="00234BB7">
            <w:pPr>
              <w:jc w:val="both"/>
              <w:rPr>
                <w:rFonts w:ascii="Times New Roman" w:hAnsi="Times New Roman"/>
                <w:sz w:val="21"/>
              </w:rPr>
            </w:pPr>
          </w:p>
        </w:tc>
      </w:tr>
      <w:tr w:rsidR="00F606B6" w:rsidTr="00234BB7">
        <w:tc>
          <w:tcPr>
            <w:tcW w:w="1800" w:type="dxa"/>
            <w:tcBorders>
              <w:top w:val="single" w:sz="6" w:space="0" w:color="auto"/>
              <w:left w:val="single" w:sz="2" w:space="0" w:color="auto"/>
              <w:bottom w:val="single" w:sz="2" w:space="0" w:color="auto"/>
              <w:right w:val="single" w:sz="6" w:space="0" w:color="auto"/>
            </w:tcBorders>
          </w:tcPr>
          <w:p w:rsidR="00F606B6" w:rsidRDefault="00F606B6" w:rsidP="00234BB7">
            <w:pPr>
              <w:jc w:val="center"/>
              <w:rPr>
                <w:rFonts w:ascii="Times New Roman" w:hAnsi="Times New Roman"/>
                <w:sz w:val="21"/>
              </w:rPr>
            </w:pP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</w:tcPr>
          <w:p w:rsidR="00F606B6" w:rsidRDefault="00F606B6" w:rsidP="00234BB7">
            <w:pPr>
              <w:jc w:val="center"/>
              <w:rPr>
                <w:rFonts w:ascii="Times New Roman" w:hAnsi="Times New Roman"/>
                <w:sz w:val="21"/>
              </w:rPr>
            </w:pPr>
          </w:p>
        </w:tc>
        <w:tc>
          <w:tcPr>
            <w:tcW w:w="5227" w:type="dxa"/>
            <w:tcBorders>
              <w:top w:val="single" w:sz="6" w:space="0" w:color="auto"/>
              <w:left w:val="single" w:sz="6" w:space="0" w:color="auto"/>
              <w:bottom w:val="single" w:sz="2" w:space="0" w:color="auto"/>
              <w:right w:val="single" w:sz="2" w:space="0" w:color="auto"/>
            </w:tcBorders>
          </w:tcPr>
          <w:p w:rsidR="00F606B6" w:rsidRDefault="00F606B6" w:rsidP="00234BB7">
            <w:pPr>
              <w:jc w:val="both"/>
              <w:rPr>
                <w:rFonts w:ascii="Times New Roman" w:hAnsi="Times New Roman"/>
                <w:sz w:val="21"/>
              </w:rPr>
            </w:pPr>
          </w:p>
        </w:tc>
      </w:tr>
    </w:tbl>
    <w:p w:rsidR="00831BF0" w:rsidRDefault="00831BF0">
      <w:pPr>
        <w:rPr>
          <w:lang w:eastAsia="zh-CN"/>
        </w:rPr>
        <w:sectPr w:rsidR="00831BF0">
          <w:pgSz w:w="11909" w:h="16834"/>
          <w:pgMar w:top="1440" w:right="1224" w:bottom="1728" w:left="1195" w:header="720" w:footer="576" w:gutter="0"/>
          <w:cols w:space="720"/>
        </w:sectPr>
      </w:pPr>
    </w:p>
    <w:bookmarkEnd w:id="0"/>
    <w:p w:rsidR="00831BF0" w:rsidRDefault="00831BF0">
      <w:pPr>
        <w:rPr>
          <w:lang w:eastAsia="zh-CN"/>
        </w:rPr>
      </w:pPr>
    </w:p>
    <w:p w:rsidR="00831BF0" w:rsidRDefault="00132DC9">
      <w:pPr>
        <w:rPr>
          <w:rFonts w:ascii="宋体" w:eastAsia="宋体" w:hAnsi="宋体" w:cs="宋体"/>
          <w:b/>
          <w:bCs/>
          <w:sz w:val="21"/>
          <w:szCs w:val="21"/>
        </w:rPr>
      </w:pPr>
      <w:bookmarkStart w:id="1" w:name="_Toc101347772"/>
      <w:proofErr w:type="spellStart"/>
      <w:r>
        <w:rPr>
          <w:rFonts w:ascii="宋体" w:eastAsia="宋体" w:hAnsi="宋体" w:cs="宋体" w:hint="eastAsia"/>
          <w:b/>
          <w:bCs/>
          <w:sz w:val="21"/>
          <w:szCs w:val="21"/>
        </w:rPr>
        <w:t>目录</w:t>
      </w:r>
      <w:proofErr w:type="spellEnd"/>
    </w:p>
    <w:p w:rsidR="00831BF0" w:rsidRDefault="001C72DF">
      <w:pPr>
        <w:rPr>
          <w:rFonts w:ascii="宋体" w:eastAsia="宋体" w:hAnsi="宋体" w:cs="宋体"/>
          <w:b/>
          <w:bCs/>
          <w:sz w:val="21"/>
          <w:szCs w:val="21"/>
          <w:u w:val="thick"/>
          <w:lang w:eastAsia="zh-CN"/>
        </w:rPr>
      </w:pPr>
      <w:r>
        <w:rPr>
          <w:noProof/>
          <w:sz w:val="21"/>
          <w:lang w:eastAsia="zh-CN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22860</wp:posOffset>
                </wp:positionH>
                <wp:positionV relativeFrom="paragraph">
                  <wp:posOffset>85725</wp:posOffset>
                </wp:positionV>
                <wp:extent cx="6057900" cy="9525"/>
                <wp:effectExtent l="10160" t="5715" r="8890" b="13335"/>
                <wp:wrapNone/>
                <wp:docPr id="90" name="直线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057900" cy="95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line w14:anchorId="7924824F" id="直线 81" o:spid="_x0000_s1026" style="position:absolute;left:0;text-align:left;flip:y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8pt,6.75pt" to="478.8pt,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"/>
            </w:pict>
          </mc:Fallback>
        </mc:AlternateContent>
      </w:r>
    </w:p>
    <w:p w:rsidR="00C64458" w:rsidRDefault="00132DC9">
      <w:pPr>
        <w:pStyle w:val="11"/>
        <w:tabs>
          <w:tab w:val="right" w:leader="dot" w:pos="948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rFonts w:hint="eastAsia"/>
          <w:sz w:val="52"/>
          <w:lang w:eastAsia="zh-CN"/>
        </w:rPr>
        <w:fldChar w:fldCharType="begin"/>
      </w:r>
      <w:r>
        <w:rPr>
          <w:rFonts w:hint="eastAsia"/>
          <w:sz w:val="52"/>
          <w:lang w:eastAsia="zh-CN"/>
        </w:rPr>
        <w:instrText xml:space="preserve">TOC \o "1-4" \h \u </w:instrText>
      </w:r>
      <w:r>
        <w:rPr>
          <w:rFonts w:hint="eastAsia"/>
          <w:sz w:val="52"/>
          <w:lang w:eastAsia="zh-CN"/>
        </w:rPr>
        <w:fldChar w:fldCharType="separate"/>
      </w:r>
      <w:hyperlink w:anchor="_Toc489003146" w:history="1">
        <w:r w:rsidR="00C64458" w:rsidRPr="003E0A21">
          <w:rPr>
            <w:rStyle w:val="af6"/>
            <w:noProof/>
          </w:rPr>
          <w:t>1</w:t>
        </w:r>
        <w:r w:rsidR="00C64458" w:rsidRPr="003E0A21">
          <w:rPr>
            <w:rStyle w:val="af6"/>
            <w:rFonts w:hint="eastAsia"/>
            <w:noProof/>
          </w:rPr>
          <w:t xml:space="preserve"> 需求概括</w:t>
        </w:r>
        <w:r w:rsidR="00C64458">
          <w:rPr>
            <w:noProof/>
          </w:rPr>
          <w:tab/>
        </w:r>
        <w:r w:rsidR="00C64458">
          <w:rPr>
            <w:noProof/>
          </w:rPr>
          <w:fldChar w:fldCharType="begin"/>
        </w:r>
        <w:r w:rsidR="00C64458">
          <w:rPr>
            <w:noProof/>
          </w:rPr>
          <w:instrText xml:space="preserve"> PAGEREF _Toc489003146 \h </w:instrText>
        </w:r>
        <w:r w:rsidR="00C64458">
          <w:rPr>
            <w:noProof/>
          </w:rPr>
        </w:r>
        <w:r w:rsidR="00C64458">
          <w:rPr>
            <w:noProof/>
          </w:rPr>
          <w:fldChar w:fldCharType="separate"/>
        </w:r>
        <w:r w:rsidR="00C64458">
          <w:rPr>
            <w:noProof/>
          </w:rPr>
          <w:t>4</w:t>
        </w:r>
        <w:r w:rsidR="00C64458">
          <w:rPr>
            <w:noProof/>
          </w:rPr>
          <w:fldChar w:fldCharType="end"/>
        </w:r>
      </w:hyperlink>
    </w:p>
    <w:p w:rsidR="00C64458" w:rsidRDefault="00C64458">
      <w:pPr>
        <w:pStyle w:val="11"/>
        <w:tabs>
          <w:tab w:val="right" w:leader="dot" w:pos="948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89003147" w:history="1">
        <w:r w:rsidRPr="003E0A21">
          <w:rPr>
            <w:rStyle w:val="af6"/>
            <w:noProof/>
          </w:rPr>
          <w:t>2</w:t>
        </w:r>
        <w:r w:rsidRPr="003E0A21">
          <w:rPr>
            <w:rStyle w:val="af6"/>
            <w:rFonts w:hint="eastAsia"/>
            <w:noProof/>
          </w:rPr>
          <w:t xml:space="preserve"> 业务逻辑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_Toc489003147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C64458" w:rsidRDefault="00C64458">
      <w:pPr>
        <w:pStyle w:val="11"/>
        <w:tabs>
          <w:tab w:val="right" w:leader="dot" w:pos="948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89003148" w:history="1">
        <w:r w:rsidRPr="003E0A21">
          <w:rPr>
            <w:rStyle w:val="af6"/>
            <w:noProof/>
          </w:rPr>
          <w:t>3</w:t>
        </w:r>
        <w:r w:rsidRPr="003E0A21">
          <w:rPr>
            <w:rStyle w:val="af6"/>
            <w:rFonts w:hint="eastAsia"/>
            <w:noProof/>
          </w:rPr>
          <w:t xml:space="preserve"> 总体说明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_Toc489003148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C64458" w:rsidRDefault="00C64458">
      <w:pPr>
        <w:pStyle w:val="11"/>
        <w:tabs>
          <w:tab w:val="right" w:leader="dot" w:pos="948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89003149" w:history="1">
        <w:r w:rsidRPr="003E0A21">
          <w:rPr>
            <w:rStyle w:val="af6"/>
            <w:noProof/>
          </w:rPr>
          <w:t>4</w:t>
        </w:r>
        <w:r w:rsidRPr="003E0A21">
          <w:rPr>
            <w:rStyle w:val="af6"/>
            <w:rFonts w:hint="eastAsia"/>
            <w:noProof/>
          </w:rPr>
          <w:t xml:space="preserve"> 功能说明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_Toc489003149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C64458" w:rsidRDefault="00C64458" w:rsidP="00C64458">
      <w:pPr>
        <w:pStyle w:val="23"/>
        <w:tabs>
          <w:tab w:val="right" w:leader="dot" w:pos="9480"/>
        </w:tabs>
        <w:ind w:left="40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89003150" w:history="1">
        <w:r w:rsidRPr="003E0A21">
          <w:rPr>
            <w:rStyle w:val="af6"/>
            <w:noProof/>
          </w:rPr>
          <w:t>4.1</w:t>
        </w:r>
        <w:r w:rsidRPr="003E0A21">
          <w:rPr>
            <w:rStyle w:val="af6"/>
            <w:rFonts w:hint="eastAsia"/>
            <w:noProof/>
          </w:rPr>
          <w:t xml:space="preserve"> 邻里圈首页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_Toc489003150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C64458" w:rsidRDefault="00C64458" w:rsidP="00C64458">
      <w:pPr>
        <w:pStyle w:val="23"/>
        <w:tabs>
          <w:tab w:val="right" w:leader="dot" w:pos="9480"/>
        </w:tabs>
        <w:ind w:left="40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89003151" w:history="1">
        <w:r w:rsidRPr="003E0A21">
          <w:rPr>
            <w:rStyle w:val="af6"/>
            <w:noProof/>
          </w:rPr>
          <w:t>4.2</w:t>
        </w:r>
        <w:r w:rsidRPr="003E0A21">
          <w:rPr>
            <w:rStyle w:val="af6"/>
            <w:rFonts w:hint="eastAsia"/>
            <w:noProof/>
          </w:rPr>
          <w:t xml:space="preserve"> 发言详情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_Toc489003151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:rsidR="00C64458" w:rsidRDefault="00C64458" w:rsidP="00C64458">
      <w:pPr>
        <w:pStyle w:val="23"/>
        <w:tabs>
          <w:tab w:val="right" w:leader="dot" w:pos="9480"/>
        </w:tabs>
        <w:ind w:left="40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89003152" w:history="1">
        <w:r w:rsidRPr="003E0A21">
          <w:rPr>
            <w:rStyle w:val="af6"/>
            <w:noProof/>
          </w:rPr>
          <w:t>4.3</w:t>
        </w:r>
        <w:r w:rsidRPr="003E0A21">
          <w:rPr>
            <w:rStyle w:val="af6"/>
            <w:rFonts w:hint="eastAsia"/>
            <w:noProof/>
          </w:rPr>
          <w:t xml:space="preserve"> 子评论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_Toc489003152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C64458" w:rsidRDefault="00C64458" w:rsidP="00C64458">
      <w:pPr>
        <w:pStyle w:val="23"/>
        <w:tabs>
          <w:tab w:val="right" w:leader="dot" w:pos="9480"/>
        </w:tabs>
        <w:ind w:left="40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89003153" w:history="1">
        <w:r w:rsidRPr="003E0A21">
          <w:rPr>
            <w:rStyle w:val="af6"/>
            <w:noProof/>
          </w:rPr>
          <w:t>4.4</w:t>
        </w:r>
        <w:r w:rsidRPr="003E0A21">
          <w:rPr>
            <w:rStyle w:val="af6"/>
            <w:rFonts w:hint="eastAsia"/>
            <w:noProof/>
          </w:rPr>
          <w:t xml:space="preserve"> 个人发言首页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_Toc489003153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hyperlink>
    </w:p>
    <w:p w:rsidR="00C64458" w:rsidRDefault="00C64458" w:rsidP="00C64458">
      <w:pPr>
        <w:pStyle w:val="23"/>
        <w:tabs>
          <w:tab w:val="right" w:leader="dot" w:pos="9480"/>
        </w:tabs>
        <w:ind w:left="40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89003154" w:history="1">
        <w:r w:rsidRPr="003E0A21">
          <w:rPr>
            <w:rStyle w:val="af6"/>
            <w:noProof/>
          </w:rPr>
          <w:t>4.5</w:t>
        </w:r>
        <w:r w:rsidRPr="003E0A21">
          <w:rPr>
            <w:rStyle w:val="af6"/>
            <w:rFonts w:hint="eastAsia"/>
            <w:noProof/>
          </w:rPr>
          <w:t xml:space="preserve"> 话题结果页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_Toc489003154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hyperlink>
    </w:p>
    <w:p w:rsidR="00C64458" w:rsidRDefault="00C64458" w:rsidP="00C64458">
      <w:pPr>
        <w:pStyle w:val="23"/>
        <w:tabs>
          <w:tab w:val="right" w:leader="dot" w:pos="9480"/>
        </w:tabs>
        <w:ind w:left="40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89003155" w:history="1">
        <w:r w:rsidRPr="003E0A21">
          <w:rPr>
            <w:rStyle w:val="af6"/>
            <w:noProof/>
          </w:rPr>
          <w:t>4.6</w:t>
        </w:r>
        <w:r w:rsidRPr="003E0A21">
          <w:rPr>
            <w:rStyle w:val="af6"/>
            <w:rFonts w:hint="eastAsia"/>
            <w:noProof/>
          </w:rPr>
          <w:t xml:space="preserve"> 转发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_Toc489003155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19</w:t>
        </w:r>
        <w:r>
          <w:rPr>
            <w:noProof/>
          </w:rPr>
          <w:fldChar w:fldCharType="end"/>
        </w:r>
      </w:hyperlink>
    </w:p>
    <w:p w:rsidR="00C64458" w:rsidRDefault="00C64458" w:rsidP="00C64458">
      <w:pPr>
        <w:pStyle w:val="30"/>
        <w:tabs>
          <w:tab w:val="right" w:leader="dot" w:pos="9480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89003156" w:history="1">
        <w:r w:rsidRPr="003E0A21">
          <w:rPr>
            <w:rStyle w:val="af6"/>
            <w:noProof/>
            <w:lang w:eastAsia="zh-CN"/>
          </w:rPr>
          <w:t>4.6.1</w:t>
        </w:r>
        <w:r w:rsidRPr="003E0A21">
          <w:rPr>
            <w:rStyle w:val="af6"/>
            <w:rFonts w:hint="eastAsia"/>
            <w:noProof/>
            <w:lang w:eastAsia="zh-CN"/>
          </w:rPr>
          <w:t xml:space="preserve"> 选择可见范围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_Toc489003156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23</w:t>
        </w:r>
        <w:r>
          <w:rPr>
            <w:noProof/>
          </w:rPr>
          <w:fldChar w:fldCharType="end"/>
        </w:r>
      </w:hyperlink>
    </w:p>
    <w:p w:rsidR="00C64458" w:rsidRDefault="00C64458" w:rsidP="00C64458">
      <w:pPr>
        <w:pStyle w:val="30"/>
        <w:tabs>
          <w:tab w:val="right" w:leader="dot" w:pos="9480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89003157" w:history="1">
        <w:r w:rsidRPr="003E0A21">
          <w:rPr>
            <w:rStyle w:val="af6"/>
            <w:noProof/>
            <w:lang w:eastAsia="zh-CN"/>
          </w:rPr>
          <w:t>4.6.2</w:t>
        </w:r>
        <w:r w:rsidRPr="003E0A21">
          <w:rPr>
            <w:rStyle w:val="af6"/>
            <w:rFonts w:hint="eastAsia"/>
            <w:noProof/>
            <w:lang w:eastAsia="zh-CN"/>
          </w:rPr>
          <w:t xml:space="preserve"> 选择图片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_Toc489003157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25</w:t>
        </w:r>
        <w:r>
          <w:rPr>
            <w:noProof/>
          </w:rPr>
          <w:fldChar w:fldCharType="end"/>
        </w:r>
      </w:hyperlink>
    </w:p>
    <w:p w:rsidR="00C64458" w:rsidRDefault="00C64458" w:rsidP="00C64458">
      <w:pPr>
        <w:pStyle w:val="30"/>
        <w:tabs>
          <w:tab w:val="right" w:leader="dot" w:pos="9480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89003158" w:history="1">
        <w:r w:rsidRPr="003E0A21">
          <w:rPr>
            <w:rStyle w:val="af6"/>
            <w:noProof/>
            <w:lang w:eastAsia="zh-CN"/>
          </w:rPr>
          <w:t>4.6.3</w:t>
        </w:r>
        <w:r w:rsidRPr="003E0A21">
          <w:rPr>
            <w:rStyle w:val="af6"/>
            <w:rFonts w:hint="eastAsia"/>
            <w:noProof/>
            <w:lang w:eastAsia="zh-CN"/>
          </w:rPr>
          <w:t xml:space="preserve"> 选择好友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_Toc489003158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hyperlink>
    </w:p>
    <w:p w:rsidR="00C64458" w:rsidRDefault="00C64458" w:rsidP="00C64458">
      <w:pPr>
        <w:pStyle w:val="30"/>
        <w:tabs>
          <w:tab w:val="right" w:leader="dot" w:pos="9480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89003159" w:history="1">
        <w:r w:rsidRPr="003E0A21">
          <w:rPr>
            <w:rStyle w:val="af6"/>
            <w:noProof/>
            <w:lang w:eastAsia="zh-CN"/>
          </w:rPr>
          <w:t>4.6.4</w:t>
        </w:r>
        <w:r w:rsidRPr="003E0A21">
          <w:rPr>
            <w:rStyle w:val="af6"/>
            <w:rFonts w:hint="eastAsia"/>
            <w:noProof/>
            <w:lang w:eastAsia="zh-CN"/>
          </w:rPr>
          <w:t xml:space="preserve"> 选择话题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_Toc489003159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28</w:t>
        </w:r>
        <w:r>
          <w:rPr>
            <w:noProof/>
          </w:rPr>
          <w:fldChar w:fldCharType="end"/>
        </w:r>
      </w:hyperlink>
    </w:p>
    <w:p w:rsidR="00C64458" w:rsidRDefault="00C64458" w:rsidP="00C64458">
      <w:pPr>
        <w:pStyle w:val="23"/>
        <w:tabs>
          <w:tab w:val="right" w:leader="dot" w:pos="9480"/>
        </w:tabs>
        <w:ind w:left="40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89003160" w:history="1">
        <w:r w:rsidRPr="003E0A21">
          <w:rPr>
            <w:rStyle w:val="af6"/>
            <w:noProof/>
          </w:rPr>
          <w:t>4.7</w:t>
        </w:r>
        <w:r w:rsidRPr="003E0A21">
          <w:rPr>
            <w:rStyle w:val="af6"/>
            <w:rFonts w:hint="eastAsia"/>
            <w:noProof/>
          </w:rPr>
          <w:t xml:space="preserve"> 评论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_Toc489003160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30</w:t>
        </w:r>
        <w:r>
          <w:rPr>
            <w:noProof/>
          </w:rPr>
          <w:fldChar w:fldCharType="end"/>
        </w:r>
      </w:hyperlink>
    </w:p>
    <w:p w:rsidR="00C64458" w:rsidRDefault="00C64458" w:rsidP="00C64458">
      <w:pPr>
        <w:pStyle w:val="23"/>
        <w:tabs>
          <w:tab w:val="right" w:leader="dot" w:pos="9480"/>
        </w:tabs>
        <w:ind w:left="40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89003161" w:history="1">
        <w:r w:rsidRPr="003E0A21">
          <w:rPr>
            <w:rStyle w:val="af6"/>
            <w:noProof/>
          </w:rPr>
          <w:t>4.8</w:t>
        </w:r>
        <w:r w:rsidRPr="003E0A21">
          <w:rPr>
            <w:rStyle w:val="af6"/>
            <w:rFonts w:hint="eastAsia"/>
            <w:noProof/>
          </w:rPr>
          <w:t xml:space="preserve"> 点赞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_Toc489003161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34</w:t>
        </w:r>
        <w:r>
          <w:rPr>
            <w:noProof/>
          </w:rPr>
          <w:fldChar w:fldCharType="end"/>
        </w:r>
      </w:hyperlink>
    </w:p>
    <w:p w:rsidR="00C64458" w:rsidRDefault="00C64458" w:rsidP="00C64458">
      <w:pPr>
        <w:pStyle w:val="23"/>
        <w:tabs>
          <w:tab w:val="right" w:leader="dot" w:pos="9480"/>
        </w:tabs>
        <w:ind w:left="40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89003162" w:history="1">
        <w:r w:rsidRPr="003E0A21">
          <w:rPr>
            <w:rStyle w:val="af6"/>
            <w:noProof/>
          </w:rPr>
          <w:t>4.9</w:t>
        </w:r>
        <w:r w:rsidRPr="003E0A21">
          <w:rPr>
            <w:rStyle w:val="af6"/>
            <w:rFonts w:hint="eastAsia"/>
            <w:noProof/>
          </w:rPr>
          <w:t xml:space="preserve"> 消息管理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_Toc489003162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34</w:t>
        </w:r>
        <w:r>
          <w:rPr>
            <w:noProof/>
          </w:rPr>
          <w:fldChar w:fldCharType="end"/>
        </w:r>
      </w:hyperlink>
    </w:p>
    <w:p w:rsidR="00C64458" w:rsidRDefault="00C64458" w:rsidP="00C64458">
      <w:pPr>
        <w:pStyle w:val="30"/>
        <w:tabs>
          <w:tab w:val="right" w:leader="dot" w:pos="9480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89003163" w:history="1">
        <w:r w:rsidRPr="003E0A21">
          <w:rPr>
            <w:rStyle w:val="af6"/>
            <w:noProof/>
            <w:lang w:eastAsia="zh-CN"/>
          </w:rPr>
          <w:t>4.9.1 @</w:t>
        </w:r>
        <w:r w:rsidRPr="003E0A21">
          <w:rPr>
            <w:rStyle w:val="af6"/>
            <w:rFonts w:hint="eastAsia"/>
            <w:noProof/>
            <w:lang w:eastAsia="zh-CN"/>
          </w:rPr>
          <w:t>我的发言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_Toc489003163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37</w:t>
        </w:r>
        <w:r>
          <w:rPr>
            <w:noProof/>
          </w:rPr>
          <w:fldChar w:fldCharType="end"/>
        </w:r>
      </w:hyperlink>
    </w:p>
    <w:p w:rsidR="00C64458" w:rsidRDefault="00C64458" w:rsidP="00C64458">
      <w:pPr>
        <w:pStyle w:val="30"/>
        <w:tabs>
          <w:tab w:val="right" w:leader="dot" w:pos="9480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89003164" w:history="1">
        <w:r w:rsidRPr="003E0A21">
          <w:rPr>
            <w:rStyle w:val="af6"/>
            <w:noProof/>
            <w:lang w:eastAsia="zh-CN"/>
          </w:rPr>
          <w:t>4.9.2</w:t>
        </w:r>
        <w:r w:rsidRPr="003E0A21">
          <w:rPr>
            <w:rStyle w:val="af6"/>
            <w:rFonts w:hint="eastAsia"/>
            <w:noProof/>
            <w:lang w:eastAsia="zh-CN"/>
          </w:rPr>
          <w:t xml:space="preserve"> 评论消息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_Toc489003164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40</w:t>
        </w:r>
        <w:r>
          <w:rPr>
            <w:noProof/>
          </w:rPr>
          <w:fldChar w:fldCharType="end"/>
        </w:r>
      </w:hyperlink>
    </w:p>
    <w:p w:rsidR="00C64458" w:rsidRDefault="00C64458" w:rsidP="00C64458">
      <w:pPr>
        <w:pStyle w:val="30"/>
        <w:tabs>
          <w:tab w:val="right" w:leader="dot" w:pos="9480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89003165" w:history="1">
        <w:r w:rsidRPr="003E0A21">
          <w:rPr>
            <w:rStyle w:val="af6"/>
            <w:noProof/>
            <w:lang w:eastAsia="zh-CN"/>
          </w:rPr>
          <w:t>4.9.3</w:t>
        </w:r>
        <w:r w:rsidRPr="003E0A21">
          <w:rPr>
            <w:rStyle w:val="af6"/>
            <w:rFonts w:hint="eastAsia"/>
            <w:noProof/>
            <w:lang w:eastAsia="zh-CN"/>
          </w:rPr>
          <w:t xml:space="preserve"> 点赞消息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_Toc489003165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45</w:t>
        </w:r>
        <w:r>
          <w:rPr>
            <w:noProof/>
          </w:rPr>
          <w:fldChar w:fldCharType="end"/>
        </w:r>
      </w:hyperlink>
    </w:p>
    <w:p w:rsidR="00C64458" w:rsidRDefault="00C64458" w:rsidP="00C64458">
      <w:pPr>
        <w:pStyle w:val="30"/>
        <w:tabs>
          <w:tab w:val="right" w:leader="dot" w:pos="9480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89003166" w:history="1">
        <w:r w:rsidRPr="003E0A21">
          <w:rPr>
            <w:rStyle w:val="af6"/>
            <w:noProof/>
            <w:lang w:eastAsia="zh-CN"/>
          </w:rPr>
          <w:t>4.9.4</w:t>
        </w:r>
        <w:r w:rsidRPr="003E0A21">
          <w:rPr>
            <w:rStyle w:val="af6"/>
            <w:rFonts w:hint="eastAsia"/>
            <w:noProof/>
            <w:lang w:eastAsia="zh-CN"/>
          </w:rPr>
          <w:t xml:space="preserve"> 订单消息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_Toc489003166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47</w:t>
        </w:r>
        <w:r>
          <w:rPr>
            <w:noProof/>
          </w:rPr>
          <w:fldChar w:fldCharType="end"/>
        </w:r>
      </w:hyperlink>
    </w:p>
    <w:p w:rsidR="00C64458" w:rsidRDefault="00C64458" w:rsidP="00C64458">
      <w:pPr>
        <w:pStyle w:val="30"/>
        <w:tabs>
          <w:tab w:val="right" w:leader="dot" w:pos="9480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89003167" w:history="1">
        <w:r w:rsidRPr="003E0A21">
          <w:rPr>
            <w:rStyle w:val="af6"/>
            <w:noProof/>
            <w:lang w:eastAsia="zh-CN"/>
          </w:rPr>
          <w:t>4.9.5</w:t>
        </w:r>
        <w:r w:rsidRPr="003E0A21">
          <w:rPr>
            <w:rStyle w:val="af6"/>
            <w:rFonts w:hint="eastAsia"/>
            <w:noProof/>
            <w:lang w:eastAsia="zh-CN"/>
          </w:rPr>
          <w:t xml:space="preserve"> 管理员消息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_Toc489003167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49</w:t>
        </w:r>
        <w:r>
          <w:rPr>
            <w:noProof/>
          </w:rPr>
          <w:fldChar w:fldCharType="end"/>
        </w:r>
      </w:hyperlink>
    </w:p>
    <w:p w:rsidR="00C64458" w:rsidRDefault="00C64458" w:rsidP="00C64458">
      <w:pPr>
        <w:pStyle w:val="23"/>
        <w:tabs>
          <w:tab w:val="right" w:leader="dot" w:pos="9480"/>
        </w:tabs>
        <w:ind w:left="40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89003168" w:history="1">
        <w:r w:rsidRPr="003E0A21">
          <w:rPr>
            <w:rStyle w:val="af6"/>
            <w:noProof/>
          </w:rPr>
          <w:t>4.10</w:t>
        </w:r>
        <w:r w:rsidRPr="003E0A21">
          <w:rPr>
            <w:rStyle w:val="af6"/>
            <w:rFonts w:hint="eastAsia"/>
            <w:noProof/>
          </w:rPr>
          <w:t xml:space="preserve"> 功能模块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_Toc489003168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51</w:t>
        </w:r>
        <w:r>
          <w:rPr>
            <w:noProof/>
          </w:rPr>
          <w:fldChar w:fldCharType="end"/>
        </w:r>
      </w:hyperlink>
    </w:p>
    <w:p w:rsidR="00C64458" w:rsidRDefault="00C64458" w:rsidP="00C64458">
      <w:pPr>
        <w:pStyle w:val="30"/>
        <w:tabs>
          <w:tab w:val="right" w:leader="dot" w:pos="9480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89003169" w:history="1">
        <w:r w:rsidRPr="003E0A21">
          <w:rPr>
            <w:rStyle w:val="af6"/>
            <w:noProof/>
          </w:rPr>
          <w:t>4.10.1</w:t>
        </w:r>
        <w:r w:rsidRPr="003E0A21">
          <w:rPr>
            <w:rStyle w:val="af6"/>
            <w:rFonts w:hint="eastAsia"/>
            <w:noProof/>
          </w:rPr>
          <w:t xml:space="preserve"> 发言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_Toc489003169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52</w:t>
        </w:r>
        <w:r>
          <w:rPr>
            <w:noProof/>
          </w:rPr>
          <w:fldChar w:fldCharType="end"/>
        </w:r>
      </w:hyperlink>
    </w:p>
    <w:p w:rsidR="00C64458" w:rsidRDefault="00C64458" w:rsidP="00C64458">
      <w:pPr>
        <w:pStyle w:val="23"/>
        <w:tabs>
          <w:tab w:val="right" w:leader="dot" w:pos="9480"/>
        </w:tabs>
        <w:ind w:left="40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89003170" w:history="1">
        <w:r w:rsidRPr="003E0A21">
          <w:rPr>
            <w:rStyle w:val="af6"/>
            <w:noProof/>
          </w:rPr>
          <w:t>4.11</w:t>
        </w:r>
        <w:r w:rsidRPr="003E0A21">
          <w:rPr>
            <w:rStyle w:val="af6"/>
            <w:rFonts w:hint="eastAsia"/>
            <w:noProof/>
          </w:rPr>
          <w:t xml:space="preserve"> 我家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_Toc489003170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54</w:t>
        </w:r>
        <w:r>
          <w:rPr>
            <w:noProof/>
          </w:rPr>
          <w:fldChar w:fldCharType="end"/>
        </w:r>
      </w:hyperlink>
    </w:p>
    <w:p w:rsidR="00C64458" w:rsidRDefault="00C64458" w:rsidP="00C64458">
      <w:pPr>
        <w:pStyle w:val="30"/>
        <w:tabs>
          <w:tab w:val="right" w:leader="dot" w:pos="9480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89003171" w:history="1">
        <w:r w:rsidRPr="003E0A21">
          <w:rPr>
            <w:rStyle w:val="af6"/>
            <w:noProof/>
            <w:lang w:eastAsia="zh-CN"/>
          </w:rPr>
          <w:t>4.11.1</w:t>
        </w:r>
        <w:r w:rsidRPr="003E0A21">
          <w:rPr>
            <w:rStyle w:val="af6"/>
            <w:rFonts w:hint="eastAsia"/>
            <w:noProof/>
            <w:lang w:eastAsia="zh-CN"/>
          </w:rPr>
          <w:t xml:space="preserve"> 我的发言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_Toc489003171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54</w:t>
        </w:r>
        <w:r>
          <w:rPr>
            <w:noProof/>
          </w:rPr>
          <w:fldChar w:fldCharType="end"/>
        </w:r>
      </w:hyperlink>
    </w:p>
    <w:p w:rsidR="00C64458" w:rsidRDefault="00C64458" w:rsidP="00C64458">
      <w:pPr>
        <w:pStyle w:val="30"/>
        <w:tabs>
          <w:tab w:val="right" w:leader="dot" w:pos="9480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89003172" w:history="1">
        <w:r w:rsidRPr="003E0A21">
          <w:rPr>
            <w:rStyle w:val="af6"/>
            <w:noProof/>
            <w:lang w:eastAsia="zh-CN"/>
          </w:rPr>
          <w:t>4.11.2</w:t>
        </w:r>
        <w:r w:rsidRPr="003E0A21">
          <w:rPr>
            <w:rStyle w:val="af6"/>
            <w:rFonts w:hint="eastAsia"/>
            <w:noProof/>
            <w:lang w:eastAsia="zh-CN"/>
          </w:rPr>
          <w:t xml:space="preserve"> 我的关注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_Toc489003172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56</w:t>
        </w:r>
        <w:r>
          <w:rPr>
            <w:noProof/>
          </w:rPr>
          <w:fldChar w:fldCharType="end"/>
        </w:r>
      </w:hyperlink>
    </w:p>
    <w:p w:rsidR="00C64458" w:rsidRDefault="00C64458" w:rsidP="00C64458">
      <w:pPr>
        <w:pStyle w:val="30"/>
        <w:tabs>
          <w:tab w:val="right" w:leader="dot" w:pos="9480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89003173" w:history="1">
        <w:r w:rsidRPr="003E0A21">
          <w:rPr>
            <w:rStyle w:val="af6"/>
            <w:noProof/>
            <w:lang w:eastAsia="zh-CN"/>
          </w:rPr>
          <w:t>4.11.3</w:t>
        </w:r>
        <w:r w:rsidRPr="003E0A21">
          <w:rPr>
            <w:rStyle w:val="af6"/>
            <w:rFonts w:hint="eastAsia"/>
            <w:noProof/>
            <w:lang w:eastAsia="zh-CN"/>
          </w:rPr>
          <w:t xml:space="preserve"> 我的粉丝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_Toc489003173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57</w:t>
        </w:r>
        <w:r>
          <w:rPr>
            <w:noProof/>
          </w:rPr>
          <w:fldChar w:fldCharType="end"/>
        </w:r>
      </w:hyperlink>
    </w:p>
    <w:p w:rsidR="00C64458" w:rsidRDefault="00C64458" w:rsidP="00C64458">
      <w:pPr>
        <w:pStyle w:val="30"/>
        <w:tabs>
          <w:tab w:val="right" w:leader="dot" w:pos="9480"/>
        </w:tabs>
        <w:ind w:left="80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hyperlink w:anchor="_Toc489003174" w:history="1">
        <w:r w:rsidRPr="003E0A21">
          <w:rPr>
            <w:rStyle w:val="af6"/>
            <w:noProof/>
            <w:lang w:eastAsia="zh-CN"/>
          </w:rPr>
          <w:t>4.11.4</w:t>
        </w:r>
        <w:r w:rsidRPr="003E0A21">
          <w:rPr>
            <w:rStyle w:val="af6"/>
            <w:rFonts w:hint="eastAsia"/>
            <w:noProof/>
            <w:lang w:eastAsia="zh-CN"/>
          </w:rPr>
          <w:t xml:space="preserve"> 我的点赞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_Toc489003174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59</w:t>
        </w:r>
        <w:r>
          <w:rPr>
            <w:noProof/>
          </w:rPr>
          <w:fldChar w:fldCharType="end"/>
        </w:r>
      </w:hyperlink>
    </w:p>
    <w:p w:rsidR="00831BF0" w:rsidRDefault="00132DC9">
      <w:pPr>
        <w:pStyle w:val="11"/>
        <w:tabs>
          <w:tab w:val="right" w:leader="dot" w:pos="9480"/>
        </w:tabs>
        <w:jc w:val="center"/>
        <w:rPr>
          <w:bCs/>
          <w:caps/>
          <w:szCs w:val="24"/>
          <w:lang w:eastAsia="zh-CN"/>
        </w:rPr>
      </w:pPr>
      <w:r>
        <w:rPr>
          <w:rFonts w:hint="eastAsia"/>
          <w:bCs/>
          <w:caps/>
          <w:szCs w:val="24"/>
          <w:lang w:eastAsia="zh-CN"/>
        </w:rPr>
        <w:fldChar w:fldCharType="end"/>
      </w:r>
    </w:p>
    <w:p w:rsidR="00831BF0" w:rsidRDefault="00132DC9">
      <w:pPr>
        <w:pStyle w:val="11"/>
        <w:tabs>
          <w:tab w:val="right" w:leader="dot" w:pos="9480"/>
        </w:tabs>
        <w:jc w:val="center"/>
        <w:rPr>
          <w:lang w:eastAsia="zh-CN"/>
        </w:rPr>
      </w:pPr>
      <w:r>
        <w:rPr>
          <w:rFonts w:hint="eastAsia"/>
          <w:bCs/>
          <w:caps/>
          <w:szCs w:val="24"/>
          <w:lang w:eastAsia="zh-CN"/>
        </w:rPr>
        <w:br w:type="page"/>
      </w:r>
    </w:p>
    <w:p w:rsidR="00831BF0" w:rsidRDefault="00563469">
      <w:pPr>
        <w:pStyle w:val="1"/>
      </w:pPr>
      <w:bookmarkStart w:id="2" w:name="_Toc101347779"/>
      <w:bookmarkStart w:id="3" w:name="_Toc489003146"/>
      <w:bookmarkEnd w:id="1"/>
      <w:r>
        <w:rPr>
          <w:rFonts w:hint="eastAsia"/>
        </w:rPr>
        <w:lastRenderedPageBreak/>
        <w:t>需</w:t>
      </w:r>
      <w:r>
        <w:t>求概括</w:t>
      </w:r>
      <w:bookmarkEnd w:id="3"/>
    </w:p>
    <w:p w:rsidR="006738C6" w:rsidRPr="006738C6" w:rsidRDefault="00E462F3" w:rsidP="00180740">
      <w:pPr>
        <w:ind w:firstLineChars="200" w:firstLine="400"/>
        <w:rPr>
          <w:lang w:eastAsia="zh-CN"/>
        </w:rPr>
      </w:pPr>
      <w:r>
        <w:rPr>
          <w:rFonts w:hint="eastAsia"/>
          <w:lang w:eastAsia="zh-CN"/>
        </w:rPr>
        <w:t>邻里圈的定位</w:t>
      </w:r>
      <w:r w:rsidR="006738C6">
        <w:rPr>
          <w:rFonts w:hint="eastAsia"/>
          <w:lang w:eastAsia="zh-CN"/>
        </w:rPr>
        <w:t>在平台用户（会员、粉丝、官方）之间的发言内容，主要以</w:t>
      </w:r>
      <w:proofErr w:type="gramStart"/>
      <w:r w:rsidR="006738C6">
        <w:rPr>
          <w:rFonts w:hint="eastAsia"/>
          <w:lang w:eastAsia="zh-CN"/>
        </w:rPr>
        <w:t>微博型</w:t>
      </w:r>
      <w:proofErr w:type="gramEnd"/>
      <w:r w:rsidR="006738C6">
        <w:rPr>
          <w:rFonts w:hint="eastAsia"/>
          <w:lang w:eastAsia="zh-CN"/>
        </w:rPr>
        <w:t>社交为主；用户通过在邻里圈发言、评论、点赞、转发进行互动。</w:t>
      </w:r>
    </w:p>
    <w:p w:rsidR="00FB7286" w:rsidRDefault="00FB7286">
      <w:pPr>
        <w:pStyle w:val="1"/>
      </w:pPr>
      <w:bookmarkStart w:id="4" w:name="_Toc489003147"/>
      <w:bookmarkEnd w:id="2"/>
      <w:r>
        <w:rPr>
          <w:rFonts w:hint="eastAsia"/>
        </w:rPr>
        <w:t>业务逻辑</w:t>
      </w:r>
      <w:bookmarkEnd w:id="4"/>
    </w:p>
    <w:p w:rsidR="00FB7286" w:rsidRDefault="00FB7286" w:rsidP="00FB7286">
      <w:pPr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51018BA" wp14:editId="05919634">
            <wp:extent cx="5181600" cy="3347649"/>
            <wp:effectExtent l="0" t="0" r="0" b="571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3457" cy="33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286" w:rsidRPr="00FB7286" w:rsidRDefault="00FB7286" w:rsidP="00FB7286">
      <w:pPr>
        <w:pStyle w:val="afb"/>
        <w:numPr>
          <w:ilvl w:val="0"/>
          <w:numId w:val="21"/>
        </w:numPr>
      </w:pPr>
      <w:r>
        <w:rPr>
          <w:rFonts w:ascii="微软雅黑" w:eastAsia="微软雅黑" w:hAnsi="微软雅黑" w:hint="eastAsia"/>
        </w:rPr>
        <w:t>其中：</w:t>
      </w:r>
      <w:r w:rsidR="00CA0B85">
        <w:rPr>
          <w:rFonts w:ascii="微软雅黑" w:eastAsia="微软雅黑" w:hAnsi="微软雅黑" w:hint="eastAsia"/>
        </w:rPr>
        <w:t>APP</w:t>
      </w:r>
      <w:proofErr w:type="gramStart"/>
      <w:r w:rsidR="00CA0B85">
        <w:rPr>
          <w:rFonts w:ascii="微软雅黑" w:eastAsia="微软雅黑" w:hAnsi="微软雅黑" w:hint="eastAsia"/>
        </w:rPr>
        <w:t>端显示</w:t>
      </w:r>
      <w:r>
        <w:rPr>
          <w:rFonts w:ascii="微软雅黑" w:eastAsia="微软雅黑" w:hAnsi="微软雅黑" w:hint="eastAsia"/>
        </w:rPr>
        <w:t>客关</w:t>
      </w:r>
      <w:proofErr w:type="gramEnd"/>
      <w:r>
        <w:rPr>
          <w:rFonts w:ascii="微软雅黑" w:eastAsia="微软雅黑" w:hAnsi="微软雅黑" w:hint="eastAsia"/>
        </w:rPr>
        <w:t>发言</w:t>
      </w:r>
      <w:r w:rsidR="00CA0B85">
        <w:rPr>
          <w:rFonts w:ascii="微软雅黑" w:eastAsia="微软雅黑" w:hAnsi="微软雅黑" w:hint="eastAsia"/>
        </w:rPr>
        <w:t>内容，是</w:t>
      </w:r>
      <w:r>
        <w:rPr>
          <w:rFonts w:ascii="微软雅黑" w:eastAsia="微软雅黑" w:hAnsi="微软雅黑" w:hint="eastAsia"/>
        </w:rPr>
        <w:t>通过</w:t>
      </w:r>
      <w:r w:rsidR="00CA0B85">
        <w:rPr>
          <w:rFonts w:ascii="微软雅黑" w:eastAsia="微软雅黑" w:hAnsi="微软雅黑" w:hint="eastAsia"/>
        </w:rPr>
        <w:t>客关在</w:t>
      </w:r>
      <w:r>
        <w:rPr>
          <w:rFonts w:ascii="微软雅黑" w:eastAsia="微软雅黑" w:hAnsi="微软雅黑" w:hint="eastAsia"/>
        </w:rPr>
        <w:t>后台与APP账号绑定</w:t>
      </w:r>
      <w:r w:rsidR="00CA0B85">
        <w:rPr>
          <w:rFonts w:ascii="微软雅黑" w:eastAsia="微软雅黑" w:hAnsi="微软雅黑" w:hint="eastAsia"/>
        </w:rPr>
        <w:t>，发言昵称取绑定APP账号昵称（通过账号昵称</w:t>
      </w:r>
      <w:r w:rsidR="00244957">
        <w:rPr>
          <w:rFonts w:ascii="微软雅黑" w:eastAsia="微软雅黑" w:hAnsi="微软雅黑" w:hint="eastAsia"/>
        </w:rPr>
        <w:t>的定义</w:t>
      </w:r>
      <w:proofErr w:type="gramStart"/>
      <w:r w:rsidR="00CA0B85">
        <w:rPr>
          <w:rFonts w:ascii="微软雅黑" w:eastAsia="微软雅黑" w:hAnsi="微软雅黑" w:hint="eastAsia"/>
        </w:rPr>
        <w:t>区分此</w:t>
      </w:r>
      <w:proofErr w:type="gramEnd"/>
      <w:r w:rsidR="00CA0B85">
        <w:rPr>
          <w:rFonts w:ascii="微软雅黑" w:eastAsia="微软雅黑" w:hAnsi="微软雅黑" w:hint="eastAsia"/>
        </w:rPr>
        <w:t>账号为官方账号）</w:t>
      </w:r>
    </w:p>
    <w:p w:rsidR="00FB7286" w:rsidRDefault="00FB7286">
      <w:pPr>
        <w:pStyle w:val="1"/>
      </w:pPr>
      <w:bookmarkStart w:id="5" w:name="_Toc489003148"/>
      <w:r>
        <w:rPr>
          <w:rFonts w:hint="eastAsia"/>
        </w:rPr>
        <w:t>总体说明</w:t>
      </w:r>
      <w:bookmarkEnd w:id="5"/>
    </w:p>
    <w:p w:rsidR="00FB7286" w:rsidRDefault="00FB7286" w:rsidP="00C52D4B">
      <w:pPr>
        <w:pStyle w:val="afb"/>
        <w:numPr>
          <w:ilvl w:val="0"/>
          <w:numId w:val="20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邻里圈发言内容下载哈奇APP即可查看，无需注册登录</w:t>
      </w:r>
    </w:p>
    <w:p w:rsidR="00FB7286" w:rsidRDefault="00FB7286" w:rsidP="00C52D4B">
      <w:pPr>
        <w:pStyle w:val="afb"/>
        <w:numPr>
          <w:ilvl w:val="0"/>
          <w:numId w:val="20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邻里圈在触发发言、转发、评论、点赞、关注、消息查看功能时，需要判断用户是否已登录：</w:t>
      </w:r>
    </w:p>
    <w:p w:rsidR="00FB7286" w:rsidRDefault="00FB7286" w:rsidP="00C52D4B">
      <w:pPr>
        <w:pStyle w:val="afb"/>
        <w:ind w:left="70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1）未登录：先跳转到登录页面，完成登录流程，再执行相应功能</w:t>
      </w:r>
    </w:p>
    <w:p w:rsidR="00FB7286" w:rsidRDefault="00FB7286" w:rsidP="00C52D4B">
      <w:pPr>
        <w:pStyle w:val="afb"/>
        <w:ind w:left="70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2）已登录：按照操作功能完成跳转及交互规则</w:t>
      </w:r>
    </w:p>
    <w:p w:rsidR="00FB7286" w:rsidRPr="00C52D4B" w:rsidRDefault="00FB7286" w:rsidP="00C52D4B">
      <w:pPr>
        <w:pStyle w:val="afb"/>
        <w:ind w:left="70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具体规则</w:t>
      </w:r>
      <w:proofErr w:type="gramStart"/>
      <w:r>
        <w:rPr>
          <w:rFonts w:ascii="微软雅黑" w:eastAsia="微软雅黑" w:hAnsi="微软雅黑" w:hint="eastAsia"/>
        </w:rPr>
        <w:t>详</w:t>
      </w:r>
      <w:proofErr w:type="gramEnd"/>
      <w:r>
        <w:rPr>
          <w:rFonts w:ascii="微软雅黑" w:eastAsia="微软雅黑" w:hAnsi="微软雅黑" w:hint="eastAsia"/>
        </w:rPr>
        <w:t>见功能说明（以下）</w:t>
      </w:r>
    </w:p>
    <w:p w:rsidR="00831BF0" w:rsidRDefault="00FB7286">
      <w:pPr>
        <w:pStyle w:val="1"/>
      </w:pPr>
      <w:bookmarkStart w:id="6" w:name="_Toc489003149"/>
      <w:bookmarkStart w:id="7" w:name="_GoBack"/>
      <w:bookmarkEnd w:id="7"/>
      <w:r>
        <w:rPr>
          <w:rFonts w:hint="eastAsia"/>
        </w:rPr>
        <w:lastRenderedPageBreak/>
        <w:t>功能说明</w:t>
      </w:r>
      <w:bookmarkEnd w:id="6"/>
    </w:p>
    <w:p w:rsidR="0011632F" w:rsidRPr="0011632F" w:rsidRDefault="0011632F" w:rsidP="0011632F">
      <w:pPr>
        <w:pStyle w:val="afb"/>
        <w:numPr>
          <w:ilvl w:val="0"/>
          <w:numId w:val="22"/>
        </w:numPr>
        <w:rPr>
          <w:rFonts w:ascii="微软雅黑" w:eastAsia="微软雅黑" w:hAnsi="微软雅黑"/>
        </w:rPr>
      </w:pPr>
      <w:r w:rsidRPr="0011632F">
        <w:rPr>
          <w:rFonts w:ascii="微软雅黑" w:eastAsia="微软雅黑" w:hAnsi="微软雅黑"/>
        </w:rPr>
        <w:t>首页</w:t>
      </w:r>
      <w:r w:rsidRPr="0011632F">
        <w:rPr>
          <w:rFonts w:ascii="微软雅黑" w:eastAsia="微软雅黑" w:hAnsi="微软雅黑" w:hint="eastAsia"/>
        </w:rPr>
        <w:t>、</w:t>
      </w:r>
      <w:r w:rsidRPr="0011632F">
        <w:rPr>
          <w:rFonts w:ascii="微软雅黑" w:eastAsia="微软雅黑" w:hAnsi="微软雅黑"/>
        </w:rPr>
        <w:t>消息首页</w:t>
      </w:r>
      <w:r w:rsidRPr="0011632F">
        <w:rPr>
          <w:rFonts w:ascii="微软雅黑" w:eastAsia="微软雅黑" w:hAnsi="微软雅黑" w:hint="eastAsia"/>
        </w:rPr>
        <w:t>、</w:t>
      </w:r>
      <w:proofErr w:type="gramStart"/>
      <w:r w:rsidRPr="0011632F">
        <w:rPr>
          <w:rFonts w:ascii="微软雅黑" w:eastAsia="微软雅黑" w:hAnsi="微软雅黑"/>
        </w:rPr>
        <w:t>优家首页</w:t>
      </w:r>
      <w:proofErr w:type="gramEnd"/>
      <w:r w:rsidRPr="0011632F">
        <w:rPr>
          <w:rFonts w:ascii="微软雅黑" w:eastAsia="微软雅黑" w:hAnsi="微软雅黑" w:hint="eastAsia"/>
        </w:rPr>
        <w:t>、</w:t>
      </w:r>
      <w:r w:rsidRPr="0011632F">
        <w:rPr>
          <w:rFonts w:ascii="微软雅黑" w:eastAsia="微软雅黑" w:hAnsi="微软雅黑"/>
        </w:rPr>
        <w:t>我家首页</w:t>
      </w:r>
      <w:r w:rsidRPr="0011632F">
        <w:rPr>
          <w:rFonts w:ascii="微软雅黑" w:eastAsia="微软雅黑" w:hAnsi="微软雅黑" w:hint="eastAsia"/>
        </w:rPr>
        <w:t>：</w:t>
      </w:r>
      <w:r w:rsidR="00303666">
        <w:rPr>
          <w:rFonts w:ascii="微软雅黑" w:eastAsia="微软雅黑" w:hAnsi="微软雅黑" w:hint="eastAsia"/>
        </w:rPr>
        <w:t>下滑页面完成刷新当前</w:t>
      </w:r>
      <w:r w:rsidRPr="0011632F">
        <w:rPr>
          <w:rFonts w:ascii="微软雅黑" w:eastAsia="微软雅黑" w:hAnsi="微软雅黑"/>
        </w:rPr>
        <w:t>页面操作</w:t>
      </w:r>
    </w:p>
    <w:p w:rsidR="00A705C0" w:rsidRPr="00776134" w:rsidRDefault="00180740" w:rsidP="00A705C0">
      <w:pPr>
        <w:pStyle w:val="20"/>
      </w:pPr>
      <w:bookmarkStart w:id="8" w:name="_Toc489003150"/>
      <w:r>
        <w:rPr>
          <w:rFonts w:hint="eastAsia"/>
        </w:rPr>
        <w:t>邻里圈首页</w:t>
      </w:r>
      <w:bookmarkEnd w:id="8"/>
    </w:p>
    <w:p w:rsidR="003E7380" w:rsidRPr="005F4544" w:rsidRDefault="003E7380" w:rsidP="003E7380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 w:rsidRPr="005F4544">
        <w:rPr>
          <w:rFonts w:hint="eastAsia"/>
          <w:sz w:val="30"/>
          <w:szCs w:val="30"/>
          <w:lang w:val="zh-CN"/>
        </w:rPr>
        <w:t>页面</w:t>
      </w:r>
    </w:p>
    <w:p w:rsidR="003E7380" w:rsidRDefault="0025676A" w:rsidP="003E7380">
      <w:pPr>
        <w:jc w:val="center"/>
        <w:rPr>
          <w:lang w:val="zh-CN"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2355850</wp:posOffset>
                </wp:positionH>
                <wp:positionV relativeFrom="paragraph">
                  <wp:posOffset>1590675</wp:posOffset>
                </wp:positionV>
                <wp:extent cx="1524000" cy="3667125"/>
                <wp:effectExtent l="0" t="0" r="19050" b="28575"/>
                <wp:wrapNone/>
                <wp:docPr id="258" name="矩形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3667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58" o:spid="_x0000_s1026" style="position:absolute;left:0;text-align:left;margin-left:185.5pt;margin-top:125.25pt;width:120pt;height:288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" filled="f" strokecolor="red" strokeweight="2pt"/>
            </w:pict>
          </mc:Fallback>
        </mc:AlternateContent>
      </w:r>
      <w:r w:rsidR="008A0BA2" w:rsidRPr="008A0BA2">
        <w:rPr>
          <w:noProof/>
          <w:lang w:eastAsia="zh-CN"/>
        </w:rPr>
        <w:t xml:space="preserve"> </w:t>
      </w:r>
      <w:r w:rsidR="00DA0587" w:rsidRPr="00DA0587">
        <w:rPr>
          <w:noProof/>
          <w:lang w:eastAsia="zh-CN"/>
        </w:rPr>
        <w:t xml:space="preserve"> </w:t>
      </w:r>
      <w:r w:rsidR="00180740" w:rsidRPr="00180740">
        <w:rPr>
          <w:noProof/>
          <w:lang w:eastAsia="zh-CN"/>
        </w:rPr>
        <w:t xml:space="preserve"> </w:t>
      </w:r>
      <w:r>
        <w:rPr>
          <w:noProof/>
          <w:lang w:eastAsia="zh-CN"/>
        </w:rPr>
        <w:drawing>
          <wp:inline distT="0" distB="0" distL="0" distR="0">
            <wp:extent cx="1368243" cy="5400000"/>
            <wp:effectExtent l="0" t="0" r="3810" b="0"/>
            <wp:docPr id="257" name="图片 257" descr="C:\Users\root\Desktop\新建文件夹\HachiAPP效果图0727\03首页\01首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ot\Desktop\新建文件夹\HachiAPP效果图0727\03首页\01首页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8243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380" w:rsidRDefault="003E7380" w:rsidP="003E7380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概述</w:t>
      </w:r>
    </w:p>
    <w:p w:rsidR="003E7380" w:rsidRPr="00A705C0" w:rsidRDefault="003D27F7" w:rsidP="003E7380">
      <w:pPr>
        <w:pStyle w:val="afb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最新邻里圈发言内容（以瀑布流的形式展示）</w:t>
      </w:r>
    </w:p>
    <w:p w:rsidR="003E7380" w:rsidRDefault="003E7380" w:rsidP="003E7380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lastRenderedPageBreak/>
        <w:t>业务规则</w:t>
      </w:r>
    </w:p>
    <w:p w:rsidR="003E7380" w:rsidRDefault="003D27F7" w:rsidP="003E7380">
      <w:pPr>
        <w:pStyle w:val="afb"/>
        <w:numPr>
          <w:ilvl w:val="0"/>
          <w:numId w:val="15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邻里</w:t>
      </w:r>
      <w:proofErr w:type="gramStart"/>
      <w:r>
        <w:rPr>
          <w:rFonts w:ascii="微软雅黑" w:eastAsia="微软雅黑" w:hAnsi="微软雅黑" w:hint="eastAsia"/>
        </w:rPr>
        <w:t>圈板块</w:t>
      </w:r>
      <w:proofErr w:type="gramEnd"/>
      <w:r>
        <w:rPr>
          <w:rFonts w:ascii="微软雅黑" w:eastAsia="微软雅黑" w:hAnsi="微软雅黑" w:hint="eastAsia"/>
        </w:rPr>
        <w:t>标题</w:t>
      </w:r>
      <w:r w:rsidR="00FF31F3">
        <w:rPr>
          <w:rFonts w:ascii="微软雅黑" w:eastAsia="微软雅黑" w:hAnsi="微软雅黑" w:hint="eastAsia"/>
        </w:rPr>
        <w:t>显示</w:t>
      </w:r>
      <w:r>
        <w:rPr>
          <w:rFonts w:ascii="微软雅黑" w:eastAsia="微软雅黑" w:hAnsi="微软雅黑" w:hint="eastAsia"/>
        </w:rPr>
        <w:t>：“邻里发言”</w:t>
      </w:r>
    </w:p>
    <w:p w:rsidR="003B1DBE" w:rsidRDefault="00FF31F3" w:rsidP="003B1DBE">
      <w:pPr>
        <w:pStyle w:val="afb"/>
        <w:numPr>
          <w:ilvl w:val="0"/>
          <w:numId w:val="15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邻里圈数据规则：只显示当前楼盘的邻里圈发言数据</w:t>
      </w:r>
      <w:r w:rsidR="003B1DBE">
        <w:rPr>
          <w:rFonts w:ascii="微软雅黑" w:eastAsia="微软雅黑" w:hAnsi="微软雅黑" w:hint="eastAsia"/>
        </w:rPr>
        <w:t>，默认10条</w:t>
      </w:r>
    </w:p>
    <w:p w:rsidR="003B1DBE" w:rsidRPr="003B1DBE" w:rsidRDefault="003B1DBE" w:rsidP="003B1DBE">
      <w:pPr>
        <w:pStyle w:val="afb"/>
        <w:numPr>
          <w:ilvl w:val="0"/>
          <w:numId w:val="15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更多数据：上滑页面加载显示，每次加载20条</w:t>
      </w:r>
    </w:p>
    <w:p w:rsidR="009C73B1" w:rsidRPr="009C73B1" w:rsidRDefault="009C73B1" w:rsidP="003E7380">
      <w:pPr>
        <w:pStyle w:val="afb"/>
        <w:numPr>
          <w:ilvl w:val="0"/>
          <w:numId w:val="15"/>
        </w:numPr>
        <w:rPr>
          <w:rFonts w:ascii="微软雅黑" w:eastAsia="微软雅黑" w:hAnsi="微软雅黑"/>
          <w:b/>
        </w:rPr>
      </w:pPr>
      <w:r w:rsidRPr="009C73B1">
        <w:rPr>
          <w:rFonts w:ascii="微软雅黑" w:eastAsia="微软雅黑" w:hAnsi="微软雅黑" w:hint="eastAsia"/>
          <w:b/>
        </w:rPr>
        <w:t>邻里圈发言内容：在未登录的状态</w:t>
      </w:r>
      <w:r w:rsidR="00C5547E">
        <w:rPr>
          <w:rFonts w:ascii="微软雅黑" w:eastAsia="微软雅黑" w:hAnsi="微软雅黑" w:hint="eastAsia"/>
          <w:b/>
        </w:rPr>
        <w:t>下，</w:t>
      </w:r>
      <w:r w:rsidR="009F1BCB">
        <w:rPr>
          <w:rFonts w:ascii="微软雅黑" w:eastAsia="微软雅黑" w:hAnsi="微软雅黑" w:hint="eastAsia"/>
          <w:b/>
        </w:rPr>
        <w:t>页面数据显示</w:t>
      </w:r>
      <w:r w:rsidRPr="009C73B1">
        <w:rPr>
          <w:rFonts w:ascii="微软雅黑" w:eastAsia="微软雅黑" w:hAnsi="微软雅黑" w:hint="eastAsia"/>
          <w:b/>
        </w:rPr>
        <w:t>说明</w:t>
      </w:r>
      <w:r w:rsidR="009F1BCB">
        <w:rPr>
          <w:rFonts w:ascii="微软雅黑" w:eastAsia="微软雅黑" w:hAnsi="微软雅黑" w:hint="eastAsia"/>
          <w:b/>
        </w:rPr>
        <w:t>如下</w:t>
      </w:r>
      <w:r w:rsidRPr="009C73B1">
        <w:rPr>
          <w:rFonts w:ascii="微软雅黑" w:eastAsia="微软雅黑" w:hAnsi="微软雅黑" w:hint="eastAsia"/>
          <w:b/>
        </w:rPr>
        <w:t>：</w:t>
      </w:r>
    </w:p>
    <w:p w:rsidR="009C73B1" w:rsidRDefault="009C73B1" w:rsidP="009C73B1">
      <w:pPr>
        <w:pStyle w:val="afb"/>
        <w:ind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1）只能查看全部发言内容</w:t>
      </w:r>
      <w:r w:rsidR="009F1BCB">
        <w:rPr>
          <w:rFonts w:ascii="微软雅黑" w:eastAsia="微软雅黑" w:hAnsi="微软雅黑" w:hint="eastAsia"/>
        </w:rPr>
        <w:t>，</w:t>
      </w:r>
      <w:proofErr w:type="gramStart"/>
      <w:r w:rsidR="009F1BCB">
        <w:rPr>
          <w:rFonts w:ascii="微软雅黑" w:eastAsia="微软雅黑" w:hAnsi="微软雅黑" w:hint="eastAsia"/>
        </w:rPr>
        <w:t>不</w:t>
      </w:r>
      <w:proofErr w:type="gramEnd"/>
      <w:r w:rsidR="009F1BCB">
        <w:rPr>
          <w:rFonts w:ascii="微软雅黑" w:eastAsia="微软雅黑" w:hAnsi="微软雅黑" w:hint="eastAsia"/>
        </w:rPr>
        <w:t>可操作只看我关注的内容</w:t>
      </w:r>
      <w:r>
        <w:rPr>
          <w:rFonts w:ascii="微软雅黑" w:eastAsia="微软雅黑" w:hAnsi="微软雅黑" w:hint="eastAsia"/>
        </w:rPr>
        <w:t>（在邻里发言后的“全部”不显示）</w:t>
      </w:r>
    </w:p>
    <w:p w:rsidR="009C73B1" w:rsidRDefault="009C73B1" w:rsidP="009C73B1">
      <w:pPr>
        <w:pStyle w:val="afb"/>
        <w:ind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</w:t>
      </w:r>
      <w:r w:rsidR="0032041E">
        <w:rPr>
          <w:rFonts w:ascii="微软雅黑" w:eastAsia="微软雅黑" w:hAnsi="微软雅黑" w:hint="eastAsia"/>
        </w:rPr>
        <w:t>对发言用户可显示的功能：只有“关注”按钮（【x】按钮或者【</w:t>
      </w:r>
      <w:r w:rsidR="0032041E">
        <w:rPr>
          <w:noProof/>
        </w:rPr>
        <w:drawing>
          <wp:inline distT="0" distB="0" distL="0" distR="0" wp14:anchorId="76503EC8" wp14:editId="3EE4F528">
            <wp:extent cx="142857" cy="133333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2857" cy="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041E">
        <w:rPr>
          <w:rFonts w:ascii="微软雅黑" w:eastAsia="微软雅黑" w:hAnsi="微软雅黑" w:hint="eastAsia"/>
        </w:rPr>
        <w:t>】按钮不显示）</w:t>
      </w:r>
    </w:p>
    <w:p w:rsidR="009C73B1" w:rsidRDefault="009C73B1" w:rsidP="009C73B1">
      <w:pPr>
        <w:pStyle w:val="afb"/>
        <w:ind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3）</w:t>
      </w:r>
      <w:r w:rsidR="0032041E">
        <w:rPr>
          <w:rFonts w:ascii="微软雅黑" w:eastAsia="微软雅黑" w:hAnsi="微软雅黑" w:hint="eastAsia"/>
        </w:rPr>
        <w:t>发言内容：正常显示（示例如下）</w:t>
      </w:r>
    </w:p>
    <w:p w:rsidR="009C73B1" w:rsidRDefault="0032041E" w:rsidP="009C73B1">
      <w:pPr>
        <w:pStyle w:val="afb"/>
        <w:ind w:left="84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5D911F3" wp14:editId="60F3E122">
            <wp:extent cx="2681654" cy="2905125"/>
            <wp:effectExtent l="0" t="0" r="444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1319" cy="2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41E" w:rsidRPr="0032041E" w:rsidRDefault="0032041E" w:rsidP="0032041E">
      <w:pPr>
        <w:pStyle w:val="afb"/>
        <w:numPr>
          <w:ilvl w:val="0"/>
          <w:numId w:val="15"/>
        </w:numPr>
        <w:rPr>
          <w:rFonts w:ascii="微软雅黑" w:eastAsia="微软雅黑" w:hAnsi="微软雅黑"/>
          <w:b/>
        </w:rPr>
      </w:pPr>
      <w:r w:rsidRPr="009C73B1">
        <w:rPr>
          <w:rFonts w:ascii="微软雅黑" w:eastAsia="微软雅黑" w:hAnsi="微软雅黑" w:hint="eastAsia"/>
          <w:b/>
        </w:rPr>
        <w:t>邻里圈发言内容：在</w:t>
      </w:r>
      <w:r>
        <w:rPr>
          <w:rFonts w:ascii="微软雅黑" w:eastAsia="微软雅黑" w:hAnsi="微软雅黑" w:hint="eastAsia"/>
          <w:b/>
        </w:rPr>
        <w:t>已</w:t>
      </w:r>
      <w:r w:rsidRPr="009C73B1">
        <w:rPr>
          <w:rFonts w:ascii="微软雅黑" w:eastAsia="微软雅黑" w:hAnsi="微软雅黑" w:hint="eastAsia"/>
          <w:b/>
        </w:rPr>
        <w:t>登录的状态下</w:t>
      </w:r>
      <w:r w:rsidR="00C5547E">
        <w:rPr>
          <w:rFonts w:ascii="微软雅黑" w:eastAsia="微软雅黑" w:hAnsi="微软雅黑" w:hint="eastAsia"/>
          <w:b/>
        </w:rPr>
        <w:t>，页面数据按以下规则显示</w:t>
      </w:r>
      <w:r w:rsidRPr="009C73B1">
        <w:rPr>
          <w:rFonts w:ascii="微软雅黑" w:eastAsia="微软雅黑" w:hAnsi="微软雅黑" w:hint="eastAsia"/>
          <w:b/>
        </w:rPr>
        <w:t>：</w:t>
      </w:r>
    </w:p>
    <w:p w:rsidR="00FF31F3" w:rsidRDefault="00FF31F3" w:rsidP="003E7380">
      <w:pPr>
        <w:pStyle w:val="afb"/>
        <w:numPr>
          <w:ilvl w:val="0"/>
          <w:numId w:val="15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邻里圈筛选条件规则</w:t>
      </w:r>
      <w:r w:rsidR="00F47F94">
        <w:rPr>
          <w:rFonts w:ascii="微软雅黑" w:eastAsia="微软雅黑" w:hAnsi="微软雅黑" w:hint="eastAsia"/>
        </w:rPr>
        <w:t>（下拉单选）</w:t>
      </w:r>
      <w:r>
        <w:rPr>
          <w:rFonts w:ascii="微软雅黑" w:eastAsia="微软雅黑" w:hAnsi="微软雅黑" w:hint="eastAsia"/>
        </w:rPr>
        <w:t>：</w:t>
      </w:r>
    </w:p>
    <w:tbl>
      <w:tblPr>
        <w:tblStyle w:val="afc"/>
        <w:tblW w:w="0" w:type="auto"/>
        <w:tblInd w:w="840" w:type="dxa"/>
        <w:tblLook w:val="04A0" w:firstRow="1" w:lastRow="0" w:firstColumn="1" w:lastColumn="0" w:noHBand="0" w:noVBand="1"/>
      </w:tblPr>
      <w:tblGrid>
        <w:gridCol w:w="3007"/>
        <w:gridCol w:w="2852"/>
        <w:gridCol w:w="3007"/>
      </w:tblGrid>
      <w:tr w:rsidR="00170C1A" w:rsidTr="00170C1A">
        <w:tc>
          <w:tcPr>
            <w:tcW w:w="3007" w:type="dxa"/>
            <w:shd w:val="clear" w:color="auto" w:fill="0070C0"/>
            <w:vAlign w:val="center"/>
          </w:tcPr>
          <w:p w:rsidR="00170C1A" w:rsidRDefault="00170C1A" w:rsidP="00FF31F3">
            <w:pPr>
              <w:pStyle w:val="afb"/>
              <w:ind w:left="0"/>
              <w:jc w:val="center"/>
              <w:rPr>
                <w:rFonts w:ascii="微软雅黑" w:eastAsia="微软雅黑" w:hAnsi="微软雅黑"/>
              </w:rPr>
            </w:pPr>
            <w:r w:rsidRPr="00FF31F3">
              <w:rPr>
                <w:rFonts w:ascii="微软雅黑" w:eastAsia="微软雅黑" w:hAnsi="微软雅黑"/>
                <w:color w:val="FFFFFF" w:themeColor="background1"/>
              </w:rPr>
              <w:t>筛选条件</w:t>
            </w:r>
          </w:p>
        </w:tc>
        <w:tc>
          <w:tcPr>
            <w:tcW w:w="2852" w:type="dxa"/>
            <w:shd w:val="clear" w:color="auto" w:fill="0070C0"/>
          </w:tcPr>
          <w:p w:rsidR="00170C1A" w:rsidRPr="00FF31F3" w:rsidRDefault="00170C1A" w:rsidP="00FF31F3">
            <w:pPr>
              <w:pStyle w:val="afb"/>
              <w:ind w:left="0"/>
              <w:jc w:val="center"/>
              <w:rPr>
                <w:rFonts w:ascii="微软雅黑" w:eastAsia="微软雅黑" w:hAnsi="微软雅黑"/>
                <w:color w:val="FFFFFF" w:themeColor="background1"/>
              </w:rPr>
            </w:pPr>
            <w:r>
              <w:rPr>
                <w:rFonts w:ascii="微软雅黑" w:eastAsia="微软雅黑" w:hAnsi="微软雅黑" w:hint="eastAsia"/>
                <w:color w:val="FFFFFF" w:themeColor="background1"/>
              </w:rPr>
              <w:t>业务规则</w:t>
            </w:r>
          </w:p>
        </w:tc>
        <w:tc>
          <w:tcPr>
            <w:tcW w:w="3007" w:type="dxa"/>
            <w:shd w:val="clear" w:color="auto" w:fill="0070C0"/>
            <w:vAlign w:val="center"/>
          </w:tcPr>
          <w:p w:rsidR="00170C1A" w:rsidRDefault="00170C1A" w:rsidP="00FF31F3">
            <w:pPr>
              <w:pStyle w:val="afb"/>
              <w:ind w:left="0"/>
              <w:jc w:val="center"/>
              <w:rPr>
                <w:rFonts w:ascii="微软雅黑" w:eastAsia="微软雅黑" w:hAnsi="微软雅黑"/>
              </w:rPr>
            </w:pPr>
            <w:r w:rsidRPr="00FF31F3">
              <w:rPr>
                <w:rFonts w:ascii="微软雅黑" w:eastAsia="微软雅黑" w:hAnsi="微软雅黑" w:hint="eastAsia"/>
                <w:color w:val="FFFFFF" w:themeColor="background1"/>
              </w:rPr>
              <w:t>APP</w:t>
            </w:r>
            <w:r w:rsidRPr="00FF31F3">
              <w:rPr>
                <w:rFonts w:ascii="微软雅黑" w:eastAsia="微软雅黑" w:hAnsi="微软雅黑"/>
                <w:color w:val="FFFFFF" w:themeColor="background1"/>
              </w:rPr>
              <w:t>显示</w:t>
            </w:r>
          </w:p>
        </w:tc>
      </w:tr>
      <w:tr w:rsidR="00170C1A" w:rsidTr="00170C1A">
        <w:tc>
          <w:tcPr>
            <w:tcW w:w="3007" w:type="dxa"/>
            <w:vAlign w:val="center"/>
          </w:tcPr>
          <w:p w:rsidR="00170C1A" w:rsidRDefault="00170C1A" w:rsidP="00FF31F3">
            <w:pPr>
              <w:pStyle w:val="afb"/>
              <w:ind w:left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“全部”（默认）</w:t>
            </w:r>
          </w:p>
        </w:tc>
        <w:tc>
          <w:tcPr>
            <w:tcW w:w="2852" w:type="dxa"/>
          </w:tcPr>
          <w:p w:rsidR="00170C1A" w:rsidRDefault="00170C1A" w:rsidP="00FF31F3">
            <w:pPr>
              <w:pStyle w:val="afb"/>
              <w:ind w:left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当前楼盘的全部发言</w:t>
            </w:r>
          </w:p>
        </w:tc>
        <w:tc>
          <w:tcPr>
            <w:tcW w:w="3007" w:type="dxa"/>
            <w:vAlign w:val="center"/>
          </w:tcPr>
          <w:p w:rsidR="00170C1A" w:rsidRDefault="00170C1A" w:rsidP="00FF31F3">
            <w:pPr>
              <w:pStyle w:val="afb"/>
              <w:ind w:left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“全部”</w:t>
            </w:r>
          </w:p>
        </w:tc>
      </w:tr>
      <w:tr w:rsidR="00170C1A" w:rsidTr="00170C1A">
        <w:tc>
          <w:tcPr>
            <w:tcW w:w="3007" w:type="dxa"/>
            <w:vAlign w:val="center"/>
          </w:tcPr>
          <w:p w:rsidR="00170C1A" w:rsidRDefault="00170C1A" w:rsidP="00FF31F3">
            <w:pPr>
              <w:pStyle w:val="afb"/>
              <w:ind w:left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“只看我关注的”</w:t>
            </w:r>
          </w:p>
        </w:tc>
        <w:tc>
          <w:tcPr>
            <w:tcW w:w="2852" w:type="dxa"/>
          </w:tcPr>
          <w:p w:rsidR="00170C1A" w:rsidRDefault="00170C1A" w:rsidP="00FF31F3">
            <w:pPr>
              <w:pStyle w:val="afb"/>
              <w:ind w:left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当前楼盘我关注的发言</w:t>
            </w:r>
          </w:p>
        </w:tc>
        <w:tc>
          <w:tcPr>
            <w:tcW w:w="3007" w:type="dxa"/>
            <w:vAlign w:val="center"/>
          </w:tcPr>
          <w:p w:rsidR="00170C1A" w:rsidRDefault="00170C1A" w:rsidP="00FF31F3">
            <w:pPr>
              <w:pStyle w:val="afb"/>
              <w:ind w:left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“关注”</w:t>
            </w:r>
          </w:p>
        </w:tc>
      </w:tr>
    </w:tbl>
    <w:p w:rsidR="00FF31F3" w:rsidRDefault="00FF31F3" w:rsidP="00535695">
      <w:pPr>
        <w:pStyle w:val="afb"/>
        <w:numPr>
          <w:ilvl w:val="0"/>
          <w:numId w:val="17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邻里发言显示的数据类型包括</w:t>
      </w:r>
      <w:r>
        <w:rPr>
          <w:rFonts w:ascii="微软雅黑" w:eastAsia="微软雅黑" w:hAnsi="微软雅黑" w:hint="eastAsia"/>
        </w:rPr>
        <w:t>：</w:t>
      </w:r>
    </w:p>
    <w:tbl>
      <w:tblPr>
        <w:tblStyle w:val="afc"/>
        <w:tblW w:w="0" w:type="auto"/>
        <w:tblInd w:w="840" w:type="dxa"/>
        <w:tblLook w:val="04A0" w:firstRow="1" w:lastRow="0" w:firstColumn="1" w:lastColumn="0" w:noHBand="0" w:noVBand="1"/>
      </w:tblPr>
      <w:tblGrid>
        <w:gridCol w:w="2418"/>
        <w:gridCol w:w="2347"/>
        <w:gridCol w:w="4101"/>
      </w:tblGrid>
      <w:tr w:rsidR="00FF31F3" w:rsidTr="005D4871">
        <w:tc>
          <w:tcPr>
            <w:tcW w:w="2418" w:type="dxa"/>
            <w:shd w:val="clear" w:color="auto" w:fill="0070C0"/>
            <w:vAlign w:val="center"/>
          </w:tcPr>
          <w:p w:rsidR="00FF31F3" w:rsidRDefault="00FF31F3" w:rsidP="00F47F94">
            <w:pPr>
              <w:pStyle w:val="afb"/>
              <w:ind w:left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color w:val="FFFFFF" w:themeColor="background1"/>
              </w:rPr>
              <w:t>发言类型</w:t>
            </w:r>
          </w:p>
        </w:tc>
        <w:tc>
          <w:tcPr>
            <w:tcW w:w="2347" w:type="dxa"/>
            <w:shd w:val="clear" w:color="auto" w:fill="0070C0"/>
          </w:tcPr>
          <w:p w:rsidR="00FF31F3" w:rsidRDefault="00FF31F3" w:rsidP="00F47F94">
            <w:pPr>
              <w:pStyle w:val="afb"/>
              <w:ind w:left="0"/>
              <w:jc w:val="center"/>
              <w:rPr>
                <w:rFonts w:ascii="微软雅黑" w:eastAsia="微软雅黑" w:hAnsi="微软雅黑"/>
                <w:color w:val="FFFFFF" w:themeColor="background1"/>
              </w:rPr>
            </w:pPr>
            <w:r>
              <w:rPr>
                <w:rFonts w:ascii="微软雅黑" w:eastAsia="微软雅黑" w:hAnsi="微软雅黑" w:hint="eastAsia"/>
                <w:color w:val="FFFFFF" w:themeColor="background1"/>
              </w:rPr>
              <w:t>显示数据</w:t>
            </w:r>
          </w:p>
        </w:tc>
        <w:tc>
          <w:tcPr>
            <w:tcW w:w="4101" w:type="dxa"/>
            <w:shd w:val="clear" w:color="auto" w:fill="0070C0"/>
            <w:vAlign w:val="center"/>
          </w:tcPr>
          <w:p w:rsidR="00FF31F3" w:rsidRDefault="00FF31F3" w:rsidP="00F47F94">
            <w:pPr>
              <w:pStyle w:val="afb"/>
              <w:ind w:left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color w:val="FFFFFF" w:themeColor="background1"/>
              </w:rPr>
              <w:t>显示样式</w:t>
            </w:r>
          </w:p>
        </w:tc>
      </w:tr>
      <w:tr w:rsidR="00FF31F3" w:rsidTr="005D4871">
        <w:tc>
          <w:tcPr>
            <w:tcW w:w="2418" w:type="dxa"/>
            <w:vAlign w:val="center"/>
          </w:tcPr>
          <w:p w:rsidR="00FF31F3" w:rsidRDefault="00FF31F3" w:rsidP="00F47F94">
            <w:pPr>
              <w:pStyle w:val="afb"/>
              <w:ind w:left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普通发言</w:t>
            </w:r>
          </w:p>
        </w:tc>
        <w:tc>
          <w:tcPr>
            <w:tcW w:w="2347" w:type="dxa"/>
            <w:vAlign w:val="center"/>
          </w:tcPr>
          <w:p w:rsidR="00FF31F3" w:rsidRDefault="005D4871" w:rsidP="005D4871">
            <w:pPr>
              <w:pStyle w:val="afb"/>
              <w:ind w:left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发言内容</w:t>
            </w:r>
          </w:p>
          <w:p w:rsidR="005D4871" w:rsidRDefault="005D4871" w:rsidP="005D4871">
            <w:pPr>
              <w:pStyle w:val="afb"/>
              <w:ind w:left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（文字+图片）</w:t>
            </w:r>
          </w:p>
        </w:tc>
        <w:tc>
          <w:tcPr>
            <w:tcW w:w="4101" w:type="dxa"/>
            <w:vAlign w:val="center"/>
          </w:tcPr>
          <w:p w:rsidR="00FF31F3" w:rsidRDefault="00FF31F3" w:rsidP="00F47F94">
            <w:pPr>
              <w:pStyle w:val="afb"/>
              <w:ind w:left="0"/>
              <w:jc w:val="center"/>
              <w:rPr>
                <w:rFonts w:ascii="微软雅黑" w:eastAsia="微软雅黑" w:hAnsi="微软雅黑"/>
              </w:rPr>
            </w:pPr>
            <w:r>
              <w:rPr>
                <w:noProof/>
              </w:rPr>
              <w:drawing>
                <wp:inline distT="0" distB="0" distL="0" distR="0" wp14:anchorId="7436837F" wp14:editId="6A5F99A4">
                  <wp:extent cx="2466975" cy="1588899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667" cy="1588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31F3" w:rsidTr="005D4871">
        <w:tc>
          <w:tcPr>
            <w:tcW w:w="2418" w:type="dxa"/>
            <w:vAlign w:val="center"/>
          </w:tcPr>
          <w:p w:rsidR="00FF31F3" w:rsidRDefault="00FF31F3" w:rsidP="00F47F94">
            <w:pPr>
              <w:pStyle w:val="afb"/>
              <w:ind w:left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转发</w:t>
            </w:r>
            <w:r w:rsidR="005D4871">
              <w:rPr>
                <w:rFonts w:ascii="微软雅黑" w:eastAsia="微软雅黑" w:hAnsi="微软雅黑" w:hint="eastAsia"/>
              </w:rPr>
              <w:t>发言</w:t>
            </w:r>
          </w:p>
        </w:tc>
        <w:tc>
          <w:tcPr>
            <w:tcW w:w="2347" w:type="dxa"/>
            <w:vAlign w:val="center"/>
          </w:tcPr>
          <w:p w:rsidR="00FF31F3" w:rsidRDefault="005D4871" w:rsidP="005D4871">
            <w:pPr>
              <w:pStyle w:val="afb"/>
              <w:ind w:left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转发语+转发原文</w:t>
            </w:r>
          </w:p>
        </w:tc>
        <w:tc>
          <w:tcPr>
            <w:tcW w:w="4101" w:type="dxa"/>
            <w:vAlign w:val="center"/>
          </w:tcPr>
          <w:p w:rsidR="00FF31F3" w:rsidRDefault="005D4871" w:rsidP="00F47F94">
            <w:pPr>
              <w:pStyle w:val="afb"/>
              <w:ind w:left="0"/>
              <w:jc w:val="center"/>
              <w:rPr>
                <w:rFonts w:ascii="微软雅黑" w:eastAsia="微软雅黑" w:hAnsi="微软雅黑"/>
              </w:rPr>
            </w:pPr>
            <w:r>
              <w:rPr>
                <w:noProof/>
              </w:rPr>
              <w:drawing>
                <wp:inline distT="0" distB="0" distL="0" distR="0" wp14:anchorId="7096282E" wp14:editId="4B90535D">
                  <wp:extent cx="2409430" cy="142875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129" cy="1428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4871" w:rsidTr="00F47F94">
        <w:tc>
          <w:tcPr>
            <w:tcW w:w="8866" w:type="dxa"/>
            <w:gridSpan w:val="3"/>
            <w:vAlign w:val="center"/>
          </w:tcPr>
          <w:p w:rsidR="005D4871" w:rsidRDefault="005D4871" w:rsidP="001B7EF7">
            <w:pPr>
              <w:pStyle w:val="afb"/>
              <w:ind w:left="0"/>
              <w:rPr>
                <w:rFonts w:ascii="微软雅黑" w:eastAsia="微软雅黑" w:hAnsi="微软雅黑"/>
              </w:rPr>
            </w:pPr>
            <w:r w:rsidRPr="005D4871">
              <w:rPr>
                <w:rFonts w:ascii="微软雅黑" w:eastAsia="微软雅黑" w:hAnsi="微软雅黑"/>
              </w:rPr>
              <w:t>备注</w:t>
            </w:r>
            <w:r w:rsidRPr="005D4871">
              <w:rPr>
                <w:rFonts w:ascii="微软雅黑" w:eastAsia="微软雅黑" w:hAnsi="微软雅黑" w:hint="eastAsia"/>
              </w:rPr>
              <w:t>：</w:t>
            </w:r>
            <w:r w:rsidR="001B7EF7">
              <w:rPr>
                <w:rFonts w:ascii="微软雅黑" w:eastAsia="微软雅黑" w:hAnsi="微软雅黑" w:hint="eastAsia"/>
              </w:rPr>
              <w:t>1）发言内容：正文或图片任一项为空时，则不显示</w:t>
            </w:r>
          </w:p>
          <w:p w:rsidR="001B7EF7" w:rsidRDefault="001B7EF7" w:rsidP="001B7EF7">
            <w:pPr>
              <w:pStyle w:val="afb"/>
              <w:ind w:left="0"/>
              <w:rPr>
                <w:noProof/>
              </w:rPr>
            </w:pPr>
            <w:r>
              <w:rPr>
                <w:rFonts w:ascii="微软雅黑" w:eastAsia="微软雅黑" w:hAnsi="微软雅黑" w:hint="eastAsia"/>
              </w:rPr>
              <w:t xml:space="preserve">      2）转发内容：转发语为空时，默认显示转发语“转发内容”</w:t>
            </w:r>
          </w:p>
        </w:tc>
      </w:tr>
    </w:tbl>
    <w:p w:rsidR="00FF31F3" w:rsidRDefault="005D4871" w:rsidP="00535695">
      <w:pPr>
        <w:pStyle w:val="afb"/>
        <w:numPr>
          <w:ilvl w:val="0"/>
          <w:numId w:val="17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发言内容字段明细规则</w:t>
      </w:r>
      <w:r>
        <w:rPr>
          <w:rFonts w:ascii="微软雅黑" w:eastAsia="微软雅黑" w:hAnsi="微软雅黑" w:hint="eastAsia"/>
        </w:rPr>
        <w:t>：</w:t>
      </w:r>
    </w:p>
    <w:tbl>
      <w:tblPr>
        <w:tblW w:w="9789" w:type="dxa"/>
        <w:tblInd w:w="5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43"/>
        <w:gridCol w:w="1134"/>
        <w:gridCol w:w="708"/>
        <w:gridCol w:w="3544"/>
        <w:gridCol w:w="3260"/>
      </w:tblGrid>
      <w:tr w:rsidR="00D946F1" w:rsidTr="00982682">
        <w:tc>
          <w:tcPr>
            <w:tcW w:w="1143" w:type="dxa"/>
            <w:shd w:val="clear" w:color="auto" w:fill="0070C0"/>
          </w:tcPr>
          <w:p w:rsidR="00D946F1" w:rsidRDefault="00D946F1" w:rsidP="00F47F94">
            <w:pPr>
              <w:jc w:val="center"/>
              <w:rPr>
                <w:b/>
                <w:color w:val="FFFFFF"/>
                <w:lang w:eastAsia="zh-CN"/>
              </w:rPr>
            </w:pPr>
            <w:r>
              <w:rPr>
                <w:rFonts w:hint="eastAsia"/>
                <w:b/>
                <w:color w:val="FFFFFF"/>
                <w:lang w:eastAsia="zh-CN"/>
              </w:rPr>
              <w:t>字段名称</w:t>
            </w:r>
          </w:p>
        </w:tc>
        <w:tc>
          <w:tcPr>
            <w:tcW w:w="1134" w:type="dxa"/>
            <w:shd w:val="clear" w:color="auto" w:fill="0070C0"/>
          </w:tcPr>
          <w:p w:rsidR="00D946F1" w:rsidRDefault="00D946F1" w:rsidP="00F47F94">
            <w:pPr>
              <w:jc w:val="center"/>
              <w:rPr>
                <w:b/>
                <w:color w:val="FFFFFF"/>
                <w:lang w:eastAsia="zh-CN"/>
              </w:rPr>
            </w:pPr>
            <w:r>
              <w:rPr>
                <w:rFonts w:hint="eastAsia"/>
                <w:b/>
                <w:color w:val="FFFFFF"/>
                <w:lang w:eastAsia="zh-CN"/>
              </w:rPr>
              <w:t>描述</w:t>
            </w:r>
          </w:p>
        </w:tc>
        <w:tc>
          <w:tcPr>
            <w:tcW w:w="708" w:type="dxa"/>
            <w:shd w:val="clear" w:color="auto" w:fill="0070C0"/>
          </w:tcPr>
          <w:p w:rsidR="00D946F1" w:rsidRDefault="00D946F1" w:rsidP="00F47F94">
            <w:pPr>
              <w:jc w:val="center"/>
              <w:rPr>
                <w:b/>
                <w:color w:val="FFFFFF"/>
                <w:lang w:eastAsia="zh-CN"/>
              </w:rPr>
            </w:pPr>
            <w:r>
              <w:rPr>
                <w:rFonts w:hint="eastAsia"/>
                <w:b/>
                <w:color w:val="FFFFFF"/>
                <w:lang w:eastAsia="zh-CN"/>
              </w:rPr>
              <w:t>类型</w:t>
            </w:r>
          </w:p>
        </w:tc>
        <w:tc>
          <w:tcPr>
            <w:tcW w:w="3544" w:type="dxa"/>
            <w:shd w:val="clear" w:color="auto" w:fill="0070C0"/>
          </w:tcPr>
          <w:p w:rsidR="00D946F1" w:rsidRDefault="00D946F1" w:rsidP="00F47F94">
            <w:pPr>
              <w:jc w:val="center"/>
              <w:rPr>
                <w:b/>
                <w:color w:val="FFFFFF"/>
                <w:lang w:eastAsia="zh-CN"/>
              </w:rPr>
            </w:pPr>
            <w:r>
              <w:rPr>
                <w:rFonts w:hint="eastAsia"/>
                <w:b/>
                <w:color w:val="FFFFFF"/>
                <w:lang w:eastAsia="zh-CN"/>
              </w:rPr>
              <w:t>业务规则</w:t>
            </w:r>
          </w:p>
        </w:tc>
        <w:tc>
          <w:tcPr>
            <w:tcW w:w="3260" w:type="dxa"/>
            <w:shd w:val="clear" w:color="auto" w:fill="0070C0"/>
          </w:tcPr>
          <w:p w:rsidR="00D946F1" w:rsidRDefault="00D946F1" w:rsidP="00F47F94">
            <w:pPr>
              <w:jc w:val="center"/>
              <w:rPr>
                <w:b/>
                <w:color w:val="FFFFFF"/>
                <w:lang w:eastAsia="zh-CN"/>
              </w:rPr>
            </w:pPr>
            <w:r>
              <w:rPr>
                <w:rFonts w:hint="eastAsia"/>
                <w:b/>
                <w:color w:val="FFFFFF"/>
                <w:lang w:eastAsia="zh-CN"/>
              </w:rPr>
              <w:t>备注</w:t>
            </w:r>
          </w:p>
        </w:tc>
      </w:tr>
      <w:tr w:rsidR="00D946F1" w:rsidTr="00982682">
        <w:tc>
          <w:tcPr>
            <w:tcW w:w="1143" w:type="dxa"/>
            <w:shd w:val="clear" w:color="auto" w:fill="FFFFFF"/>
          </w:tcPr>
          <w:p w:rsidR="00D946F1" w:rsidRDefault="00D946F1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头像</w:t>
            </w:r>
          </w:p>
        </w:tc>
        <w:tc>
          <w:tcPr>
            <w:tcW w:w="1134" w:type="dxa"/>
            <w:shd w:val="clear" w:color="auto" w:fill="FFFFFF"/>
          </w:tcPr>
          <w:p w:rsidR="00D946F1" w:rsidRDefault="00D946F1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用户头像</w:t>
            </w:r>
          </w:p>
        </w:tc>
        <w:tc>
          <w:tcPr>
            <w:tcW w:w="708" w:type="dxa"/>
            <w:shd w:val="clear" w:color="auto" w:fill="FFFFFF"/>
          </w:tcPr>
          <w:p w:rsidR="00D946F1" w:rsidRDefault="00D946F1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图片</w:t>
            </w:r>
          </w:p>
        </w:tc>
        <w:tc>
          <w:tcPr>
            <w:tcW w:w="3544" w:type="dxa"/>
            <w:shd w:val="clear" w:color="auto" w:fill="FFFFFF"/>
          </w:tcPr>
          <w:p w:rsidR="00D946F1" w:rsidRDefault="00D946F1" w:rsidP="005D487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用户头像</w:t>
            </w:r>
          </w:p>
        </w:tc>
        <w:tc>
          <w:tcPr>
            <w:tcW w:w="3260" w:type="dxa"/>
            <w:shd w:val="clear" w:color="auto" w:fill="FFFFFF"/>
          </w:tcPr>
          <w:p w:rsidR="00D946F1" w:rsidRDefault="00D946F1" w:rsidP="00F47F94">
            <w:pPr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无上传</w:t>
            </w:r>
            <w:proofErr w:type="gramEnd"/>
            <w:r>
              <w:rPr>
                <w:rFonts w:hint="eastAsia"/>
                <w:lang w:eastAsia="zh-CN"/>
              </w:rPr>
              <w:t>头像，显示系统默认头像</w:t>
            </w:r>
          </w:p>
        </w:tc>
      </w:tr>
      <w:tr w:rsidR="00907BDD" w:rsidTr="00982682">
        <w:tc>
          <w:tcPr>
            <w:tcW w:w="1143" w:type="dxa"/>
            <w:shd w:val="clear" w:color="auto" w:fill="FFFFFF"/>
          </w:tcPr>
          <w:p w:rsidR="00907BDD" w:rsidRDefault="00907BDD" w:rsidP="00F47F94">
            <w:pPr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角标</w:t>
            </w:r>
            <w:proofErr w:type="gramEnd"/>
          </w:p>
        </w:tc>
        <w:tc>
          <w:tcPr>
            <w:tcW w:w="1134" w:type="dxa"/>
            <w:shd w:val="clear" w:color="auto" w:fill="FFFFFF"/>
          </w:tcPr>
          <w:p w:rsidR="00907BDD" w:rsidRDefault="00907BDD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官方角色标志</w:t>
            </w:r>
          </w:p>
        </w:tc>
        <w:tc>
          <w:tcPr>
            <w:tcW w:w="708" w:type="dxa"/>
            <w:shd w:val="clear" w:color="auto" w:fill="FFFFFF"/>
          </w:tcPr>
          <w:p w:rsidR="00907BDD" w:rsidRDefault="00907BDD" w:rsidP="00F47F94">
            <w:pPr>
              <w:rPr>
                <w:lang w:eastAsia="zh-CN"/>
              </w:rPr>
            </w:pPr>
            <w:r>
              <w:rPr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con</w:t>
            </w:r>
          </w:p>
        </w:tc>
        <w:tc>
          <w:tcPr>
            <w:tcW w:w="3544" w:type="dxa"/>
            <w:shd w:val="clear" w:color="auto" w:fill="FFFFFF"/>
          </w:tcPr>
          <w:p w:rsidR="00907BDD" w:rsidRDefault="00907BDD" w:rsidP="005D487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只有和后台绑定的管理账号，带有官方角标（普通注册用户，没有角标）</w:t>
            </w:r>
          </w:p>
        </w:tc>
        <w:tc>
          <w:tcPr>
            <w:tcW w:w="3260" w:type="dxa"/>
            <w:shd w:val="clear" w:color="auto" w:fill="FFFFFF"/>
          </w:tcPr>
          <w:p w:rsidR="00907BDD" w:rsidRPr="00907BDD" w:rsidRDefault="00907BDD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</w:t>
            </w:r>
          </w:p>
        </w:tc>
      </w:tr>
      <w:tr w:rsidR="00D946F1" w:rsidTr="00982682">
        <w:tc>
          <w:tcPr>
            <w:tcW w:w="1143" w:type="dxa"/>
            <w:shd w:val="clear" w:color="auto" w:fill="FFFFFF"/>
          </w:tcPr>
          <w:p w:rsidR="00D946F1" w:rsidRDefault="00D946F1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昵称</w:t>
            </w:r>
          </w:p>
        </w:tc>
        <w:tc>
          <w:tcPr>
            <w:tcW w:w="1134" w:type="dxa"/>
            <w:shd w:val="clear" w:color="auto" w:fill="FFFFFF"/>
          </w:tcPr>
          <w:p w:rsidR="00D946F1" w:rsidRDefault="00D946F1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用户昵称</w:t>
            </w:r>
          </w:p>
        </w:tc>
        <w:tc>
          <w:tcPr>
            <w:tcW w:w="708" w:type="dxa"/>
            <w:shd w:val="clear" w:color="auto" w:fill="FFFFFF"/>
          </w:tcPr>
          <w:p w:rsidR="00D946F1" w:rsidRPr="00092771" w:rsidRDefault="00D946F1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</w:t>
            </w:r>
          </w:p>
        </w:tc>
        <w:tc>
          <w:tcPr>
            <w:tcW w:w="3544" w:type="dxa"/>
            <w:shd w:val="clear" w:color="auto" w:fill="FFFFFF"/>
          </w:tcPr>
          <w:p w:rsidR="00D946F1" w:rsidRDefault="00D946F1" w:rsidP="005D487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1、有昵称-显示用户昵称</w:t>
            </w:r>
          </w:p>
          <w:p w:rsidR="00D946F1" w:rsidRDefault="00D946F1" w:rsidP="005D487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2、无昵称-显示用户登录账号（即手机号）</w:t>
            </w:r>
          </w:p>
        </w:tc>
        <w:tc>
          <w:tcPr>
            <w:tcW w:w="3260" w:type="dxa"/>
            <w:shd w:val="clear" w:color="auto" w:fill="FFFFFF"/>
          </w:tcPr>
          <w:p w:rsidR="00D946F1" w:rsidRDefault="00D946F1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</w:t>
            </w:r>
          </w:p>
        </w:tc>
      </w:tr>
      <w:tr w:rsidR="00D946F1" w:rsidTr="00982682">
        <w:tc>
          <w:tcPr>
            <w:tcW w:w="1143" w:type="dxa"/>
            <w:shd w:val="clear" w:color="auto" w:fill="FFFFFF"/>
          </w:tcPr>
          <w:p w:rsidR="00D946F1" w:rsidRDefault="00D946F1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时间</w:t>
            </w:r>
          </w:p>
        </w:tc>
        <w:tc>
          <w:tcPr>
            <w:tcW w:w="1134" w:type="dxa"/>
            <w:shd w:val="clear" w:color="auto" w:fill="FFFFFF"/>
          </w:tcPr>
          <w:p w:rsidR="00D946F1" w:rsidRPr="00092771" w:rsidRDefault="00D946F1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发布时间</w:t>
            </w:r>
          </w:p>
        </w:tc>
        <w:tc>
          <w:tcPr>
            <w:tcW w:w="708" w:type="dxa"/>
            <w:shd w:val="clear" w:color="auto" w:fill="FFFFFF"/>
          </w:tcPr>
          <w:p w:rsidR="00D946F1" w:rsidRPr="00092771" w:rsidRDefault="00D946F1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</w:t>
            </w:r>
          </w:p>
        </w:tc>
        <w:tc>
          <w:tcPr>
            <w:tcW w:w="3544" w:type="dxa"/>
            <w:shd w:val="clear" w:color="auto" w:fill="FFFFFF"/>
          </w:tcPr>
          <w:p w:rsidR="00D946F1" w:rsidRDefault="00D946F1" w:rsidP="00D946F1">
            <w:pPr>
              <w:rPr>
                <w:lang w:eastAsia="zh-CN"/>
              </w:rPr>
            </w:pPr>
            <w:r>
              <w:rPr>
                <w:lang w:eastAsia="zh-CN"/>
              </w:rPr>
              <w:t>发布时间与当前时间对比</w:t>
            </w:r>
            <w:r>
              <w:rPr>
                <w:rFonts w:hint="eastAsia"/>
                <w:lang w:eastAsia="zh-CN"/>
              </w:rPr>
              <w:t>：</w:t>
            </w:r>
          </w:p>
          <w:p w:rsidR="00D946F1" w:rsidRDefault="00D946F1" w:rsidP="00D946F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1、&lt;1分钟：显示“刚刚”</w:t>
            </w:r>
          </w:p>
          <w:p w:rsidR="00D946F1" w:rsidRDefault="00D946F1" w:rsidP="00D946F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2、1分钟</w:t>
            </w:r>
            <w:r w:rsidR="00AA4A30" w:rsidRPr="00AA4A30">
              <w:rPr>
                <w:rFonts w:hint="eastAsia"/>
                <w:lang w:eastAsia="zh-CN"/>
              </w:rPr>
              <w:t>≦</w:t>
            </w:r>
            <w:r>
              <w:rPr>
                <w:rFonts w:hint="eastAsia"/>
                <w:lang w:eastAsia="zh-CN"/>
              </w:rPr>
              <w:t>结果&lt;1小时：显示分钟数（取整）</w:t>
            </w:r>
          </w:p>
          <w:p w:rsidR="00D946F1" w:rsidRDefault="00D946F1" w:rsidP="00D946F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3、1小时</w:t>
            </w:r>
            <w:r w:rsidR="00AA4A30" w:rsidRPr="00AA4A30">
              <w:rPr>
                <w:rFonts w:hint="eastAsia"/>
                <w:lang w:eastAsia="zh-CN"/>
              </w:rPr>
              <w:t>≦</w:t>
            </w:r>
            <w:r>
              <w:rPr>
                <w:rFonts w:hint="eastAsia"/>
                <w:lang w:eastAsia="zh-CN"/>
              </w:rPr>
              <w:t>结果&lt;24小时：显示小时数（取整）</w:t>
            </w:r>
          </w:p>
          <w:p w:rsidR="0078199F" w:rsidRDefault="00D946F1" w:rsidP="0078199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4、</w:t>
            </w:r>
            <w:r w:rsidR="0078199F">
              <w:rPr>
                <w:rFonts w:hint="eastAsia"/>
                <w:lang w:eastAsia="zh-CN"/>
              </w:rPr>
              <w:t>24小时</w:t>
            </w:r>
            <w:r w:rsidR="00AA4A30" w:rsidRPr="00AA4A30">
              <w:rPr>
                <w:rFonts w:hint="eastAsia"/>
                <w:lang w:eastAsia="zh-CN"/>
              </w:rPr>
              <w:t>≦</w:t>
            </w:r>
            <w:r w:rsidR="0078199F">
              <w:rPr>
                <w:rFonts w:hint="eastAsia"/>
                <w:lang w:eastAsia="zh-CN"/>
              </w:rPr>
              <w:t>结果&lt;48小时：显示“昨天</w:t>
            </w:r>
            <w:r w:rsidR="007C1F5C">
              <w:rPr>
                <w:rFonts w:hint="eastAsia"/>
                <w:lang w:eastAsia="zh-CN"/>
              </w:rPr>
              <w:t>+时分</w:t>
            </w:r>
            <w:r w:rsidR="0078199F">
              <w:rPr>
                <w:rFonts w:hint="eastAsia"/>
                <w:lang w:eastAsia="zh-CN"/>
              </w:rPr>
              <w:t>”</w:t>
            </w:r>
          </w:p>
          <w:p w:rsidR="00D946F1" w:rsidRDefault="0078199F" w:rsidP="0078199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5、</w:t>
            </w:r>
            <w:r w:rsidR="00AA4A30" w:rsidRPr="00AA4A30">
              <w:rPr>
                <w:rFonts w:hint="eastAsia"/>
                <w:lang w:eastAsia="zh-CN"/>
              </w:rPr>
              <w:t>≧</w:t>
            </w:r>
            <w:r>
              <w:rPr>
                <w:rFonts w:hint="eastAsia"/>
                <w:lang w:eastAsia="zh-CN"/>
              </w:rPr>
              <w:t>48小时：显示月-日</w:t>
            </w:r>
            <w:r w:rsidR="007C1F5C">
              <w:rPr>
                <w:rFonts w:hint="eastAsia"/>
                <w:lang w:eastAsia="zh-CN"/>
              </w:rPr>
              <w:t>-时-分</w:t>
            </w:r>
            <w:r w:rsidR="00AA4A30">
              <w:rPr>
                <w:rFonts w:hint="eastAsia"/>
                <w:lang w:eastAsia="zh-CN"/>
              </w:rPr>
              <w:t>（月-日</w:t>
            </w:r>
            <w:r w:rsidR="007C1F5C">
              <w:rPr>
                <w:rFonts w:hint="eastAsia"/>
                <w:lang w:eastAsia="zh-CN"/>
              </w:rPr>
              <w:t>-时分</w:t>
            </w:r>
            <w:r w:rsidR="00AA4A30">
              <w:rPr>
                <w:rFonts w:hint="eastAsia"/>
                <w:lang w:eastAsia="zh-CN"/>
              </w:rPr>
              <w:t>指发布时间）</w:t>
            </w:r>
          </w:p>
        </w:tc>
        <w:tc>
          <w:tcPr>
            <w:tcW w:w="3260" w:type="dxa"/>
            <w:shd w:val="clear" w:color="auto" w:fill="FFFFFF"/>
          </w:tcPr>
          <w:p w:rsidR="00D946F1" w:rsidRDefault="0078199F" w:rsidP="00F47F94">
            <w:pPr>
              <w:rPr>
                <w:lang w:eastAsia="zh-CN"/>
              </w:rPr>
            </w:pPr>
            <w:r>
              <w:rPr>
                <w:lang w:eastAsia="zh-CN"/>
              </w:rPr>
              <w:t>示例</w:t>
            </w:r>
            <w:r>
              <w:rPr>
                <w:rFonts w:hint="eastAsia"/>
                <w:lang w:eastAsia="zh-CN"/>
              </w:rPr>
              <w:t>：</w:t>
            </w:r>
          </w:p>
          <w:p w:rsidR="0078199F" w:rsidRDefault="0078199F" w:rsidP="0078199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情况1：显示【刚刚】</w:t>
            </w:r>
          </w:p>
          <w:p w:rsidR="0078199F" w:rsidRDefault="0078199F" w:rsidP="0078199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情况2：显示【1分钟前】</w:t>
            </w:r>
          </w:p>
          <w:p w:rsidR="0078199F" w:rsidRDefault="0078199F" w:rsidP="0078199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情况3：显示【1小时前】</w:t>
            </w:r>
          </w:p>
          <w:p w:rsidR="0078199F" w:rsidRDefault="0078199F" w:rsidP="0078199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情况4：显示【昨天</w:t>
            </w:r>
            <w:r w:rsidR="007C1F5C">
              <w:rPr>
                <w:rFonts w:hint="eastAsia"/>
                <w:lang w:eastAsia="zh-CN"/>
              </w:rPr>
              <w:t xml:space="preserve"> 09:11</w:t>
            </w:r>
            <w:r>
              <w:rPr>
                <w:rFonts w:hint="eastAsia"/>
                <w:lang w:eastAsia="zh-CN"/>
              </w:rPr>
              <w:t>】</w:t>
            </w:r>
          </w:p>
          <w:p w:rsidR="0078199F" w:rsidRPr="0078199F" w:rsidRDefault="0078199F" w:rsidP="0078199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情况5：显示【09-10</w:t>
            </w:r>
            <w:r w:rsidR="007C1F5C">
              <w:rPr>
                <w:rFonts w:hint="eastAsia"/>
                <w:lang w:eastAsia="zh-CN"/>
              </w:rPr>
              <w:t xml:space="preserve"> 11:05</w:t>
            </w:r>
            <w:r>
              <w:rPr>
                <w:rFonts w:hint="eastAsia"/>
                <w:lang w:eastAsia="zh-CN"/>
              </w:rPr>
              <w:t>】</w:t>
            </w:r>
          </w:p>
        </w:tc>
      </w:tr>
      <w:tr w:rsidR="007C1F5C" w:rsidTr="00982682">
        <w:tc>
          <w:tcPr>
            <w:tcW w:w="1143" w:type="dxa"/>
            <w:shd w:val="clear" w:color="auto" w:fill="FFFFFF"/>
          </w:tcPr>
          <w:p w:rsidR="007C1F5C" w:rsidRDefault="00100051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关注</w:t>
            </w:r>
          </w:p>
        </w:tc>
        <w:tc>
          <w:tcPr>
            <w:tcW w:w="1134" w:type="dxa"/>
            <w:shd w:val="clear" w:color="auto" w:fill="FFFFFF"/>
          </w:tcPr>
          <w:p w:rsidR="007C1F5C" w:rsidRDefault="00100051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操作功能</w:t>
            </w:r>
          </w:p>
        </w:tc>
        <w:tc>
          <w:tcPr>
            <w:tcW w:w="708" w:type="dxa"/>
            <w:shd w:val="clear" w:color="auto" w:fill="FFFFFF"/>
          </w:tcPr>
          <w:p w:rsidR="007C1F5C" w:rsidRDefault="009C3919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</w:t>
            </w:r>
          </w:p>
        </w:tc>
        <w:tc>
          <w:tcPr>
            <w:tcW w:w="3544" w:type="dxa"/>
            <w:shd w:val="clear" w:color="auto" w:fill="FFFFFF"/>
          </w:tcPr>
          <w:p w:rsidR="007C1F5C" w:rsidRDefault="002E0A84" w:rsidP="00D946F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此用户与我的关系：</w:t>
            </w:r>
          </w:p>
          <w:p w:rsidR="002E0A84" w:rsidRDefault="002E0A84" w:rsidP="00D946F1">
            <w:pPr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未关注</w:t>
            </w:r>
            <w:proofErr w:type="gramEnd"/>
            <w:r>
              <w:rPr>
                <w:rFonts w:hint="eastAsia"/>
                <w:lang w:eastAsia="zh-CN"/>
              </w:rPr>
              <w:t>时：显示【+关注】</w:t>
            </w:r>
            <w:r w:rsidR="00982682">
              <w:rPr>
                <w:rFonts w:hint="eastAsia"/>
                <w:lang w:eastAsia="zh-CN"/>
              </w:rPr>
              <w:t>和【x】</w:t>
            </w:r>
          </w:p>
          <w:p w:rsidR="009C3919" w:rsidRPr="009C3919" w:rsidRDefault="009C3919" w:rsidP="009C3919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 xml:space="preserve">       </w:t>
            </w:r>
            <w:r>
              <w:rPr>
                <w:noProof/>
                <w:lang w:eastAsia="zh-CN"/>
              </w:rPr>
              <w:drawing>
                <wp:inline distT="0" distB="0" distL="0" distR="0" wp14:anchorId="158C1DCC" wp14:editId="3B5FE48A">
                  <wp:extent cx="1083975" cy="923925"/>
                  <wp:effectExtent l="0" t="0" r="190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790" cy="923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0A84" w:rsidRDefault="002E0A84" w:rsidP="002E0A8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已关注时：显示【</w:t>
            </w:r>
            <w:r w:rsidR="00982682">
              <w:rPr>
                <w:noProof/>
                <w:lang w:eastAsia="zh-CN"/>
              </w:rPr>
              <w:drawing>
                <wp:inline distT="0" distB="0" distL="0" distR="0" wp14:anchorId="07F9A265" wp14:editId="0ED7B710">
                  <wp:extent cx="190476" cy="161905"/>
                  <wp:effectExtent l="0" t="0" r="63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476" cy="1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eastAsia="zh-CN"/>
              </w:rPr>
              <w:t>】</w:t>
            </w:r>
          </w:p>
          <w:p w:rsidR="009C3919" w:rsidRDefault="009C3919" w:rsidP="009C3919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</w:t>
            </w:r>
            <w:r>
              <w:rPr>
                <w:noProof/>
                <w:lang w:eastAsia="zh-CN"/>
              </w:rPr>
              <w:drawing>
                <wp:inline distT="0" distB="0" distL="0" distR="0" wp14:anchorId="51B5513A" wp14:editId="33F9FCC8">
                  <wp:extent cx="1112400" cy="948154"/>
                  <wp:effectExtent l="0" t="0" r="0" b="444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4466" cy="958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0A84" w:rsidRDefault="002E0A84" w:rsidP="002E0A84">
            <w:pPr>
              <w:rPr>
                <w:lang w:eastAsia="zh-CN"/>
              </w:rPr>
            </w:pPr>
            <w:r w:rsidRPr="002E0A84">
              <w:rPr>
                <w:color w:val="FF0000"/>
                <w:lang w:eastAsia="zh-CN"/>
              </w:rPr>
              <w:t>更多规则详见</w:t>
            </w:r>
            <w:r w:rsidR="008D579B">
              <w:rPr>
                <w:color w:val="FF0000"/>
                <w:lang w:eastAsia="zh-CN"/>
              </w:rPr>
              <w:t>规则</w:t>
            </w:r>
            <w:r w:rsidRPr="002E0A84">
              <w:rPr>
                <w:color w:val="FF0000"/>
                <w:lang w:eastAsia="zh-CN"/>
              </w:rPr>
              <w:t>明细</w:t>
            </w:r>
            <w:r w:rsidRPr="002E0A84">
              <w:rPr>
                <w:rFonts w:hint="eastAsia"/>
                <w:color w:val="FF0000"/>
                <w:lang w:eastAsia="zh-CN"/>
              </w:rPr>
              <w:t>（如下）</w:t>
            </w:r>
          </w:p>
        </w:tc>
        <w:tc>
          <w:tcPr>
            <w:tcW w:w="3260" w:type="dxa"/>
            <w:shd w:val="clear" w:color="auto" w:fill="FFFFFF"/>
          </w:tcPr>
          <w:p w:rsidR="009C3919" w:rsidRDefault="009C3919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/</w:t>
            </w:r>
          </w:p>
        </w:tc>
      </w:tr>
      <w:tr w:rsidR="00601BE5" w:rsidTr="00982682">
        <w:tc>
          <w:tcPr>
            <w:tcW w:w="1143" w:type="dxa"/>
            <w:shd w:val="clear" w:color="auto" w:fill="FFFFFF"/>
          </w:tcPr>
          <w:p w:rsidR="00601BE5" w:rsidRDefault="00601BE5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正文内容</w:t>
            </w:r>
          </w:p>
        </w:tc>
        <w:tc>
          <w:tcPr>
            <w:tcW w:w="1134" w:type="dxa"/>
            <w:shd w:val="clear" w:color="auto" w:fill="FFFFFF"/>
          </w:tcPr>
          <w:p w:rsidR="00601BE5" w:rsidRDefault="00601BE5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</w:t>
            </w:r>
          </w:p>
        </w:tc>
        <w:tc>
          <w:tcPr>
            <w:tcW w:w="708" w:type="dxa"/>
            <w:shd w:val="clear" w:color="auto" w:fill="FFFFFF"/>
          </w:tcPr>
          <w:p w:rsidR="00601BE5" w:rsidRDefault="00601BE5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文字</w:t>
            </w:r>
          </w:p>
        </w:tc>
        <w:tc>
          <w:tcPr>
            <w:tcW w:w="3544" w:type="dxa"/>
            <w:shd w:val="clear" w:color="auto" w:fill="FFFFFF"/>
          </w:tcPr>
          <w:p w:rsidR="00601BE5" w:rsidRDefault="00601BE5" w:rsidP="00D946F1">
            <w:pPr>
              <w:rPr>
                <w:lang w:eastAsia="zh-CN"/>
              </w:rPr>
            </w:pPr>
            <w:r w:rsidRPr="00601BE5">
              <w:rPr>
                <w:rFonts w:hint="eastAsia"/>
                <w:lang w:eastAsia="zh-CN"/>
              </w:rPr>
              <w:t>普通发言含各类字符，</w:t>
            </w:r>
            <w:r>
              <w:rPr>
                <w:rFonts w:hint="eastAsia"/>
                <w:lang w:eastAsia="zh-CN"/>
              </w:rPr>
              <w:t>最多显示</w:t>
            </w:r>
            <w:r w:rsidRPr="00601BE5">
              <w:rPr>
                <w:rFonts w:hint="eastAsia"/>
                <w:lang w:eastAsia="zh-CN"/>
              </w:rPr>
              <w:t>显示</w:t>
            </w:r>
            <w:r w:rsidRPr="00601BE5">
              <w:rPr>
                <w:lang w:eastAsia="zh-CN"/>
              </w:rPr>
              <w:t>5</w:t>
            </w:r>
            <w:r w:rsidRPr="00601BE5">
              <w:rPr>
                <w:rFonts w:hint="eastAsia"/>
                <w:lang w:eastAsia="zh-CN"/>
              </w:rPr>
              <w:t>行，超过</w:t>
            </w:r>
            <w:r w:rsidRPr="00601BE5">
              <w:rPr>
                <w:lang w:eastAsia="zh-CN"/>
              </w:rPr>
              <w:t>5</w:t>
            </w:r>
            <w:r w:rsidRPr="00601BE5">
              <w:rPr>
                <w:rFonts w:hint="eastAsia"/>
                <w:lang w:eastAsia="zh-CN"/>
              </w:rPr>
              <w:t>行文字</w:t>
            </w:r>
            <w:r>
              <w:rPr>
                <w:rFonts w:hint="eastAsia"/>
                <w:lang w:eastAsia="zh-CN"/>
              </w:rPr>
              <w:t>用“...”表示</w:t>
            </w:r>
          </w:p>
        </w:tc>
        <w:tc>
          <w:tcPr>
            <w:tcW w:w="3260" w:type="dxa"/>
            <w:shd w:val="clear" w:color="auto" w:fill="FFFFFF"/>
          </w:tcPr>
          <w:p w:rsidR="00601BE5" w:rsidRDefault="00601BE5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1、发言</w:t>
            </w:r>
            <w:r>
              <w:rPr>
                <w:lang w:eastAsia="zh-CN"/>
              </w:rPr>
              <w:t>没有正文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lang w:eastAsia="zh-CN"/>
              </w:rPr>
              <w:t>则不显示</w:t>
            </w:r>
          </w:p>
          <w:p w:rsidR="00601BE5" w:rsidRPr="00601BE5" w:rsidRDefault="00601BE5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2、正文中带有话题标签和@用户用特殊颜色标识</w:t>
            </w:r>
            <w:r w:rsidR="008754D5">
              <w:rPr>
                <w:rFonts w:hint="eastAsia"/>
                <w:lang w:eastAsia="zh-CN"/>
              </w:rPr>
              <w:t>，没有则不显示</w:t>
            </w:r>
          </w:p>
        </w:tc>
      </w:tr>
      <w:tr w:rsidR="00601BE5" w:rsidRPr="005E11CC" w:rsidTr="00982682">
        <w:tc>
          <w:tcPr>
            <w:tcW w:w="1143" w:type="dxa"/>
            <w:shd w:val="clear" w:color="auto" w:fill="FFFFFF"/>
          </w:tcPr>
          <w:p w:rsidR="00601BE5" w:rsidRDefault="00601BE5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正文图片</w:t>
            </w:r>
          </w:p>
        </w:tc>
        <w:tc>
          <w:tcPr>
            <w:tcW w:w="1134" w:type="dxa"/>
            <w:shd w:val="clear" w:color="auto" w:fill="FFFFFF"/>
          </w:tcPr>
          <w:p w:rsidR="00601BE5" w:rsidRDefault="00601BE5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</w:t>
            </w:r>
          </w:p>
        </w:tc>
        <w:tc>
          <w:tcPr>
            <w:tcW w:w="708" w:type="dxa"/>
            <w:shd w:val="clear" w:color="auto" w:fill="FFFFFF"/>
          </w:tcPr>
          <w:p w:rsidR="00601BE5" w:rsidRDefault="00601BE5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图片</w:t>
            </w:r>
          </w:p>
        </w:tc>
        <w:tc>
          <w:tcPr>
            <w:tcW w:w="3544" w:type="dxa"/>
            <w:shd w:val="clear" w:color="auto" w:fill="FFFFFF"/>
          </w:tcPr>
          <w:p w:rsidR="00601BE5" w:rsidRDefault="00601BE5" w:rsidP="00D946F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最多显示9张图片</w:t>
            </w:r>
            <w:r w:rsidR="00932643">
              <w:rPr>
                <w:rFonts w:hint="eastAsia"/>
                <w:lang w:eastAsia="zh-CN"/>
              </w:rPr>
              <w:t>：</w:t>
            </w:r>
          </w:p>
          <w:p w:rsidR="00932643" w:rsidRDefault="00932643" w:rsidP="00932643">
            <w:pPr>
              <w:rPr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图片</w:t>
            </w:r>
            <w:r w:rsidRPr="00932643">
              <w:rPr>
                <w:rFonts w:hint="eastAsia"/>
                <w:b/>
                <w:lang w:eastAsia="zh-CN"/>
              </w:rPr>
              <w:t>数量</w:t>
            </w:r>
            <w:r>
              <w:rPr>
                <w:rFonts w:hint="eastAsia"/>
                <w:lang w:eastAsia="zh-CN"/>
              </w:rPr>
              <w:t>-</w:t>
            </w:r>
            <w:r w:rsidRPr="00932643">
              <w:rPr>
                <w:rFonts w:hint="eastAsia"/>
                <w:b/>
                <w:lang w:eastAsia="zh-CN"/>
              </w:rPr>
              <w:t>图片规则</w:t>
            </w:r>
            <w:r>
              <w:rPr>
                <w:rFonts w:hint="eastAsia"/>
                <w:lang w:eastAsia="zh-CN"/>
              </w:rPr>
              <w:t>-</w:t>
            </w:r>
            <w:r w:rsidRPr="00932643">
              <w:rPr>
                <w:rFonts w:hint="eastAsia"/>
                <w:b/>
                <w:lang w:eastAsia="zh-CN"/>
              </w:rPr>
              <w:t>显示样式</w:t>
            </w:r>
            <w:r>
              <w:rPr>
                <w:rFonts w:hint="eastAsia"/>
                <w:b/>
                <w:lang w:eastAsia="zh-CN"/>
              </w:rPr>
              <w:t>：</w:t>
            </w:r>
          </w:p>
          <w:p w:rsidR="00932643" w:rsidRDefault="00932643" w:rsidP="00D946F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1张图-原图</w:t>
            </w:r>
            <w:proofErr w:type="gramStart"/>
            <w:r>
              <w:rPr>
                <w:rFonts w:hint="eastAsia"/>
                <w:lang w:eastAsia="zh-CN"/>
              </w:rPr>
              <w:t>等比缩</w:t>
            </w:r>
            <w:proofErr w:type="gramEnd"/>
            <w:r>
              <w:rPr>
                <w:rFonts w:hint="eastAsia"/>
                <w:lang w:eastAsia="zh-CN"/>
              </w:rPr>
              <w:t>-原缩略图</w:t>
            </w:r>
          </w:p>
          <w:p w:rsidR="00932643" w:rsidRDefault="00932643" w:rsidP="00D946F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2张图-原图取正中心-</w:t>
            </w:r>
            <w:proofErr w:type="gramStart"/>
            <w:r>
              <w:rPr>
                <w:rFonts w:hint="eastAsia"/>
                <w:lang w:eastAsia="zh-CN"/>
              </w:rPr>
              <w:t>四宫格</w:t>
            </w:r>
            <w:proofErr w:type="gramEnd"/>
            <w:r>
              <w:rPr>
                <w:rFonts w:hint="eastAsia"/>
                <w:lang w:eastAsia="zh-CN"/>
              </w:rPr>
              <w:t>样式</w:t>
            </w:r>
          </w:p>
          <w:p w:rsidR="00932643" w:rsidRDefault="00932643" w:rsidP="00D946F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3张图-原图取正中心-九宫格样式</w:t>
            </w:r>
          </w:p>
          <w:p w:rsidR="00932643" w:rsidRDefault="00932643" w:rsidP="00D946F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4张图-原图取正中心-</w:t>
            </w:r>
            <w:proofErr w:type="gramStart"/>
            <w:r>
              <w:rPr>
                <w:rFonts w:hint="eastAsia"/>
                <w:lang w:eastAsia="zh-CN"/>
              </w:rPr>
              <w:t>四宫格</w:t>
            </w:r>
            <w:proofErr w:type="gramEnd"/>
            <w:r>
              <w:rPr>
                <w:rFonts w:hint="eastAsia"/>
                <w:lang w:eastAsia="zh-CN"/>
              </w:rPr>
              <w:t>样式</w:t>
            </w:r>
          </w:p>
          <w:p w:rsidR="00932643" w:rsidRPr="00932643" w:rsidRDefault="00932643" w:rsidP="00D946F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5~9张图-原图取正中心-九宫格样式</w:t>
            </w:r>
          </w:p>
        </w:tc>
        <w:tc>
          <w:tcPr>
            <w:tcW w:w="3260" w:type="dxa"/>
            <w:shd w:val="clear" w:color="auto" w:fill="FFFFFF"/>
          </w:tcPr>
          <w:p w:rsidR="00601BE5" w:rsidRDefault="00932643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与</w:t>
            </w:r>
            <w:proofErr w:type="gramStart"/>
            <w:r>
              <w:rPr>
                <w:rFonts w:hint="eastAsia"/>
                <w:lang w:eastAsia="zh-CN"/>
              </w:rPr>
              <w:t>微信朋友圈</w:t>
            </w:r>
            <w:r w:rsidR="00022963">
              <w:rPr>
                <w:rFonts w:hint="eastAsia"/>
                <w:lang w:eastAsia="zh-CN"/>
              </w:rPr>
              <w:t>图片</w:t>
            </w:r>
            <w:proofErr w:type="gramEnd"/>
            <w:r>
              <w:rPr>
                <w:rFonts w:hint="eastAsia"/>
                <w:lang w:eastAsia="zh-CN"/>
              </w:rPr>
              <w:t>规则相同</w:t>
            </w:r>
          </w:p>
        </w:tc>
      </w:tr>
      <w:tr w:rsidR="005E11CC" w:rsidRPr="005E11CC" w:rsidTr="00982682">
        <w:tc>
          <w:tcPr>
            <w:tcW w:w="1143" w:type="dxa"/>
            <w:shd w:val="clear" w:color="auto" w:fill="FFFFFF"/>
          </w:tcPr>
          <w:p w:rsidR="005E11CC" w:rsidRDefault="005E11CC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转发</w:t>
            </w:r>
          </w:p>
        </w:tc>
        <w:tc>
          <w:tcPr>
            <w:tcW w:w="1134" w:type="dxa"/>
            <w:shd w:val="clear" w:color="auto" w:fill="FFFFFF"/>
          </w:tcPr>
          <w:p w:rsidR="005E11CC" w:rsidRDefault="005E11CC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操作功能</w:t>
            </w:r>
          </w:p>
        </w:tc>
        <w:tc>
          <w:tcPr>
            <w:tcW w:w="708" w:type="dxa"/>
            <w:shd w:val="clear" w:color="auto" w:fill="FFFFFF"/>
          </w:tcPr>
          <w:p w:rsidR="005E11CC" w:rsidRDefault="005E11CC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</w:t>
            </w:r>
          </w:p>
        </w:tc>
        <w:tc>
          <w:tcPr>
            <w:tcW w:w="3544" w:type="dxa"/>
            <w:shd w:val="clear" w:color="auto" w:fill="FFFFFF"/>
          </w:tcPr>
          <w:p w:rsidR="005E11CC" w:rsidRDefault="005E11CC" w:rsidP="00D946F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显示此发言被转发</w:t>
            </w:r>
            <w:r w:rsidR="00A376D4">
              <w:rPr>
                <w:rFonts w:hint="eastAsia"/>
                <w:lang w:eastAsia="zh-CN"/>
              </w:rPr>
              <w:t>的</w:t>
            </w:r>
            <w:r>
              <w:rPr>
                <w:rFonts w:hint="eastAsia"/>
                <w:lang w:eastAsia="zh-CN"/>
              </w:rPr>
              <w:t>次数</w:t>
            </w:r>
          </w:p>
          <w:p w:rsidR="00A376D4" w:rsidRDefault="005E11CC" w:rsidP="00A376D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转发数=0时，</w:t>
            </w:r>
            <w:r w:rsidR="00A376D4">
              <w:rPr>
                <w:rFonts w:hint="eastAsia"/>
                <w:lang w:eastAsia="zh-CN"/>
              </w:rPr>
              <w:t>不显示转发数</w:t>
            </w:r>
          </w:p>
        </w:tc>
        <w:tc>
          <w:tcPr>
            <w:tcW w:w="3260" w:type="dxa"/>
            <w:shd w:val="clear" w:color="auto" w:fill="FFFFFF"/>
          </w:tcPr>
          <w:p w:rsidR="005E11CC" w:rsidRPr="00A376D4" w:rsidRDefault="003E744F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转发后又删除，不计为转发</w:t>
            </w:r>
          </w:p>
        </w:tc>
      </w:tr>
      <w:tr w:rsidR="00A376D4" w:rsidRPr="005E11CC" w:rsidTr="00982682">
        <w:tc>
          <w:tcPr>
            <w:tcW w:w="1143" w:type="dxa"/>
            <w:shd w:val="clear" w:color="auto" w:fill="FFFFFF"/>
          </w:tcPr>
          <w:p w:rsidR="00A376D4" w:rsidRDefault="00A376D4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评论</w:t>
            </w:r>
          </w:p>
        </w:tc>
        <w:tc>
          <w:tcPr>
            <w:tcW w:w="1134" w:type="dxa"/>
            <w:shd w:val="clear" w:color="auto" w:fill="FFFFFF"/>
          </w:tcPr>
          <w:p w:rsidR="00A376D4" w:rsidRDefault="00A376D4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操作功能</w:t>
            </w:r>
          </w:p>
        </w:tc>
        <w:tc>
          <w:tcPr>
            <w:tcW w:w="708" w:type="dxa"/>
            <w:shd w:val="clear" w:color="auto" w:fill="FFFFFF"/>
          </w:tcPr>
          <w:p w:rsidR="00A376D4" w:rsidRDefault="00A376D4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</w:t>
            </w:r>
          </w:p>
        </w:tc>
        <w:tc>
          <w:tcPr>
            <w:tcW w:w="3544" w:type="dxa"/>
            <w:shd w:val="clear" w:color="auto" w:fill="FFFFFF"/>
          </w:tcPr>
          <w:p w:rsidR="00A376D4" w:rsidRDefault="00A376D4" w:rsidP="00A376D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显示此发言</w:t>
            </w:r>
            <w:r w:rsidR="003E744F">
              <w:rPr>
                <w:rFonts w:hint="eastAsia"/>
                <w:lang w:eastAsia="zh-CN"/>
              </w:rPr>
              <w:t>有效</w:t>
            </w:r>
            <w:r>
              <w:rPr>
                <w:rFonts w:hint="eastAsia"/>
                <w:lang w:eastAsia="zh-CN"/>
              </w:rPr>
              <w:t>评论数</w:t>
            </w:r>
          </w:p>
          <w:p w:rsidR="00A376D4" w:rsidRDefault="00A376D4" w:rsidP="00A376D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评论数=0时，不显示评论数</w:t>
            </w:r>
          </w:p>
          <w:p w:rsidR="00A376D4" w:rsidRPr="00A376D4" w:rsidRDefault="00A376D4" w:rsidP="00A376D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评论数：只统计主帖发言的评论数</w:t>
            </w:r>
          </w:p>
        </w:tc>
        <w:tc>
          <w:tcPr>
            <w:tcW w:w="3260" w:type="dxa"/>
            <w:shd w:val="clear" w:color="auto" w:fill="FFFFFF"/>
          </w:tcPr>
          <w:p w:rsidR="00A376D4" w:rsidRPr="00A376D4" w:rsidRDefault="003E744F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评论后又删除，不计为评论</w:t>
            </w:r>
          </w:p>
        </w:tc>
      </w:tr>
      <w:tr w:rsidR="003E744F" w:rsidRPr="005E11CC" w:rsidTr="00982682">
        <w:tc>
          <w:tcPr>
            <w:tcW w:w="1143" w:type="dxa"/>
            <w:shd w:val="clear" w:color="auto" w:fill="FFFFFF"/>
          </w:tcPr>
          <w:p w:rsidR="003E744F" w:rsidRDefault="003E744F" w:rsidP="00F47F94">
            <w:pPr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点赞</w:t>
            </w:r>
            <w:proofErr w:type="gramEnd"/>
          </w:p>
        </w:tc>
        <w:tc>
          <w:tcPr>
            <w:tcW w:w="1134" w:type="dxa"/>
            <w:shd w:val="clear" w:color="auto" w:fill="FFFFFF"/>
          </w:tcPr>
          <w:p w:rsidR="003E744F" w:rsidRDefault="003E744F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操作功能</w:t>
            </w:r>
          </w:p>
        </w:tc>
        <w:tc>
          <w:tcPr>
            <w:tcW w:w="708" w:type="dxa"/>
            <w:shd w:val="clear" w:color="auto" w:fill="FFFFFF"/>
          </w:tcPr>
          <w:p w:rsidR="003E744F" w:rsidRDefault="003E744F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/</w:t>
            </w:r>
          </w:p>
        </w:tc>
        <w:tc>
          <w:tcPr>
            <w:tcW w:w="3544" w:type="dxa"/>
            <w:shd w:val="clear" w:color="auto" w:fill="FFFFFF"/>
          </w:tcPr>
          <w:p w:rsidR="003E744F" w:rsidRDefault="003E744F" w:rsidP="00F47F9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显示此发言</w:t>
            </w:r>
            <w:proofErr w:type="gramStart"/>
            <w:r>
              <w:rPr>
                <w:rFonts w:hint="eastAsia"/>
                <w:lang w:eastAsia="zh-CN"/>
              </w:rPr>
              <w:t>点赞量</w:t>
            </w:r>
            <w:proofErr w:type="gramEnd"/>
          </w:p>
          <w:p w:rsidR="003E744F" w:rsidRPr="00A376D4" w:rsidRDefault="003E744F" w:rsidP="00F47F94">
            <w:pPr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点赞量</w:t>
            </w:r>
            <w:proofErr w:type="gramEnd"/>
            <w:r>
              <w:rPr>
                <w:rFonts w:hint="eastAsia"/>
                <w:lang w:eastAsia="zh-CN"/>
              </w:rPr>
              <w:t>=0时，不显示</w:t>
            </w:r>
            <w:proofErr w:type="gramStart"/>
            <w:r>
              <w:rPr>
                <w:rFonts w:hint="eastAsia"/>
                <w:lang w:eastAsia="zh-CN"/>
              </w:rPr>
              <w:t>点赞量</w:t>
            </w:r>
            <w:proofErr w:type="gramEnd"/>
          </w:p>
        </w:tc>
        <w:tc>
          <w:tcPr>
            <w:tcW w:w="3260" w:type="dxa"/>
            <w:shd w:val="clear" w:color="auto" w:fill="FFFFFF"/>
          </w:tcPr>
          <w:p w:rsidR="003E744F" w:rsidRPr="00A376D4" w:rsidRDefault="003E744F" w:rsidP="00F47F94">
            <w:pPr>
              <w:rPr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点赞后</w:t>
            </w:r>
            <w:proofErr w:type="gramEnd"/>
            <w:r>
              <w:rPr>
                <w:rFonts w:hint="eastAsia"/>
                <w:lang w:eastAsia="zh-CN"/>
              </w:rPr>
              <w:t>又删除，不计</w:t>
            </w:r>
            <w:proofErr w:type="gramStart"/>
            <w:r>
              <w:rPr>
                <w:rFonts w:hint="eastAsia"/>
                <w:lang w:eastAsia="zh-CN"/>
              </w:rPr>
              <w:t>为点赞</w:t>
            </w:r>
            <w:proofErr w:type="gramEnd"/>
          </w:p>
        </w:tc>
      </w:tr>
      <w:tr w:rsidR="003E744F" w:rsidRPr="005E11CC" w:rsidTr="00694329">
        <w:trPr>
          <w:trHeight w:val="420"/>
        </w:trPr>
        <w:tc>
          <w:tcPr>
            <w:tcW w:w="9789" w:type="dxa"/>
            <w:gridSpan w:val="5"/>
            <w:shd w:val="clear" w:color="auto" w:fill="FFFFFF"/>
          </w:tcPr>
          <w:p w:rsidR="003E744F" w:rsidRPr="003E744F" w:rsidRDefault="003E744F" w:rsidP="003E744F">
            <w:pPr>
              <w:rPr>
                <w:b/>
                <w:lang w:eastAsia="zh-CN"/>
              </w:rPr>
            </w:pPr>
            <w:r w:rsidRPr="003E744F">
              <w:rPr>
                <w:rFonts w:hint="eastAsia"/>
                <w:b/>
                <w:lang w:eastAsia="zh-CN"/>
              </w:rPr>
              <w:t>规则明细：</w:t>
            </w:r>
          </w:p>
          <w:p w:rsidR="00E24E6B" w:rsidRPr="00694329" w:rsidRDefault="008D579B" w:rsidP="003E744F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图示【</w:t>
            </w:r>
            <w:r w:rsidR="00030BF0">
              <w:rPr>
                <w:noProof/>
                <w:lang w:eastAsia="zh-CN"/>
              </w:rPr>
              <w:drawing>
                <wp:inline distT="0" distB="0" distL="0" distR="0" wp14:anchorId="1A9D18E0" wp14:editId="17D00B9D">
                  <wp:extent cx="190476" cy="161905"/>
                  <wp:effectExtent l="0" t="0" r="63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476" cy="1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/>
                <w:lang w:eastAsia="zh-CN"/>
              </w:rPr>
              <w:t>】</w:t>
            </w:r>
            <w:r w:rsidR="00030BF0">
              <w:rPr>
                <w:rFonts w:hint="eastAsia"/>
                <w:b/>
                <w:lang w:eastAsia="zh-CN"/>
              </w:rPr>
              <w:t>条件</w:t>
            </w:r>
            <w:r>
              <w:rPr>
                <w:rFonts w:hint="eastAsia"/>
                <w:b/>
                <w:lang w:eastAsia="zh-CN"/>
              </w:rPr>
              <w:t>显示的信息数据</w:t>
            </w:r>
            <w:r w:rsidR="00694329">
              <w:rPr>
                <w:rFonts w:hint="eastAsia"/>
                <w:b/>
                <w:lang w:eastAsia="zh-CN"/>
              </w:rPr>
              <w:t>如下</w:t>
            </w:r>
            <w:r w:rsidR="00E24E6B">
              <w:rPr>
                <w:rFonts w:hint="eastAsia"/>
                <w:b/>
                <w:lang w:eastAsia="zh-CN"/>
              </w:rPr>
              <w:t>：</w:t>
            </w:r>
          </w:p>
          <w:tbl>
            <w:tblPr>
              <w:tblStyle w:val="afc"/>
              <w:tblW w:w="0" w:type="auto"/>
              <w:tblInd w:w="179" w:type="dxa"/>
              <w:tblLayout w:type="fixed"/>
              <w:tblLook w:val="04A0" w:firstRow="1" w:lastRow="0" w:firstColumn="1" w:lastColumn="0" w:noHBand="0" w:noVBand="1"/>
            </w:tblPr>
            <w:tblGrid>
              <w:gridCol w:w="2693"/>
              <w:gridCol w:w="6521"/>
            </w:tblGrid>
            <w:tr w:rsidR="00694329" w:rsidTr="00694329">
              <w:tc>
                <w:tcPr>
                  <w:tcW w:w="2693" w:type="dxa"/>
                  <w:shd w:val="clear" w:color="auto" w:fill="0070C0"/>
                  <w:vAlign w:val="center"/>
                </w:tcPr>
                <w:p w:rsidR="00694329" w:rsidRPr="00F00054" w:rsidRDefault="00694329" w:rsidP="00F158A9">
                  <w:pPr>
                    <w:jc w:val="center"/>
                    <w:rPr>
                      <w:color w:val="FFFFFF" w:themeColor="background1"/>
                      <w:lang w:eastAsia="zh-CN"/>
                    </w:rPr>
                  </w:pPr>
                  <w:r>
                    <w:rPr>
                      <w:rFonts w:hint="eastAsia"/>
                      <w:color w:val="FFFFFF" w:themeColor="background1"/>
                      <w:lang w:eastAsia="zh-CN"/>
                    </w:rPr>
                    <w:t>下</w:t>
                  </w:r>
                  <w:proofErr w:type="gramStart"/>
                  <w:r>
                    <w:rPr>
                      <w:rFonts w:hint="eastAsia"/>
                      <w:color w:val="FFFFFF" w:themeColor="background1"/>
                      <w:lang w:eastAsia="zh-CN"/>
                    </w:rPr>
                    <w:t>拉条件</w:t>
                  </w:r>
                  <w:proofErr w:type="gramEnd"/>
                </w:p>
              </w:tc>
              <w:tc>
                <w:tcPr>
                  <w:tcW w:w="6521" w:type="dxa"/>
                  <w:shd w:val="clear" w:color="auto" w:fill="0070C0"/>
                </w:tcPr>
                <w:p w:rsidR="00694329" w:rsidRDefault="00694329" w:rsidP="00F158A9">
                  <w:pPr>
                    <w:jc w:val="center"/>
                    <w:rPr>
                      <w:color w:val="FFFFFF" w:themeColor="background1"/>
                      <w:lang w:eastAsia="zh-CN"/>
                    </w:rPr>
                  </w:pPr>
                  <w:r>
                    <w:rPr>
                      <w:rFonts w:hint="eastAsia"/>
                      <w:color w:val="FFFFFF" w:themeColor="background1"/>
                      <w:lang w:eastAsia="zh-CN"/>
                    </w:rPr>
                    <w:t>业务规则</w:t>
                  </w:r>
                </w:p>
              </w:tc>
            </w:tr>
            <w:tr w:rsidR="00694329" w:rsidTr="00694329">
              <w:trPr>
                <w:trHeight w:val="360"/>
              </w:trPr>
              <w:tc>
                <w:tcPr>
                  <w:tcW w:w="2693" w:type="dxa"/>
                  <w:vAlign w:val="center"/>
                </w:tcPr>
                <w:p w:rsidR="00694329" w:rsidRDefault="00694329" w:rsidP="00F158A9">
                  <w:pPr>
                    <w:jc w:val="both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1、“取消关注”</w:t>
                  </w:r>
                </w:p>
              </w:tc>
              <w:tc>
                <w:tcPr>
                  <w:tcW w:w="6521" w:type="dxa"/>
                </w:tcPr>
                <w:p w:rsidR="00694329" w:rsidRDefault="00694329" w:rsidP="00F158A9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点击【取消关注】：我的关注-1</w:t>
                  </w:r>
                </w:p>
              </w:tc>
            </w:tr>
            <w:tr w:rsidR="00694329" w:rsidTr="00694329">
              <w:trPr>
                <w:trHeight w:val="360"/>
              </w:trPr>
              <w:tc>
                <w:tcPr>
                  <w:tcW w:w="2693" w:type="dxa"/>
                  <w:vAlign w:val="center"/>
                </w:tcPr>
                <w:p w:rsidR="00694329" w:rsidRDefault="00694329" w:rsidP="00F158A9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2、“屏蔽TA的发言”</w:t>
                  </w:r>
                </w:p>
              </w:tc>
              <w:tc>
                <w:tcPr>
                  <w:tcW w:w="6521" w:type="dxa"/>
                  <w:vAlign w:val="center"/>
                </w:tcPr>
                <w:p w:rsidR="00694329" w:rsidRDefault="00694329" w:rsidP="00F158A9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点击【屏蔽TA的发言】：此用户发言不显示在我的发言和消息中</w:t>
                  </w:r>
                </w:p>
              </w:tc>
            </w:tr>
          </w:tbl>
          <w:p w:rsidR="003E744F" w:rsidRDefault="00694329" w:rsidP="003E744F">
            <w:pPr>
              <w:rPr>
                <w:lang w:eastAsia="zh-CN"/>
              </w:rPr>
            </w:pPr>
            <w:r>
              <w:rPr>
                <w:lang w:eastAsia="zh-CN"/>
              </w:rPr>
              <w:t>如果发言为本人发言时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lang w:eastAsia="zh-CN"/>
              </w:rPr>
              <w:t>只显示</w:t>
            </w:r>
            <w:r>
              <w:rPr>
                <w:rFonts w:hint="eastAsia"/>
                <w:lang w:eastAsia="zh-CN"/>
              </w:rPr>
              <w:t>【删除】功能，样式参照设计图</w:t>
            </w:r>
          </w:p>
          <w:p w:rsidR="00C66B1B" w:rsidRPr="00C66B1B" w:rsidRDefault="00694329" w:rsidP="008D579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点击“删除”：</w:t>
            </w:r>
            <w:proofErr w:type="gramStart"/>
            <w:r>
              <w:rPr>
                <w:rFonts w:hint="eastAsia"/>
                <w:lang w:eastAsia="zh-CN"/>
              </w:rPr>
              <w:t>删除此</w:t>
            </w:r>
            <w:proofErr w:type="gramEnd"/>
            <w:r>
              <w:rPr>
                <w:rFonts w:hint="eastAsia"/>
                <w:lang w:eastAsia="zh-CN"/>
              </w:rPr>
              <w:t>发言</w:t>
            </w:r>
          </w:p>
        </w:tc>
      </w:tr>
    </w:tbl>
    <w:p w:rsidR="00BD7D92" w:rsidRDefault="00C66B1B" w:rsidP="00535695">
      <w:pPr>
        <w:pStyle w:val="afb"/>
        <w:numPr>
          <w:ilvl w:val="0"/>
          <w:numId w:val="17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排序规则</w:t>
      </w:r>
      <w:r>
        <w:rPr>
          <w:rFonts w:ascii="微软雅黑" w:eastAsia="微软雅黑" w:hAnsi="微软雅黑" w:hint="eastAsia"/>
        </w:rPr>
        <w:t>：</w:t>
      </w:r>
    </w:p>
    <w:p w:rsidR="00BD7D92" w:rsidRDefault="00BD7D92" w:rsidP="00BD7D92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</w:t>
      </w:r>
      <w:r w:rsidR="00C66B1B">
        <w:rPr>
          <w:rFonts w:ascii="微软雅黑" w:eastAsia="微软雅黑" w:hAnsi="微软雅黑"/>
        </w:rPr>
        <w:t>默认按照发布时间倒序开始显示</w:t>
      </w:r>
    </w:p>
    <w:p w:rsidR="00BD7D92" w:rsidRDefault="00BD7D92" w:rsidP="00BD7D92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2）</w:t>
      </w:r>
      <w:r w:rsidR="00C66B1B">
        <w:rPr>
          <w:rFonts w:ascii="微软雅黑" w:eastAsia="微软雅黑" w:hAnsi="微软雅黑"/>
        </w:rPr>
        <w:t>如果置顶的发言</w:t>
      </w:r>
      <w:r w:rsidR="00C66B1B">
        <w:rPr>
          <w:rFonts w:ascii="微软雅黑" w:eastAsia="微软雅黑" w:hAnsi="微软雅黑" w:hint="eastAsia"/>
        </w:rPr>
        <w:t>，</w:t>
      </w:r>
      <w:r w:rsidR="00C66B1B">
        <w:rPr>
          <w:rFonts w:ascii="微软雅黑" w:eastAsia="微软雅黑" w:hAnsi="微软雅黑"/>
        </w:rPr>
        <w:t>优先</w:t>
      </w:r>
      <w:r w:rsidR="005F122C">
        <w:rPr>
          <w:rFonts w:ascii="微软雅黑" w:eastAsia="微软雅黑" w:hAnsi="微软雅黑" w:hint="eastAsia"/>
        </w:rPr>
        <w:t>置顶</w:t>
      </w:r>
      <w:r w:rsidR="005F122C">
        <w:rPr>
          <w:rFonts w:ascii="微软雅黑" w:eastAsia="微软雅黑" w:hAnsi="微软雅黑"/>
        </w:rPr>
        <w:t>发言</w:t>
      </w:r>
      <w:r w:rsidR="00C66B1B">
        <w:rPr>
          <w:rFonts w:ascii="微软雅黑" w:eastAsia="微软雅黑" w:hAnsi="微软雅黑"/>
        </w:rPr>
        <w:t>显示</w:t>
      </w:r>
      <w:r w:rsidR="00C66B1B">
        <w:rPr>
          <w:rFonts w:ascii="微软雅黑" w:eastAsia="微软雅黑" w:hAnsi="微软雅黑" w:hint="eastAsia"/>
        </w:rPr>
        <w:t>（</w:t>
      </w:r>
      <w:r w:rsidR="00C66B1B">
        <w:rPr>
          <w:rFonts w:ascii="微软雅黑" w:eastAsia="微软雅黑" w:hAnsi="微软雅黑"/>
        </w:rPr>
        <w:t>更新的发言在置顶发言后开始显示</w:t>
      </w:r>
      <w:r w:rsidR="00C66B1B">
        <w:rPr>
          <w:rFonts w:ascii="微软雅黑" w:eastAsia="微软雅黑" w:hAnsi="微软雅黑" w:hint="eastAsia"/>
        </w:rPr>
        <w:t>）</w:t>
      </w:r>
    </w:p>
    <w:p w:rsidR="005F122C" w:rsidRDefault="00BD7D92" w:rsidP="00BD7D92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3）</w:t>
      </w:r>
      <w:r w:rsidR="00C66B1B">
        <w:rPr>
          <w:rFonts w:ascii="微软雅黑" w:eastAsia="微软雅黑" w:hAnsi="微软雅黑"/>
        </w:rPr>
        <w:t>置顶发言</w:t>
      </w:r>
      <w:r w:rsidR="005F122C">
        <w:rPr>
          <w:rFonts w:ascii="微软雅黑" w:eastAsia="微软雅黑" w:hAnsi="微软雅黑" w:hint="eastAsia"/>
        </w:rPr>
        <w:t>从最新置顶发言</w:t>
      </w:r>
      <w:r w:rsidR="005F122C">
        <w:rPr>
          <w:rFonts w:ascii="微软雅黑" w:eastAsia="微软雅黑" w:hAnsi="微软雅黑"/>
        </w:rPr>
        <w:t>开始配列</w:t>
      </w:r>
      <w:r w:rsidR="004225DC">
        <w:rPr>
          <w:rFonts w:ascii="微软雅黑" w:eastAsia="微软雅黑" w:hAnsi="微软雅黑" w:hint="eastAsia"/>
        </w:rPr>
        <w:t>（置顶失效时间，由后台手动取消置顶为准）</w:t>
      </w:r>
    </w:p>
    <w:p w:rsidR="005D4871" w:rsidRPr="00BD7D92" w:rsidRDefault="005F122C" w:rsidP="00BD7D92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4）新产生的普通</w:t>
      </w:r>
      <w:r w:rsidR="00BD7D92">
        <w:rPr>
          <w:rFonts w:ascii="微软雅黑" w:eastAsia="微软雅黑" w:hAnsi="微软雅黑" w:hint="eastAsia"/>
        </w:rPr>
        <w:t>发言按照发布时间倒序排</w:t>
      </w:r>
    </w:p>
    <w:p w:rsidR="003E7380" w:rsidRDefault="003E7380" w:rsidP="003E7380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 w:rsidRPr="003E6293">
        <w:rPr>
          <w:rFonts w:hint="eastAsia"/>
          <w:sz w:val="30"/>
          <w:szCs w:val="30"/>
          <w:lang w:val="zh-CN"/>
        </w:rPr>
        <w:t>交互规则</w:t>
      </w:r>
    </w:p>
    <w:p w:rsidR="00C5547E" w:rsidRDefault="00F47F94" w:rsidP="00F47F94">
      <w:pPr>
        <w:pStyle w:val="10"/>
        <w:numPr>
          <w:ilvl w:val="0"/>
          <w:numId w:val="15"/>
        </w:numPr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点击【+关注】按钮：</w:t>
      </w:r>
      <w:r w:rsidR="00C5547E">
        <w:rPr>
          <w:rFonts w:ascii="微软雅黑" w:hAnsi="微软雅黑" w:cs="Times New Roman" w:hint="eastAsia"/>
          <w:kern w:val="0"/>
          <w:sz w:val="20"/>
          <w:szCs w:val="20"/>
        </w:rPr>
        <w:t>判断用户是否登录：</w:t>
      </w:r>
    </w:p>
    <w:p w:rsidR="00C5547E" w:rsidRDefault="00C5547E" w:rsidP="00C5547E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1）未登录：跳转到登录页面（完成登录功能）</w:t>
      </w:r>
    </w:p>
    <w:p w:rsidR="002E0A84" w:rsidRDefault="00C5547E" w:rsidP="00C5547E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2）已登录：【+关注】按钮，</w:t>
      </w:r>
      <w:r w:rsidR="00F47F94">
        <w:rPr>
          <w:rFonts w:ascii="微软雅黑" w:hAnsi="微软雅黑" w:cs="Times New Roman" w:hint="eastAsia"/>
          <w:kern w:val="0"/>
          <w:sz w:val="20"/>
          <w:szCs w:val="20"/>
        </w:rPr>
        <w:t>变成“已关注”</w:t>
      </w:r>
      <w:r w:rsidR="00170C1A">
        <w:rPr>
          <w:rFonts w:ascii="微软雅黑" w:hAnsi="微软雅黑" w:cs="Times New Roman" w:hint="eastAsia"/>
          <w:kern w:val="0"/>
          <w:sz w:val="20"/>
          <w:szCs w:val="20"/>
        </w:rPr>
        <w:t>（</w:t>
      </w:r>
      <w:r>
        <w:rPr>
          <w:rFonts w:ascii="微软雅黑" w:hAnsi="微软雅黑" w:cs="Times New Roman" w:hint="eastAsia"/>
          <w:kern w:val="0"/>
          <w:sz w:val="20"/>
          <w:szCs w:val="20"/>
        </w:rPr>
        <w:t>同时：</w:t>
      </w:r>
      <w:r w:rsidR="00170C1A">
        <w:rPr>
          <w:rFonts w:ascii="微软雅黑" w:hAnsi="微软雅黑" w:cs="Times New Roman" w:hint="eastAsia"/>
          <w:kern w:val="0"/>
          <w:sz w:val="20"/>
          <w:szCs w:val="20"/>
        </w:rPr>
        <w:t>我的关注+1）</w:t>
      </w:r>
    </w:p>
    <w:p w:rsidR="00982682" w:rsidRDefault="00982682" w:rsidP="00F47F94">
      <w:pPr>
        <w:pStyle w:val="10"/>
        <w:numPr>
          <w:ilvl w:val="0"/>
          <w:numId w:val="15"/>
        </w:numPr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点击【x】按钮：弹框提示“</w:t>
      </w:r>
      <w:r w:rsidR="00BB01A7">
        <w:rPr>
          <w:rFonts w:ascii="微软雅黑" w:hAnsi="微软雅黑" w:cs="Times New Roman" w:hint="eastAsia"/>
          <w:kern w:val="0"/>
          <w:sz w:val="20"/>
          <w:szCs w:val="20"/>
        </w:rPr>
        <w:t>确认屏蔽TA的发言？</w:t>
      </w:r>
      <w:r>
        <w:rPr>
          <w:rFonts w:ascii="微软雅黑" w:hAnsi="微软雅黑" w:cs="Times New Roman" w:hint="eastAsia"/>
          <w:kern w:val="0"/>
          <w:sz w:val="20"/>
          <w:szCs w:val="20"/>
        </w:rPr>
        <w:t>”</w:t>
      </w:r>
    </w:p>
    <w:p w:rsidR="00BB01A7" w:rsidRDefault="00BB01A7" w:rsidP="00BB01A7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26D280C2" wp14:editId="1328735F">
            <wp:extent cx="2009524" cy="1104762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1A7" w:rsidRDefault="00BB01A7" w:rsidP="00BB01A7">
      <w:pPr>
        <w:pStyle w:val="10"/>
        <w:numPr>
          <w:ilvl w:val="0"/>
          <w:numId w:val="0"/>
        </w:numPr>
        <w:ind w:left="840"/>
        <w:jc w:val="left"/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点击【取消】：关闭提示；</w:t>
      </w:r>
    </w:p>
    <w:p w:rsidR="00BB01A7" w:rsidRPr="00BB01A7" w:rsidRDefault="00BB01A7" w:rsidP="00BB01A7">
      <w:pPr>
        <w:pStyle w:val="10"/>
        <w:numPr>
          <w:ilvl w:val="0"/>
          <w:numId w:val="0"/>
        </w:numPr>
        <w:ind w:left="840"/>
        <w:jc w:val="left"/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点击【确定】：关闭弹层，此用户发言信息自动隐藏，同时此用户添加到我的屏蔽用户列表中</w:t>
      </w:r>
    </w:p>
    <w:p w:rsidR="00F47F94" w:rsidRDefault="00F47F94" w:rsidP="00F47F94">
      <w:pPr>
        <w:pStyle w:val="10"/>
        <w:numPr>
          <w:ilvl w:val="0"/>
          <w:numId w:val="15"/>
        </w:numPr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点击【已关注】：弹框提示“确认不再关注此用户</w:t>
      </w:r>
      <w:r w:rsidR="002E0A84">
        <w:rPr>
          <w:rFonts w:ascii="微软雅黑" w:hAnsi="微软雅黑" w:cs="Times New Roman" w:hint="eastAsia"/>
          <w:kern w:val="0"/>
          <w:sz w:val="20"/>
          <w:szCs w:val="20"/>
        </w:rPr>
        <w:t>？</w:t>
      </w:r>
      <w:r>
        <w:rPr>
          <w:rFonts w:ascii="微软雅黑" w:hAnsi="微软雅黑" w:cs="Times New Roman" w:hint="eastAsia"/>
          <w:kern w:val="0"/>
          <w:sz w:val="20"/>
          <w:szCs w:val="20"/>
        </w:rPr>
        <w:t>”</w:t>
      </w:r>
    </w:p>
    <w:p w:rsidR="00F47F94" w:rsidRDefault="00F47F94" w:rsidP="00F47F94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780C1B56" wp14:editId="2325DFE3">
            <wp:extent cx="2009524" cy="1104762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F94" w:rsidRDefault="00F47F94" w:rsidP="00F47F94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点击【取消】</w:t>
      </w:r>
      <w:r w:rsidR="002E0A84">
        <w:rPr>
          <w:rFonts w:ascii="微软雅黑" w:hAnsi="微软雅黑" w:cs="Times New Roman" w:hint="eastAsia"/>
          <w:kern w:val="0"/>
          <w:sz w:val="20"/>
          <w:szCs w:val="20"/>
        </w:rPr>
        <w:t>：关闭提示；点击【确定】：关闭提示</w:t>
      </w:r>
      <w:r w:rsidR="00170C1A">
        <w:rPr>
          <w:rFonts w:ascii="微软雅黑" w:hAnsi="微软雅黑" w:cs="Times New Roman" w:hint="eastAsia"/>
          <w:kern w:val="0"/>
          <w:sz w:val="20"/>
          <w:szCs w:val="20"/>
        </w:rPr>
        <w:t>（我的关注-1）</w:t>
      </w:r>
    </w:p>
    <w:p w:rsidR="007649C6" w:rsidRDefault="007649C6" w:rsidP="00D03658">
      <w:pPr>
        <w:pStyle w:val="10"/>
        <w:numPr>
          <w:ilvl w:val="0"/>
          <w:numId w:val="15"/>
        </w:numPr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点击【</w:t>
      </w:r>
      <w:r>
        <w:rPr>
          <w:noProof/>
        </w:rPr>
        <w:drawing>
          <wp:inline distT="0" distB="0" distL="0" distR="0" wp14:anchorId="4FB37310" wp14:editId="0EC7D280">
            <wp:extent cx="190476" cy="161905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cs="Times New Roman" w:hint="eastAsia"/>
          <w:kern w:val="0"/>
          <w:sz w:val="20"/>
          <w:szCs w:val="20"/>
        </w:rPr>
        <w:t>】：下拉</w:t>
      </w:r>
      <w:proofErr w:type="gramStart"/>
      <w:r>
        <w:rPr>
          <w:rFonts w:ascii="微软雅黑" w:hAnsi="微软雅黑" w:cs="Times New Roman" w:hint="eastAsia"/>
          <w:kern w:val="0"/>
          <w:sz w:val="20"/>
          <w:szCs w:val="20"/>
        </w:rPr>
        <w:t>弹层显示</w:t>
      </w:r>
      <w:proofErr w:type="gramEnd"/>
      <w:r>
        <w:rPr>
          <w:rFonts w:ascii="微软雅黑" w:hAnsi="微软雅黑" w:cs="Times New Roman" w:hint="eastAsia"/>
          <w:kern w:val="0"/>
          <w:sz w:val="20"/>
          <w:szCs w:val="20"/>
        </w:rPr>
        <w:t>筛选条件</w:t>
      </w:r>
    </w:p>
    <w:p w:rsidR="00030BF0" w:rsidRDefault="007649C6" w:rsidP="007649C6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437B564A" wp14:editId="6DAA3E87">
            <wp:extent cx="2009775" cy="63758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0310" cy="64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9C6" w:rsidRPr="007649C6" w:rsidRDefault="00030BF0" w:rsidP="007649C6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lastRenderedPageBreak/>
        <w:t>1）</w:t>
      </w:r>
      <w:r w:rsidR="007649C6">
        <w:rPr>
          <w:rFonts w:ascii="微软雅黑" w:hAnsi="微软雅黑" w:cs="Times New Roman" w:hint="eastAsia"/>
          <w:kern w:val="0"/>
          <w:sz w:val="20"/>
          <w:szCs w:val="20"/>
        </w:rPr>
        <w:t>点击背景：</w:t>
      </w:r>
      <w:proofErr w:type="gramStart"/>
      <w:r w:rsidR="007649C6">
        <w:rPr>
          <w:rFonts w:ascii="微软雅黑" w:hAnsi="微软雅黑" w:cs="Times New Roman" w:hint="eastAsia"/>
          <w:kern w:val="0"/>
          <w:sz w:val="20"/>
          <w:szCs w:val="20"/>
        </w:rPr>
        <w:t>关闭弹层提示</w:t>
      </w:r>
      <w:proofErr w:type="gramEnd"/>
      <w:r w:rsidR="007649C6">
        <w:rPr>
          <w:rFonts w:ascii="微软雅黑" w:hAnsi="微软雅黑" w:cs="Times New Roman" w:hint="eastAsia"/>
          <w:kern w:val="0"/>
          <w:sz w:val="20"/>
          <w:szCs w:val="20"/>
        </w:rPr>
        <w:t>；任意选择一项条件，执行相应操作</w:t>
      </w:r>
    </w:p>
    <w:p w:rsidR="00030BF0" w:rsidRDefault="00030BF0" w:rsidP="00030BF0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2）点击【取消关注】：弹框提示“确认不再关注此用户？”</w:t>
      </w:r>
    </w:p>
    <w:p w:rsidR="00030BF0" w:rsidRDefault="00030BF0" w:rsidP="00030BF0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5BBB36BC" wp14:editId="382FC3E8">
            <wp:extent cx="2009524" cy="1104762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BF0" w:rsidRPr="00030BF0" w:rsidRDefault="00030BF0" w:rsidP="00030BF0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点击【取消】：关闭提示；点击【确定】：关闭提示（我的关注-1）</w:t>
      </w:r>
    </w:p>
    <w:p w:rsidR="00BB01A7" w:rsidRDefault="00030BF0" w:rsidP="00030BF0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3）</w:t>
      </w:r>
      <w:r w:rsidR="00170C1A">
        <w:rPr>
          <w:rFonts w:ascii="微软雅黑" w:hAnsi="微软雅黑" w:cs="Times New Roman" w:hint="eastAsia"/>
          <w:kern w:val="0"/>
          <w:sz w:val="20"/>
          <w:szCs w:val="20"/>
        </w:rPr>
        <w:t>点击【屏蔽TA的发言】：</w:t>
      </w:r>
      <w:r w:rsidR="00BB01A7">
        <w:rPr>
          <w:rFonts w:ascii="微软雅黑" w:hAnsi="微软雅黑" w:cs="Times New Roman" w:hint="eastAsia"/>
          <w:kern w:val="0"/>
          <w:sz w:val="20"/>
          <w:szCs w:val="20"/>
        </w:rPr>
        <w:t>弹框提示“确认屏蔽TA的发言？”</w:t>
      </w:r>
    </w:p>
    <w:p w:rsidR="00BB01A7" w:rsidRDefault="00BB01A7" w:rsidP="00BB01A7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6954D317" wp14:editId="763309D2">
            <wp:extent cx="2009524" cy="1104762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1A7" w:rsidRDefault="00BB01A7" w:rsidP="00BB01A7">
      <w:pPr>
        <w:pStyle w:val="10"/>
        <w:numPr>
          <w:ilvl w:val="0"/>
          <w:numId w:val="0"/>
        </w:numPr>
        <w:ind w:left="840"/>
        <w:jc w:val="left"/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点击【取消】：关闭提示；</w:t>
      </w:r>
    </w:p>
    <w:p w:rsidR="00170C1A" w:rsidRDefault="00BB01A7" w:rsidP="00BB01A7">
      <w:pPr>
        <w:pStyle w:val="10"/>
        <w:numPr>
          <w:ilvl w:val="0"/>
          <w:numId w:val="0"/>
        </w:numPr>
        <w:ind w:left="840"/>
        <w:jc w:val="left"/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点击【确定】：关闭弹层，此用户发言信息自动隐藏，同时此用户添加到我的屏蔽用户列表中</w:t>
      </w:r>
    </w:p>
    <w:p w:rsidR="007E4F58" w:rsidRDefault="007E4F58" w:rsidP="00D03658">
      <w:pPr>
        <w:pStyle w:val="10"/>
        <w:numPr>
          <w:ilvl w:val="0"/>
          <w:numId w:val="15"/>
        </w:numPr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点击【删除】：弹框提示“确认删除此发言？”</w:t>
      </w:r>
    </w:p>
    <w:p w:rsidR="007E4F58" w:rsidRDefault="007E4F58" w:rsidP="007E4F58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6E5EF913" wp14:editId="52E02810">
            <wp:extent cx="2009524" cy="1104762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58" w:rsidRPr="007E4F58" w:rsidRDefault="007E4F58" w:rsidP="007E4F58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点击【取消】：关闭提示；点击【确定】：关闭提示，并删除此条发言</w:t>
      </w:r>
      <w:r w:rsidR="00292CEE">
        <w:rPr>
          <w:rFonts w:ascii="微软雅黑" w:hAnsi="微软雅黑" w:cs="Times New Roman" w:hint="eastAsia"/>
          <w:kern w:val="0"/>
          <w:sz w:val="20"/>
          <w:szCs w:val="20"/>
        </w:rPr>
        <w:t>记录</w:t>
      </w:r>
    </w:p>
    <w:p w:rsidR="00170C1A" w:rsidRDefault="00170C1A" w:rsidP="00D03658">
      <w:pPr>
        <w:pStyle w:val="10"/>
        <w:numPr>
          <w:ilvl w:val="0"/>
          <w:numId w:val="15"/>
        </w:numPr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</w:t>
      </w:r>
      <w:r w:rsidR="007649C6">
        <w:rPr>
          <w:rFonts w:ascii="微软雅黑" w:hAnsi="微软雅黑" w:cs="Times New Roman" w:hint="eastAsia"/>
          <w:kern w:val="0"/>
          <w:sz w:val="20"/>
          <w:szCs w:val="20"/>
        </w:rPr>
        <w:t>正文（文字或者图片）：进入发言详情页</w:t>
      </w:r>
    </w:p>
    <w:p w:rsidR="00C5547E" w:rsidRPr="00C5547E" w:rsidRDefault="00C5547E" w:rsidP="00C5547E">
      <w:pPr>
        <w:pStyle w:val="10"/>
        <w:numPr>
          <w:ilvl w:val="0"/>
          <w:numId w:val="15"/>
        </w:numPr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点击【转发】按钮</w:t>
      </w:r>
      <w:r w:rsidRPr="00C5547E">
        <w:rPr>
          <w:rFonts w:ascii="微软雅黑" w:hAnsi="微软雅黑" w:cs="Times New Roman" w:hint="eastAsia"/>
          <w:kern w:val="0"/>
          <w:sz w:val="20"/>
          <w:szCs w:val="20"/>
        </w:rPr>
        <w:t>：判断用户是否登录：</w:t>
      </w:r>
    </w:p>
    <w:p w:rsidR="00C5547E" w:rsidRDefault="00C5547E" w:rsidP="00C5547E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1）未登录：跳转到登录页面（完成登录功能）</w:t>
      </w:r>
    </w:p>
    <w:p w:rsidR="007649C6" w:rsidRDefault="00C5547E" w:rsidP="00C5547E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2）已登录：</w:t>
      </w:r>
      <w:r w:rsidR="007649C6">
        <w:rPr>
          <w:rFonts w:ascii="微软雅黑" w:hAnsi="微软雅黑" w:cs="Times New Roman" w:hint="eastAsia"/>
          <w:kern w:val="0"/>
          <w:sz w:val="20"/>
          <w:szCs w:val="20"/>
        </w:rPr>
        <w:t>进入转发页面</w:t>
      </w:r>
    </w:p>
    <w:p w:rsidR="00C5547E" w:rsidRDefault="007649C6" w:rsidP="00C5547E">
      <w:pPr>
        <w:pStyle w:val="10"/>
        <w:numPr>
          <w:ilvl w:val="0"/>
          <w:numId w:val="15"/>
        </w:numPr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lastRenderedPageBreak/>
        <w:t>点击【评论】按钮：</w:t>
      </w:r>
      <w:r w:rsidR="00C5547E">
        <w:rPr>
          <w:rFonts w:ascii="微软雅黑" w:hAnsi="微软雅黑" w:cs="Times New Roman" w:hint="eastAsia"/>
          <w:kern w:val="0"/>
          <w:sz w:val="20"/>
          <w:szCs w:val="20"/>
        </w:rPr>
        <w:t>判断用户是否登录：</w:t>
      </w:r>
    </w:p>
    <w:p w:rsidR="00C5547E" w:rsidRDefault="00C5547E" w:rsidP="00C5547E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1）未登录：跳转到登录页面（完成登录功能）</w:t>
      </w:r>
    </w:p>
    <w:p w:rsidR="00C5547E" w:rsidRDefault="00C5547E" w:rsidP="00C5547E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2）已登录：</w:t>
      </w:r>
      <w:r w:rsidR="007649C6">
        <w:rPr>
          <w:rFonts w:ascii="微软雅黑" w:hAnsi="微软雅黑" w:cs="Times New Roman" w:hint="eastAsia"/>
          <w:kern w:val="0"/>
          <w:sz w:val="20"/>
          <w:szCs w:val="20"/>
        </w:rPr>
        <w:t>判断评论数是否等于0</w:t>
      </w:r>
      <w:r>
        <w:rPr>
          <w:rFonts w:ascii="微软雅黑" w:hAnsi="微软雅黑" w:cs="Times New Roman" w:hint="eastAsia"/>
          <w:kern w:val="0"/>
          <w:sz w:val="20"/>
          <w:szCs w:val="20"/>
        </w:rPr>
        <w:t>：</w:t>
      </w:r>
    </w:p>
    <w:p w:rsidR="00C5547E" w:rsidRDefault="00C5547E" w:rsidP="00C5547E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 w:rsidRPr="00C5547E">
        <w:rPr>
          <w:rFonts w:ascii="微软雅黑" w:hAnsi="微软雅黑" w:cs="Times New Roman" w:hint="eastAsia"/>
          <w:kern w:val="0"/>
          <w:sz w:val="20"/>
          <w:szCs w:val="20"/>
        </w:rPr>
        <w:t>①</w:t>
      </w:r>
      <w:r w:rsidR="007649C6">
        <w:rPr>
          <w:rFonts w:ascii="微软雅黑" w:hAnsi="微软雅黑" w:cs="Times New Roman" w:hint="eastAsia"/>
          <w:kern w:val="0"/>
          <w:sz w:val="20"/>
          <w:szCs w:val="20"/>
        </w:rPr>
        <w:t>评论数=0：进入评论页面</w:t>
      </w:r>
    </w:p>
    <w:p w:rsidR="007649C6" w:rsidRDefault="00C5547E" w:rsidP="00C5547E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 w:rsidRPr="00C5547E">
        <w:rPr>
          <w:rFonts w:ascii="微软雅黑" w:hAnsi="微软雅黑" w:cs="Times New Roman" w:hint="eastAsia"/>
          <w:kern w:val="0"/>
          <w:sz w:val="20"/>
          <w:szCs w:val="20"/>
        </w:rPr>
        <w:t>②</w:t>
      </w:r>
      <w:r w:rsidR="007649C6">
        <w:rPr>
          <w:rFonts w:ascii="微软雅黑" w:hAnsi="微软雅黑" w:cs="Times New Roman" w:hint="eastAsia"/>
          <w:kern w:val="0"/>
          <w:sz w:val="20"/>
          <w:szCs w:val="20"/>
        </w:rPr>
        <w:t>评论数&gt;0：进入发言详情评论数据位置</w:t>
      </w:r>
    </w:p>
    <w:p w:rsidR="00C5547E" w:rsidRPr="00C5547E" w:rsidRDefault="00C5547E" w:rsidP="00C5547E">
      <w:pPr>
        <w:pStyle w:val="10"/>
        <w:numPr>
          <w:ilvl w:val="0"/>
          <w:numId w:val="15"/>
        </w:numPr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点击【点赞】按钮</w:t>
      </w:r>
      <w:r w:rsidRPr="00C5547E">
        <w:rPr>
          <w:rFonts w:ascii="微软雅黑" w:hAnsi="微软雅黑" w:cs="Times New Roman" w:hint="eastAsia"/>
          <w:kern w:val="0"/>
          <w:sz w:val="20"/>
          <w:szCs w:val="20"/>
        </w:rPr>
        <w:t>：判断用户是否登录：</w:t>
      </w:r>
    </w:p>
    <w:p w:rsidR="00C5547E" w:rsidRDefault="00C5547E" w:rsidP="00C5547E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1）未登录：跳转到登录页面（完成登录功能）</w:t>
      </w:r>
    </w:p>
    <w:p w:rsidR="00034963" w:rsidRPr="00034963" w:rsidRDefault="00C5547E" w:rsidP="00C5547E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2）已登录：</w:t>
      </w:r>
      <w:r w:rsidR="00034963" w:rsidRPr="00034963">
        <w:rPr>
          <w:rFonts w:ascii="微软雅黑" w:hAnsi="微软雅黑" w:cs="Times New Roman" w:hint="eastAsia"/>
          <w:kern w:val="0"/>
          <w:sz w:val="20"/>
          <w:szCs w:val="20"/>
        </w:rPr>
        <w:t>点击后空心变实心，</w:t>
      </w:r>
      <w:proofErr w:type="gramStart"/>
      <w:r w:rsidR="00034963" w:rsidRPr="00034963">
        <w:rPr>
          <w:rFonts w:ascii="微软雅黑" w:hAnsi="微软雅黑" w:cs="Times New Roman" w:hint="eastAsia"/>
          <w:kern w:val="0"/>
          <w:sz w:val="20"/>
          <w:szCs w:val="20"/>
        </w:rPr>
        <w:t>点赞数量加</w:t>
      </w:r>
      <w:proofErr w:type="gramEnd"/>
      <w:r w:rsidR="00034963" w:rsidRPr="00034963">
        <w:rPr>
          <w:rFonts w:ascii="微软雅黑" w:hAnsi="微软雅黑" w:cs="Times New Roman" w:hint="eastAsia"/>
          <w:kern w:val="0"/>
          <w:sz w:val="20"/>
          <w:szCs w:val="20"/>
        </w:rPr>
        <w:t>1；再次点击</w:t>
      </w:r>
      <w:proofErr w:type="gramStart"/>
      <w:r w:rsidR="00034963" w:rsidRPr="00034963">
        <w:rPr>
          <w:rFonts w:ascii="微软雅黑" w:hAnsi="微软雅黑" w:cs="Times New Roman" w:hint="eastAsia"/>
          <w:kern w:val="0"/>
          <w:sz w:val="20"/>
          <w:szCs w:val="20"/>
        </w:rPr>
        <w:t>取消点赞操作</w:t>
      </w:r>
      <w:proofErr w:type="gramEnd"/>
      <w:r w:rsidR="00034963">
        <w:rPr>
          <w:rFonts w:ascii="微软雅黑" w:hAnsi="微软雅黑" w:cs="Times New Roman" w:hint="eastAsia"/>
          <w:kern w:val="0"/>
          <w:sz w:val="20"/>
          <w:szCs w:val="20"/>
        </w:rPr>
        <w:t>，</w:t>
      </w:r>
      <w:proofErr w:type="gramStart"/>
      <w:r w:rsidR="00034963">
        <w:rPr>
          <w:rFonts w:ascii="微软雅黑" w:hAnsi="微软雅黑" w:cs="Times New Roman" w:hint="eastAsia"/>
          <w:kern w:val="0"/>
          <w:sz w:val="20"/>
          <w:szCs w:val="20"/>
        </w:rPr>
        <w:t>点赞数量</w:t>
      </w:r>
      <w:proofErr w:type="gramEnd"/>
      <w:r w:rsidR="00034963">
        <w:rPr>
          <w:rFonts w:ascii="微软雅黑" w:hAnsi="微软雅黑" w:cs="Times New Roman" w:hint="eastAsia"/>
          <w:kern w:val="0"/>
          <w:sz w:val="20"/>
          <w:szCs w:val="20"/>
        </w:rPr>
        <w:t>-1（实心变空心）。</w:t>
      </w:r>
    </w:p>
    <w:p w:rsidR="00034963" w:rsidRDefault="00034963" w:rsidP="00D03658">
      <w:pPr>
        <w:pStyle w:val="10"/>
        <w:numPr>
          <w:ilvl w:val="0"/>
          <w:numId w:val="15"/>
        </w:numPr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点击话题标签：进入话题搜索结果页</w:t>
      </w:r>
    </w:p>
    <w:p w:rsidR="00034963" w:rsidRDefault="00034963" w:rsidP="00D03658">
      <w:pPr>
        <w:pStyle w:val="10"/>
        <w:numPr>
          <w:ilvl w:val="0"/>
          <w:numId w:val="15"/>
        </w:numPr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点击@用户名称：进入个人发言主页</w:t>
      </w:r>
    </w:p>
    <w:p w:rsidR="00B81C8C" w:rsidRDefault="00B81C8C" w:rsidP="00B81C8C">
      <w:pPr>
        <w:pStyle w:val="20"/>
      </w:pPr>
      <w:bookmarkStart w:id="9" w:name="_Toc489003151"/>
      <w:r w:rsidRPr="00B81C8C">
        <w:rPr>
          <w:rFonts w:hint="eastAsia"/>
        </w:rPr>
        <w:t>发言详情</w:t>
      </w:r>
      <w:bookmarkEnd w:id="9"/>
    </w:p>
    <w:p w:rsidR="00B81C8C" w:rsidRPr="005F4544" w:rsidRDefault="00B81C8C" w:rsidP="00B81C8C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 w:rsidRPr="005F4544">
        <w:rPr>
          <w:rFonts w:hint="eastAsia"/>
          <w:sz w:val="30"/>
          <w:szCs w:val="30"/>
          <w:lang w:val="zh-CN"/>
        </w:rPr>
        <w:t>页面</w:t>
      </w:r>
    </w:p>
    <w:p w:rsidR="00B81C8C" w:rsidRDefault="00B81C8C" w:rsidP="00B81C8C">
      <w:pPr>
        <w:jc w:val="center"/>
        <w:rPr>
          <w:lang w:val="zh-CN" w:eastAsia="zh-CN"/>
        </w:rPr>
      </w:pPr>
      <w:r w:rsidRPr="008A0BA2">
        <w:rPr>
          <w:noProof/>
          <w:lang w:eastAsia="zh-CN"/>
        </w:rPr>
        <w:lastRenderedPageBreak/>
        <w:t xml:space="preserve"> </w:t>
      </w:r>
      <w:r w:rsidRPr="00DA0587">
        <w:rPr>
          <w:noProof/>
          <w:lang w:eastAsia="zh-CN"/>
        </w:rPr>
        <w:t xml:space="preserve"> </w:t>
      </w:r>
      <w:r w:rsidRPr="00180740">
        <w:rPr>
          <w:noProof/>
          <w:lang w:eastAsia="zh-CN"/>
        </w:rPr>
        <w:t xml:space="preserve"> </w:t>
      </w:r>
      <w:r>
        <w:rPr>
          <w:noProof/>
          <w:lang w:eastAsia="zh-CN"/>
        </w:rPr>
        <w:drawing>
          <wp:inline distT="0" distB="0" distL="0" distR="0" wp14:anchorId="4382664A" wp14:editId="62A35FEF">
            <wp:extent cx="2075676" cy="4320000"/>
            <wp:effectExtent l="0" t="0" r="127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75676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C8C" w:rsidRDefault="00B81C8C" w:rsidP="00B81C8C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概述</w:t>
      </w:r>
    </w:p>
    <w:p w:rsidR="00B81C8C" w:rsidRPr="00A705C0" w:rsidRDefault="00B81C8C" w:rsidP="00B81C8C">
      <w:pPr>
        <w:pStyle w:val="afb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发言详情页面</w:t>
      </w:r>
    </w:p>
    <w:p w:rsidR="00B81C8C" w:rsidRDefault="00B81C8C" w:rsidP="00B81C8C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业务规则</w:t>
      </w:r>
    </w:p>
    <w:p w:rsidR="002E79CC" w:rsidRDefault="002E79CC" w:rsidP="00B81C8C">
      <w:pPr>
        <w:pStyle w:val="afb"/>
        <w:numPr>
          <w:ilvl w:val="0"/>
          <w:numId w:val="15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标题：“发言详情”</w:t>
      </w:r>
    </w:p>
    <w:p w:rsidR="00792028" w:rsidRDefault="00792028" w:rsidP="00B81C8C">
      <w:pPr>
        <w:pStyle w:val="afb"/>
        <w:numPr>
          <w:ilvl w:val="0"/>
          <w:numId w:val="15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发言详情页中【+关注】按钮、【x】或【</w:t>
      </w:r>
      <w:r>
        <w:rPr>
          <w:noProof/>
        </w:rPr>
        <w:drawing>
          <wp:inline distT="0" distB="0" distL="0" distR="0" wp14:anchorId="2B19A569" wp14:editId="10DD634B">
            <wp:extent cx="142857" cy="133333"/>
            <wp:effectExtent l="0" t="0" r="0" b="6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2857" cy="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】：显示规则与邻里圈发言列表显示规则相同</w:t>
      </w:r>
    </w:p>
    <w:p w:rsidR="004025AD" w:rsidRDefault="004025AD" w:rsidP="004025AD">
      <w:pPr>
        <w:pStyle w:val="afb"/>
        <w:ind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1）在未登录状态下：只显示【+关注】按钮</w:t>
      </w:r>
    </w:p>
    <w:p w:rsidR="004025AD" w:rsidRDefault="004025AD" w:rsidP="004025AD">
      <w:pPr>
        <w:pStyle w:val="afb"/>
        <w:ind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2）在已登录状态下：显示【+关注】、【x】按钮 或 只有【</w:t>
      </w:r>
      <w:r>
        <w:rPr>
          <w:noProof/>
        </w:rPr>
        <w:drawing>
          <wp:inline distT="0" distB="0" distL="0" distR="0" wp14:anchorId="6694152B" wp14:editId="59C59CFB">
            <wp:extent cx="142857" cy="133333"/>
            <wp:effectExtent l="0" t="0" r="0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2857" cy="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】按钮</w:t>
      </w:r>
    </w:p>
    <w:p w:rsidR="00B81C8C" w:rsidRDefault="00B81C8C" w:rsidP="00B81C8C">
      <w:pPr>
        <w:pStyle w:val="afb"/>
        <w:numPr>
          <w:ilvl w:val="0"/>
          <w:numId w:val="15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发言内容规则：</w:t>
      </w:r>
      <w:r w:rsidR="00BC1D05">
        <w:rPr>
          <w:rFonts w:ascii="微软雅黑" w:eastAsia="微软雅黑" w:hAnsi="微软雅黑" w:hint="eastAsia"/>
        </w:rPr>
        <w:t>正文内容全部显示出来，其他页面信息（头像、昵称、时间、下拉条件、话题标签、@用户昵称、正文图片）规则与列表页相同，请参照邻里圈发言规则</w:t>
      </w:r>
    </w:p>
    <w:p w:rsidR="00BC1D05" w:rsidRDefault="00092207" w:rsidP="00B81C8C">
      <w:pPr>
        <w:pStyle w:val="afb"/>
        <w:numPr>
          <w:ilvl w:val="0"/>
          <w:numId w:val="15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正文位置的转发、评论、点赞：</w:t>
      </w:r>
      <w:r w:rsidR="00625137">
        <w:rPr>
          <w:rFonts w:ascii="微软雅黑" w:eastAsia="微软雅黑" w:hAnsi="微软雅黑" w:hint="eastAsia"/>
        </w:rPr>
        <w:t>只做数据</w:t>
      </w:r>
      <w:r>
        <w:rPr>
          <w:rFonts w:ascii="微软雅黑" w:eastAsia="微软雅黑" w:hAnsi="微软雅黑" w:hint="eastAsia"/>
        </w:rPr>
        <w:t>切换显示</w:t>
      </w:r>
      <w:r w:rsidR="00625137">
        <w:rPr>
          <w:rFonts w:ascii="微软雅黑" w:eastAsia="微软雅黑" w:hAnsi="微软雅黑" w:hint="eastAsia"/>
        </w:rPr>
        <w:t>，</w:t>
      </w:r>
      <w:r w:rsidR="007E4F58">
        <w:rPr>
          <w:rFonts w:ascii="微软雅黑" w:eastAsia="微软雅黑" w:hAnsi="微软雅黑" w:hint="eastAsia"/>
        </w:rPr>
        <w:t>并显示统计数量，默认显示“评论”数据</w:t>
      </w:r>
    </w:p>
    <w:p w:rsidR="007E4F58" w:rsidRDefault="007E4F58" w:rsidP="00B81C8C">
      <w:pPr>
        <w:pStyle w:val="afb"/>
        <w:numPr>
          <w:ilvl w:val="0"/>
          <w:numId w:val="15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转发数据规则：</w:t>
      </w:r>
    </w:p>
    <w:p w:rsidR="008063A3" w:rsidRDefault="007E4F58" w:rsidP="007E4F58">
      <w:pPr>
        <w:pStyle w:val="afb"/>
        <w:ind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</w:t>
      </w:r>
      <w:r w:rsidR="008063A3">
        <w:rPr>
          <w:rFonts w:ascii="微软雅黑" w:eastAsia="微软雅黑" w:hAnsi="微软雅黑" w:hint="eastAsia"/>
        </w:rPr>
        <w:t>默认显示10据，更多数据上滑页面加载显示，每次加载20条</w:t>
      </w:r>
    </w:p>
    <w:p w:rsidR="007E4F58" w:rsidRDefault="008063A3" w:rsidP="007E4F58">
      <w:pPr>
        <w:pStyle w:val="afb"/>
        <w:ind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</w:t>
      </w:r>
      <w:r w:rsidR="007E4F58">
        <w:rPr>
          <w:rFonts w:ascii="微软雅黑" w:eastAsia="微软雅黑" w:hAnsi="微软雅黑" w:hint="eastAsia"/>
        </w:rPr>
        <w:t>显示内容</w:t>
      </w:r>
      <w:r>
        <w:rPr>
          <w:rFonts w:ascii="微软雅黑" w:eastAsia="微软雅黑" w:hAnsi="微软雅黑" w:hint="eastAsia"/>
        </w:rPr>
        <w:t>条</w:t>
      </w:r>
      <w:proofErr w:type="gramStart"/>
      <w:r w:rsidR="007E4F58">
        <w:rPr>
          <w:rFonts w:ascii="微软雅黑" w:eastAsia="微软雅黑" w:hAnsi="微软雅黑" w:hint="eastAsia"/>
        </w:rPr>
        <w:t>括</w:t>
      </w:r>
      <w:proofErr w:type="gramEnd"/>
      <w:r w:rsidR="007E4F58">
        <w:rPr>
          <w:rFonts w:ascii="微软雅黑" w:eastAsia="微软雅黑" w:hAnsi="微软雅黑" w:hint="eastAsia"/>
        </w:rPr>
        <w:t>：转发用户头像、昵称、转发时间、转发语</w:t>
      </w:r>
    </w:p>
    <w:p w:rsidR="001B7EF7" w:rsidRDefault="008063A3" w:rsidP="007E4F58">
      <w:pPr>
        <w:pStyle w:val="afb"/>
        <w:ind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</w:t>
      </w:r>
      <w:r w:rsidR="001B7EF7">
        <w:rPr>
          <w:rFonts w:ascii="微软雅黑" w:eastAsia="微软雅黑" w:hAnsi="微软雅黑" w:hint="eastAsia"/>
        </w:rPr>
        <w:t>）内容数据规则：头像、昵称、转发时间（同邻里圈字段规则）；转发语：转发</w:t>
      </w:r>
      <w:proofErr w:type="gramStart"/>
      <w:r w:rsidR="001B7EF7">
        <w:rPr>
          <w:rFonts w:ascii="微软雅黑" w:eastAsia="微软雅黑" w:hAnsi="微软雅黑" w:hint="eastAsia"/>
        </w:rPr>
        <w:t>语内容</w:t>
      </w:r>
      <w:proofErr w:type="gramEnd"/>
      <w:r w:rsidR="00336023">
        <w:rPr>
          <w:rFonts w:ascii="微软雅黑" w:eastAsia="微软雅黑" w:hAnsi="微软雅黑" w:hint="eastAsia"/>
        </w:rPr>
        <w:t>全部显示出来</w:t>
      </w:r>
      <w:r w:rsidR="001B7EF7">
        <w:rPr>
          <w:rFonts w:ascii="微软雅黑" w:eastAsia="微软雅黑" w:hAnsi="微软雅黑" w:hint="eastAsia"/>
        </w:rPr>
        <w:t>，无转发语</w:t>
      </w:r>
      <w:r w:rsidR="00A21762">
        <w:rPr>
          <w:rFonts w:ascii="微软雅黑" w:eastAsia="微软雅黑" w:hAnsi="微软雅黑" w:hint="eastAsia"/>
        </w:rPr>
        <w:t>时默认</w:t>
      </w:r>
      <w:r w:rsidR="00ED31D8">
        <w:rPr>
          <w:rFonts w:ascii="微软雅黑" w:eastAsia="微软雅黑" w:hAnsi="微软雅黑" w:hint="eastAsia"/>
        </w:rPr>
        <w:t>显示</w:t>
      </w:r>
      <w:r w:rsidR="001B7EF7">
        <w:rPr>
          <w:rFonts w:ascii="微软雅黑" w:eastAsia="微软雅黑" w:hAnsi="微软雅黑" w:hint="eastAsia"/>
        </w:rPr>
        <w:t>“转发内容”</w:t>
      </w:r>
    </w:p>
    <w:p w:rsidR="008063A3" w:rsidRDefault="008063A3" w:rsidP="007E4F58">
      <w:pPr>
        <w:pStyle w:val="afb"/>
        <w:ind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4）排序规则：按照转发时间倒序开始显示，最新数据，优先显示</w:t>
      </w:r>
    </w:p>
    <w:p w:rsidR="008063A3" w:rsidRDefault="008063A3" w:rsidP="008063A3">
      <w:pPr>
        <w:pStyle w:val="afb"/>
        <w:numPr>
          <w:ilvl w:val="0"/>
          <w:numId w:val="15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评论数据规则：</w:t>
      </w:r>
    </w:p>
    <w:p w:rsidR="008063A3" w:rsidRDefault="008063A3" w:rsidP="008063A3">
      <w:pPr>
        <w:pStyle w:val="afb"/>
        <w:ind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1）默认显示10据，更多数据上滑页面加载显示，每次加载20条</w:t>
      </w:r>
    </w:p>
    <w:p w:rsidR="008063A3" w:rsidRDefault="008063A3" w:rsidP="008063A3">
      <w:pPr>
        <w:pStyle w:val="afb"/>
        <w:ind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2）显示内容条</w:t>
      </w:r>
      <w:proofErr w:type="gramStart"/>
      <w:r>
        <w:rPr>
          <w:rFonts w:ascii="微软雅黑" w:eastAsia="微软雅黑" w:hAnsi="微软雅黑" w:hint="eastAsia"/>
        </w:rPr>
        <w:t>括</w:t>
      </w:r>
      <w:proofErr w:type="gramEnd"/>
      <w:r>
        <w:rPr>
          <w:rFonts w:ascii="微软雅黑" w:eastAsia="微软雅黑" w:hAnsi="微软雅黑" w:hint="eastAsia"/>
        </w:rPr>
        <w:t>：评论用户头像、昵称、评论时间、评论内容</w:t>
      </w:r>
      <w:r w:rsidR="00F1377B">
        <w:rPr>
          <w:rFonts w:ascii="微软雅黑" w:eastAsia="微软雅黑" w:hAnsi="微软雅黑" w:hint="eastAsia"/>
        </w:rPr>
        <w:t>、子评论点赞和评论的数量</w:t>
      </w:r>
    </w:p>
    <w:p w:rsidR="00813C02" w:rsidRDefault="008063A3" w:rsidP="00813C02">
      <w:pPr>
        <w:pStyle w:val="afb"/>
        <w:ind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3）内容数据规则：头像、昵称、评论时间（同邻里圈字段规则）；评论内容：文字或图片</w:t>
      </w:r>
      <w:r w:rsidR="00336023">
        <w:rPr>
          <w:rFonts w:ascii="微软雅黑" w:eastAsia="微软雅黑" w:hAnsi="微软雅黑" w:hint="eastAsia"/>
        </w:rPr>
        <w:t>全部显示出来</w:t>
      </w:r>
      <w:r w:rsidR="00813C02">
        <w:rPr>
          <w:rFonts w:ascii="微软雅黑" w:eastAsia="微软雅黑" w:hAnsi="微软雅黑" w:hint="eastAsia"/>
        </w:rPr>
        <w:t>；子评论数或</w:t>
      </w:r>
      <w:proofErr w:type="gramStart"/>
      <w:r w:rsidR="00813C02">
        <w:rPr>
          <w:rFonts w:ascii="微软雅黑" w:eastAsia="微软雅黑" w:hAnsi="微软雅黑" w:hint="eastAsia"/>
        </w:rPr>
        <w:t>点赞数</w:t>
      </w:r>
      <w:proofErr w:type="gramEnd"/>
      <w:r w:rsidR="00813C02">
        <w:rPr>
          <w:rFonts w:ascii="微软雅黑" w:eastAsia="微软雅黑" w:hAnsi="微软雅黑" w:hint="eastAsia"/>
        </w:rPr>
        <w:t>=0时，不显示点赞和评论数</w:t>
      </w:r>
    </w:p>
    <w:p w:rsidR="00CA124F" w:rsidRDefault="00CA124F" w:rsidP="00813C02">
      <w:pPr>
        <w:pStyle w:val="afb"/>
        <w:ind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4）子评论的</w:t>
      </w:r>
      <w:proofErr w:type="gramStart"/>
      <w:r>
        <w:rPr>
          <w:rFonts w:ascii="微软雅黑" w:eastAsia="微软雅黑" w:hAnsi="微软雅黑" w:hint="eastAsia"/>
        </w:rPr>
        <w:t>点赞数</w:t>
      </w:r>
      <w:proofErr w:type="gramEnd"/>
      <w:r>
        <w:rPr>
          <w:rFonts w:ascii="微软雅黑" w:eastAsia="微软雅黑" w:hAnsi="微软雅黑" w:hint="eastAsia"/>
        </w:rPr>
        <w:t>和评论数：统计规则与主帖发言点赞和评论规则相同</w:t>
      </w:r>
    </w:p>
    <w:p w:rsidR="00CA124F" w:rsidRPr="00813C02" w:rsidRDefault="00CA124F" w:rsidP="00813C02">
      <w:pPr>
        <w:pStyle w:val="afb"/>
        <w:ind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5）子评论&gt;0时：显示“</w:t>
      </w:r>
      <w:r w:rsidR="00000CD6">
        <w:rPr>
          <w:rFonts w:ascii="微软雅黑" w:eastAsia="微软雅黑" w:hAnsi="微软雅黑" w:hint="eastAsia"/>
        </w:rPr>
        <w:t>查看其他人对这条评论的xx条评论</w:t>
      </w:r>
      <w:r>
        <w:rPr>
          <w:rFonts w:ascii="微软雅黑" w:eastAsia="微软雅黑" w:hAnsi="微软雅黑" w:hint="eastAsia"/>
        </w:rPr>
        <w:t>”（</w:t>
      </w:r>
      <w:r w:rsidR="00000CD6">
        <w:rPr>
          <w:rFonts w:ascii="微软雅黑" w:eastAsia="微软雅黑" w:hAnsi="微软雅黑" w:hint="eastAsia"/>
        </w:rPr>
        <w:t>“xx”指</w:t>
      </w:r>
      <w:r>
        <w:rPr>
          <w:rFonts w:ascii="微软雅黑" w:eastAsia="微软雅黑" w:hAnsi="微软雅黑" w:hint="eastAsia"/>
        </w:rPr>
        <w:t>其他人对这条评论数）</w:t>
      </w:r>
      <w:r w:rsidR="00000CD6">
        <w:rPr>
          <w:rFonts w:ascii="微软雅黑" w:eastAsia="微软雅黑" w:hAnsi="微软雅黑" w:hint="eastAsia"/>
        </w:rPr>
        <w:t>，当“xx”=0时（即子评论=0时）</w:t>
      </w:r>
      <w:r>
        <w:rPr>
          <w:rFonts w:ascii="微软雅黑" w:eastAsia="微软雅黑" w:hAnsi="微软雅黑" w:hint="eastAsia"/>
        </w:rPr>
        <w:t>，则不显示</w:t>
      </w:r>
    </w:p>
    <w:p w:rsidR="008063A3" w:rsidRPr="008063A3" w:rsidRDefault="00B67484" w:rsidP="008063A3">
      <w:pPr>
        <w:pStyle w:val="afb"/>
        <w:ind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6</w:t>
      </w:r>
      <w:r w:rsidR="008063A3">
        <w:rPr>
          <w:rFonts w:ascii="微软雅黑" w:eastAsia="微软雅黑" w:hAnsi="微软雅黑" w:hint="eastAsia"/>
        </w:rPr>
        <w:t>）排序规则：按照评论时间倒序开始显示，最新数据，优先显示</w:t>
      </w:r>
    </w:p>
    <w:p w:rsidR="00A9633F" w:rsidRDefault="00A9633F" w:rsidP="00A9633F">
      <w:pPr>
        <w:pStyle w:val="afb"/>
        <w:numPr>
          <w:ilvl w:val="0"/>
          <w:numId w:val="15"/>
        </w:numPr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点赞数据</w:t>
      </w:r>
      <w:proofErr w:type="gramEnd"/>
      <w:r>
        <w:rPr>
          <w:rFonts w:ascii="微软雅黑" w:eastAsia="微软雅黑" w:hAnsi="微软雅黑" w:hint="eastAsia"/>
        </w:rPr>
        <w:t>规则：</w:t>
      </w:r>
    </w:p>
    <w:p w:rsidR="00A9633F" w:rsidRDefault="00A9633F" w:rsidP="00A9633F">
      <w:pPr>
        <w:pStyle w:val="afb"/>
        <w:ind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1）默认显示10据，更多数据上滑页面加载显示，每次加载20条</w:t>
      </w:r>
    </w:p>
    <w:p w:rsidR="00A9633F" w:rsidRDefault="00A9633F" w:rsidP="00A9633F">
      <w:pPr>
        <w:pStyle w:val="afb"/>
        <w:ind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2）显示内容条</w:t>
      </w:r>
      <w:proofErr w:type="gramStart"/>
      <w:r>
        <w:rPr>
          <w:rFonts w:ascii="微软雅黑" w:eastAsia="微软雅黑" w:hAnsi="微软雅黑" w:hint="eastAsia"/>
        </w:rPr>
        <w:t>括</w:t>
      </w:r>
      <w:proofErr w:type="gramEnd"/>
      <w:r>
        <w:rPr>
          <w:rFonts w:ascii="微软雅黑" w:eastAsia="微软雅黑" w:hAnsi="微软雅黑" w:hint="eastAsia"/>
        </w:rPr>
        <w:t>：</w:t>
      </w:r>
      <w:proofErr w:type="gramStart"/>
      <w:r>
        <w:rPr>
          <w:rFonts w:ascii="微软雅黑" w:eastAsia="微软雅黑" w:hAnsi="微软雅黑" w:hint="eastAsia"/>
        </w:rPr>
        <w:t>点赞用户</w:t>
      </w:r>
      <w:proofErr w:type="gramEnd"/>
      <w:r>
        <w:rPr>
          <w:rFonts w:ascii="微软雅黑" w:eastAsia="微软雅黑" w:hAnsi="微软雅黑" w:hint="eastAsia"/>
        </w:rPr>
        <w:t>头像、昵称、</w:t>
      </w:r>
      <w:proofErr w:type="gramStart"/>
      <w:r>
        <w:rPr>
          <w:rFonts w:ascii="微软雅黑" w:eastAsia="微软雅黑" w:hAnsi="微软雅黑" w:hint="eastAsia"/>
        </w:rPr>
        <w:t>点赞时间</w:t>
      </w:r>
      <w:proofErr w:type="gramEnd"/>
    </w:p>
    <w:p w:rsidR="00A9633F" w:rsidRDefault="00A9633F" w:rsidP="00A9633F">
      <w:pPr>
        <w:pStyle w:val="afb"/>
        <w:ind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3）内容数据规则：头像、昵称、</w:t>
      </w:r>
      <w:proofErr w:type="gramStart"/>
      <w:r>
        <w:rPr>
          <w:rFonts w:ascii="微软雅黑" w:eastAsia="微软雅黑" w:hAnsi="微软雅黑" w:hint="eastAsia"/>
        </w:rPr>
        <w:t>点赞时间</w:t>
      </w:r>
      <w:proofErr w:type="gramEnd"/>
      <w:r>
        <w:rPr>
          <w:rFonts w:ascii="微软雅黑" w:eastAsia="微软雅黑" w:hAnsi="微软雅黑" w:hint="eastAsia"/>
        </w:rPr>
        <w:t>（同邻里圈字段规则）</w:t>
      </w:r>
    </w:p>
    <w:p w:rsidR="00A9633F" w:rsidRDefault="00A9633F" w:rsidP="00A9633F">
      <w:pPr>
        <w:pStyle w:val="afb"/>
        <w:ind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4）排序规则：按照</w:t>
      </w:r>
      <w:proofErr w:type="gramStart"/>
      <w:r>
        <w:rPr>
          <w:rFonts w:ascii="微软雅黑" w:eastAsia="微软雅黑" w:hAnsi="微软雅黑" w:hint="eastAsia"/>
        </w:rPr>
        <w:t>点赞时间</w:t>
      </w:r>
      <w:proofErr w:type="gramEnd"/>
      <w:r>
        <w:rPr>
          <w:rFonts w:ascii="微软雅黑" w:eastAsia="微软雅黑" w:hAnsi="微软雅黑" w:hint="eastAsia"/>
        </w:rPr>
        <w:t>倒序开始显示，最新数据，优先显示</w:t>
      </w:r>
    </w:p>
    <w:p w:rsidR="00CA124F" w:rsidRDefault="00CA124F" w:rsidP="00CA124F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 w:rsidRPr="003E6293">
        <w:rPr>
          <w:rFonts w:hint="eastAsia"/>
          <w:sz w:val="30"/>
          <w:szCs w:val="30"/>
          <w:lang w:val="zh-CN"/>
        </w:rPr>
        <w:t>交互规则</w:t>
      </w:r>
    </w:p>
    <w:p w:rsidR="00B81C8C" w:rsidRDefault="00CA124F" w:rsidP="00CA124F">
      <w:pPr>
        <w:pStyle w:val="afb"/>
        <w:numPr>
          <w:ilvl w:val="0"/>
          <w:numId w:val="15"/>
        </w:numPr>
        <w:rPr>
          <w:rFonts w:ascii="微软雅黑" w:eastAsia="微软雅黑" w:hAnsi="微软雅黑"/>
        </w:rPr>
      </w:pPr>
      <w:r w:rsidRPr="00CA124F">
        <w:rPr>
          <w:rFonts w:ascii="微软雅黑" w:eastAsia="微软雅黑" w:hAnsi="微软雅黑" w:hint="eastAsia"/>
        </w:rPr>
        <w:lastRenderedPageBreak/>
        <w:t>点击【</w:t>
      </w:r>
      <w:r>
        <w:rPr>
          <w:rFonts w:ascii="微软雅黑" w:eastAsia="微软雅黑" w:hAnsi="微软雅黑" w:hint="eastAsia"/>
        </w:rPr>
        <w:t>&lt;】按钮：返回到前一页</w:t>
      </w:r>
    </w:p>
    <w:p w:rsidR="00EA4CE4" w:rsidRDefault="00EA4CE4" w:rsidP="00EA4CE4">
      <w:pPr>
        <w:pStyle w:val="10"/>
        <w:numPr>
          <w:ilvl w:val="0"/>
          <w:numId w:val="15"/>
        </w:numPr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点击正文话题标签：进入话题搜索结果页</w:t>
      </w:r>
    </w:p>
    <w:p w:rsidR="00EA4CE4" w:rsidRDefault="00EA4CE4" w:rsidP="00EA4CE4">
      <w:pPr>
        <w:pStyle w:val="10"/>
        <w:numPr>
          <w:ilvl w:val="0"/>
          <w:numId w:val="15"/>
        </w:numPr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点击正文@用户名称：进入个人发言主页</w:t>
      </w:r>
    </w:p>
    <w:p w:rsidR="00EA4CE4" w:rsidRPr="00EA4CE4" w:rsidRDefault="00EA4CE4" w:rsidP="00EA4CE4">
      <w:pPr>
        <w:pStyle w:val="afb"/>
        <w:numPr>
          <w:ilvl w:val="0"/>
          <w:numId w:val="15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点击正文图片：查看大图；点击大图，关闭大图显示</w:t>
      </w:r>
    </w:p>
    <w:p w:rsidR="00B67484" w:rsidRDefault="00B67484" w:rsidP="00CA124F">
      <w:pPr>
        <w:pStyle w:val="afb"/>
        <w:numPr>
          <w:ilvl w:val="0"/>
          <w:numId w:val="15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点击正文位置</w:t>
      </w:r>
      <w:r w:rsidR="00636943"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 w:hint="eastAsia"/>
        </w:rPr>
        <w:t>“转发”、“评论”、“点赞”：切换显示</w:t>
      </w:r>
    </w:p>
    <w:p w:rsidR="00B67484" w:rsidRDefault="00B67484" w:rsidP="00CA124F">
      <w:pPr>
        <w:pStyle w:val="afb"/>
        <w:numPr>
          <w:ilvl w:val="0"/>
          <w:numId w:val="15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点击底部位置</w:t>
      </w:r>
      <w:r w:rsidR="00636943"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 w:hint="eastAsia"/>
        </w:rPr>
        <w:t>【转发】按钮：</w:t>
      </w:r>
      <w:r w:rsidR="00636943">
        <w:rPr>
          <w:rFonts w:ascii="微软雅黑" w:eastAsia="微软雅黑" w:hAnsi="微软雅黑" w:hint="eastAsia"/>
        </w:rPr>
        <w:t>未登录进入登录页，已登录</w:t>
      </w:r>
      <w:r>
        <w:rPr>
          <w:rFonts w:ascii="微软雅黑" w:eastAsia="微软雅黑" w:hAnsi="微软雅黑" w:hint="eastAsia"/>
        </w:rPr>
        <w:t>进入转发页面</w:t>
      </w:r>
    </w:p>
    <w:p w:rsidR="00B67484" w:rsidRDefault="00B67484" w:rsidP="00CA124F">
      <w:pPr>
        <w:pStyle w:val="afb"/>
        <w:numPr>
          <w:ilvl w:val="0"/>
          <w:numId w:val="15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点击底部【评论】按钮：</w:t>
      </w:r>
      <w:r w:rsidR="00636943">
        <w:rPr>
          <w:rFonts w:ascii="微软雅黑" w:eastAsia="微软雅黑" w:hAnsi="微软雅黑" w:hint="eastAsia"/>
        </w:rPr>
        <w:t>未登录进入登录页，已登录</w:t>
      </w:r>
      <w:r>
        <w:rPr>
          <w:rFonts w:ascii="微软雅黑" w:eastAsia="微软雅黑" w:hAnsi="微软雅黑" w:hint="eastAsia"/>
        </w:rPr>
        <w:t>进入评论页面（针对主帖发言用户的评论）</w:t>
      </w:r>
    </w:p>
    <w:p w:rsidR="00BA2A72" w:rsidRPr="00034963" w:rsidRDefault="00B67484" w:rsidP="00BA2A72">
      <w:pPr>
        <w:pStyle w:val="10"/>
        <w:numPr>
          <w:ilvl w:val="0"/>
          <w:numId w:val="15"/>
        </w:numPr>
        <w:rPr>
          <w:rFonts w:ascii="微软雅黑" w:hAnsi="微软雅黑" w:cs="Times New Roman"/>
          <w:kern w:val="0"/>
          <w:sz w:val="20"/>
          <w:szCs w:val="20"/>
        </w:rPr>
      </w:pPr>
      <w:r w:rsidRPr="00BA2A72">
        <w:rPr>
          <w:rFonts w:ascii="微软雅黑" w:hAnsi="微软雅黑" w:cs="Times New Roman" w:hint="eastAsia"/>
          <w:kern w:val="0"/>
          <w:sz w:val="20"/>
          <w:szCs w:val="20"/>
        </w:rPr>
        <w:t>点击底部【点赞】按钮：</w:t>
      </w:r>
      <w:r w:rsidR="00636943">
        <w:rPr>
          <w:rFonts w:ascii="微软雅黑" w:hAnsi="微软雅黑" w:hint="eastAsia"/>
        </w:rPr>
        <w:t>未登录进入登录页，已登录</w:t>
      </w:r>
      <w:r w:rsidR="00BA2A72" w:rsidRPr="00034963">
        <w:rPr>
          <w:rFonts w:ascii="微软雅黑" w:hAnsi="微软雅黑" w:cs="Times New Roman" w:hint="eastAsia"/>
          <w:kern w:val="0"/>
          <w:sz w:val="20"/>
          <w:szCs w:val="20"/>
        </w:rPr>
        <w:t>点击后空心变实心，</w:t>
      </w:r>
      <w:proofErr w:type="gramStart"/>
      <w:r w:rsidR="00BA2A72" w:rsidRPr="00034963">
        <w:rPr>
          <w:rFonts w:ascii="微软雅黑" w:hAnsi="微软雅黑" w:cs="Times New Roman" w:hint="eastAsia"/>
          <w:kern w:val="0"/>
          <w:sz w:val="20"/>
          <w:szCs w:val="20"/>
        </w:rPr>
        <w:t>点赞数量加</w:t>
      </w:r>
      <w:proofErr w:type="gramEnd"/>
      <w:r w:rsidR="00BA2A72" w:rsidRPr="00034963">
        <w:rPr>
          <w:rFonts w:ascii="微软雅黑" w:hAnsi="微软雅黑" w:cs="Times New Roman" w:hint="eastAsia"/>
          <w:kern w:val="0"/>
          <w:sz w:val="20"/>
          <w:szCs w:val="20"/>
        </w:rPr>
        <w:t>1；再次点击则</w:t>
      </w:r>
      <w:proofErr w:type="gramStart"/>
      <w:r w:rsidR="00BA2A72" w:rsidRPr="00034963">
        <w:rPr>
          <w:rFonts w:ascii="微软雅黑" w:hAnsi="微软雅黑" w:cs="Times New Roman" w:hint="eastAsia"/>
          <w:kern w:val="0"/>
          <w:sz w:val="20"/>
          <w:szCs w:val="20"/>
        </w:rPr>
        <w:t>取消点赞操作</w:t>
      </w:r>
      <w:proofErr w:type="gramEnd"/>
      <w:r w:rsidR="00BA2A72">
        <w:rPr>
          <w:rFonts w:ascii="微软雅黑" w:hAnsi="微软雅黑" w:cs="Times New Roman" w:hint="eastAsia"/>
          <w:kern w:val="0"/>
          <w:sz w:val="20"/>
          <w:szCs w:val="20"/>
        </w:rPr>
        <w:t>，</w:t>
      </w:r>
      <w:proofErr w:type="gramStart"/>
      <w:r w:rsidR="00BA2A72">
        <w:rPr>
          <w:rFonts w:ascii="微软雅黑" w:hAnsi="微软雅黑" w:cs="Times New Roman" w:hint="eastAsia"/>
          <w:kern w:val="0"/>
          <w:sz w:val="20"/>
          <w:szCs w:val="20"/>
        </w:rPr>
        <w:t>点赞数量</w:t>
      </w:r>
      <w:proofErr w:type="gramEnd"/>
      <w:r w:rsidR="00BA2A72">
        <w:rPr>
          <w:rFonts w:ascii="微软雅黑" w:hAnsi="微软雅黑" w:cs="Times New Roman" w:hint="eastAsia"/>
          <w:kern w:val="0"/>
          <w:sz w:val="20"/>
          <w:szCs w:val="20"/>
        </w:rPr>
        <w:t>-1（实心变空心）。</w:t>
      </w:r>
    </w:p>
    <w:p w:rsidR="00B67484" w:rsidRDefault="00BA2A72" w:rsidP="00CA124F">
      <w:pPr>
        <w:pStyle w:val="afb"/>
        <w:numPr>
          <w:ilvl w:val="0"/>
          <w:numId w:val="15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点击评论后的</w:t>
      </w:r>
      <w:r>
        <w:rPr>
          <w:rFonts w:ascii="微软雅黑" w:eastAsia="微软雅黑" w:hAnsi="微软雅黑" w:hint="eastAsia"/>
        </w:rPr>
        <w:t>【评论】按钮：</w:t>
      </w:r>
      <w:r w:rsidR="00636943">
        <w:rPr>
          <w:rFonts w:ascii="微软雅黑" w:eastAsia="微软雅黑" w:hAnsi="微软雅黑" w:hint="eastAsia"/>
        </w:rPr>
        <w:t>未登录进入登录页，已登录</w:t>
      </w:r>
      <w:r>
        <w:rPr>
          <w:rFonts w:ascii="微软雅黑" w:eastAsia="微软雅黑" w:hAnsi="微软雅黑" w:hint="eastAsia"/>
        </w:rPr>
        <w:t>进入评论页面</w:t>
      </w:r>
    </w:p>
    <w:p w:rsidR="00000CD6" w:rsidRDefault="00000CD6" w:rsidP="00CA124F">
      <w:pPr>
        <w:pStyle w:val="afb"/>
        <w:numPr>
          <w:ilvl w:val="0"/>
          <w:numId w:val="15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点击“查看其他人对这条评论的xx条评论”：进入子评论</w:t>
      </w:r>
      <w:r w:rsidR="005C466E">
        <w:rPr>
          <w:rFonts w:ascii="微软雅黑" w:eastAsia="微软雅黑" w:hAnsi="微软雅黑" w:hint="eastAsia"/>
        </w:rPr>
        <w:t>列表</w:t>
      </w:r>
      <w:r>
        <w:rPr>
          <w:rFonts w:ascii="微软雅黑" w:eastAsia="微软雅黑" w:hAnsi="微软雅黑" w:hint="eastAsia"/>
        </w:rPr>
        <w:t>页面</w:t>
      </w:r>
    </w:p>
    <w:p w:rsidR="00FB1D09" w:rsidRDefault="005C466E" w:rsidP="005C466E">
      <w:pPr>
        <w:pStyle w:val="20"/>
      </w:pPr>
      <w:bookmarkStart w:id="10" w:name="_Toc489003152"/>
      <w:r>
        <w:rPr>
          <w:rFonts w:hint="eastAsia"/>
        </w:rPr>
        <w:t>子评论</w:t>
      </w:r>
      <w:bookmarkEnd w:id="10"/>
    </w:p>
    <w:p w:rsidR="005C466E" w:rsidRPr="005F4544" w:rsidRDefault="005C466E" w:rsidP="005C466E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 w:rsidRPr="005F4544">
        <w:rPr>
          <w:rFonts w:hint="eastAsia"/>
          <w:sz w:val="30"/>
          <w:szCs w:val="30"/>
          <w:lang w:val="zh-CN"/>
        </w:rPr>
        <w:t>页面</w:t>
      </w:r>
    </w:p>
    <w:p w:rsidR="005C466E" w:rsidRDefault="005C466E" w:rsidP="005C466E">
      <w:pPr>
        <w:jc w:val="center"/>
        <w:rPr>
          <w:lang w:val="zh-CN" w:eastAsia="zh-CN"/>
        </w:rPr>
      </w:pPr>
      <w:r w:rsidRPr="008A0BA2">
        <w:rPr>
          <w:noProof/>
          <w:lang w:eastAsia="zh-CN"/>
        </w:rPr>
        <w:lastRenderedPageBreak/>
        <w:t xml:space="preserve"> </w:t>
      </w:r>
      <w:r w:rsidRPr="00DA0587">
        <w:rPr>
          <w:noProof/>
          <w:lang w:eastAsia="zh-CN"/>
        </w:rPr>
        <w:t xml:space="preserve"> </w:t>
      </w:r>
      <w:r w:rsidRPr="00180740">
        <w:rPr>
          <w:noProof/>
          <w:lang w:eastAsia="zh-CN"/>
        </w:rPr>
        <w:t xml:space="preserve"> </w:t>
      </w:r>
      <w:r w:rsidR="003463B6">
        <w:rPr>
          <w:noProof/>
          <w:lang w:eastAsia="zh-CN"/>
        </w:rPr>
        <w:drawing>
          <wp:inline distT="0" distB="0" distL="0" distR="0" wp14:anchorId="628039FB" wp14:editId="035B6202">
            <wp:extent cx="1891626" cy="3600000"/>
            <wp:effectExtent l="0" t="0" r="0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9162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66E" w:rsidRDefault="005C466E" w:rsidP="005C466E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概述</w:t>
      </w:r>
    </w:p>
    <w:p w:rsidR="005C466E" w:rsidRPr="00A705C0" w:rsidRDefault="005C466E" w:rsidP="005C466E">
      <w:pPr>
        <w:pStyle w:val="afb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发言详情页面</w:t>
      </w:r>
    </w:p>
    <w:p w:rsidR="005C466E" w:rsidRDefault="005C466E" w:rsidP="005C466E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业务规则</w:t>
      </w:r>
    </w:p>
    <w:p w:rsidR="005C466E" w:rsidRDefault="002E79CC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标题：子评论的数量-“xx条评论”——示例“123条评论”</w:t>
      </w:r>
    </w:p>
    <w:p w:rsidR="003463B6" w:rsidRDefault="003463B6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子页面的评论：只有针对一级评论人的回复，没有对二级评论人之间的回复</w:t>
      </w:r>
    </w:p>
    <w:p w:rsidR="002E79CC" w:rsidRDefault="002E79CC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显示内容：头部显示主评论人的用户个人信息及评论主帖内容，其他信息规则如下：</w:t>
      </w:r>
    </w:p>
    <w:p w:rsidR="002E79CC" w:rsidRDefault="002E79CC" w:rsidP="002E79CC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1）头像、昵称、评论时间规则不变（同上）</w:t>
      </w:r>
    </w:p>
    <w:p w:rsidR="002E79CC" w:rsidRDefault="002E79CC" w:rsidP="002E79CC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2）列表显示：子评论的数据内容，信息规则参照主评论列表，规则相同（其中：没有针对子评论的评论功能）</w:t>
      </w:r>
    </w:p>
    <w:p w:rsidR="002E79CC" w:rsidRDefault="002E79CC" w:rsidP="002E79CC">
      <w:pPr>
        <w:pStyle w:val="afb"/>
        <w:ind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3）排序规则：按照评论时间倒序开始显示，最新数据，优先显示</w:t>
      </w:r>
    </w:p>
    <w:p w:rsidR="00501BC2" w:rsidRDefault="00501BC2" w:rsidP="002E79CC">
      <w:pPr>
        <w:pStyle w:val="afb"/>
        <w:ind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4）评论记录：默认显示20条数据，更多数据上滑页面加载显示，每次加载20条数据</w:t>
      </w:r>
    </w:p>
    <w:p w:rsidR="003463B6" w:rsidRDefault="003463B6" w:rsidP="003463B6">
      <w:pPr>
        <w:pStyle w:val="afb"/>
        <w:numPr>
          <w:ilvl w:val="0"/>
          <w:numId w:val="23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默认回复输入框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显示</w:t>
      </w:r>
      <w:r>
        <w:rPr>
          <w:rFonts w:ascii="微软雅黑" w:eastAsia="微软雅黑" w:hAnsi="微软雅黑" w:hint="eastAsia"/>
        </w:rPr>
        <w:t>@主评论人的昵称</w:t>
      </w:r>
    </w:p>
    <w:p w:rsidR="00C21BA9" w:rsidRDefault="00C21BA9" w:rsidP="00C21BA9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 w:rsidRPr="003E6293">
        <w:rPr>
          <w:rFonts w:hint="eastAsia"/>
          <w:sz w:val="30"/>
          <w:szCs w:val="30"/>
          <w:lang w:val="zh-CN"/>
        </w:rPr>
        <w:lastRenderedPageBreak/>
        <w:t>交互规则</w:t>
      </w:r>
    </w:p>
    <w:p w:rsidR="00C21BA9" w:rsidRDefault="00C21BA9" w:rsidP="00C21BA9">
      <w:pPr>
        <w:pStyle w:val="afb"/>
        <w:numPr>
          <w:ilvl w:val="0"/>
          <w:numId w:val="15"/>
        </w:numPr>
        <w:rPr>
          <w:rFonts w:ascii="微软雅黑" w:eastAsia="微软雅黑" w:hAnsi="微软雅黑"/>
        </w:rPr>
      </w:pPr>
      <w:r w:rsidRPr="00CA124F">
        <w:rPr>
          <w:rFonts w:ascii="微软雅黑" w:eastAsia="微软雅黑" w:hAnsi="微软雅黑" w:hint="eastAsia"/>
        </w:rPr>
        <w:t>点击【</w:t>
      </w:r>
      <w:r>
        <w:rPr>
          <w:rFonts w:ascii="微软雅黑" w:eastAsia="微软雅黑" w:hAnsi="微软雅黑" w:hint="eastAsia"/>
        </w:rPr>
        <w:t>&lt;】按钮：返回到前一页</w:t>
      </w:r>
    </w:p>
    <w:p w:rsidR="00C21BA9" w:rsidRDefault="00C21BA9" w:rsidP="00C21BA9">
      <w:pPr>
        <w:pStyle w:val="10"/>
        <w:numPr>
          <w:ilvl w:val="0"/>
          <w:numId w:val="15"/>
        </w:numPr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点击【查看原发言】：进入</w:t>
      </w:r>
      <w:r w:rsidR="00160FB6">
        <w:rPr>
          <w:rFonts w:ascii="微软雅黑" w:hAnsi="微软雅黑" w:cs="Times New Roman" w:hint="eastAsia"/>
          <w:kern w:val="0"/>
          <w:sz w:val="20"/>
          <w:szCs w:val="20"/>
        </w:rPr>
        <w:t>原发言详情页</w:t>
      </w:r>
    </w:p>
    <w:p w:rsidR="00336023" w:rsidRDefault="00336023" w:rsidP="00336023">
      <w:pPr>
        <w:pStyle w:val="10"/>
        <w:numPr>
          <w:ilvl w:val="0"/>
          <w:numId w:val="15"/>
        </w:numPr>
        <w:rPr>
          <w:rFonts w:ascii="微软雅黑" w:hAnsi="微软雅黑" w:cs="Times New Roman"/>
          <w:kern w:val="0"/>
          <w:sz w:val="20"/>
          <w:szCs w:val="20"/>
        </w:rPr>
      </w:pPr>
      <w:r w:rsidRPr="00BA2A72">
        <w:rPr>
          <w:rFonts w:ascii="微软雅黑" w:hAnsi="微软雅黑" w:cs="Times New Roman" w:hint="eastAsia"/>
          <w:kern w:val="0"/>
          <w:sz w:val="20"/>
          <w:szCs w:val="20"/>
        </w:rPr>
        <w:t>点击【点赞】按钮：</w:t>
      </w:r>
      <w:r w:rsidR="00AF72AC" w:rsidRPr="00AF72AC">
        <w:rPr>
          <w:rFonts w:ascii="微软雅黑" w:hAnsi="微软雅黑" w:cs="Times New Roman" w:hint="eastAsia"/>
          <w:kern w:val="0"/>
          <w:sz w:val="20"/>
          <w:szCs w:val="20"/>
        </w:rPr>
        <w:t>未登录进入登录页，已登录</w:t>
      </w:r>
      <w:r w:rsidRPr="00034963">
        <w:rPr>
          <w:rFonts w:ascii="微软雅黑" w:hAnsi="微软雅黑" w:cs="Times New Roman" w:hint="eastAsia"/>
          <w:kern w:val="0"/>
          <w:sz w:val="20"/>
          <w:szCs w:val="20"/>
        </w:rPr>
        <w:t>点击后空心变实心，</w:t>
      </w:r>
      <w:proofErr w:type="gramStart"/>
      <w:r w:rsidRPr="00034963">
        <w:rPr>
          <w:rFonts w:ascii="微软雅黑" w:hAnsi="微软雅黑" w:cs="Times New Roman" w:hint="eastAsia"/>
          <w:kern w:val="0"/>
          <w:sz w:val="20"/>
          <w:szCs w:val="20"/>
        </w:rPr>
        <w:t>点赞数量加</w:t>
      </w:r>
      <w:proofErr w:type="gramEnd"/>
      <w:r w:rsidRPr="00034963">
        <w:rPr>
          <w:rFonts w:ascii="微软雅黑" w:hAnsi="微软雅黑" w:cs="Times New Roman" w:hint="eastAsia"/>
          <w:kern w:val="0"/>
          <w:sz w:val="20"/>
          <w:szCs w:val="20"/>
        </w:rPr>
        <w:t>1；再次点击则</w:t>
      </w:r>
      <w:proofErr w:type="gramStart"/>
      <w:r w:rsidRPr="00034963">
        <w:rPr>
          <w:rFonts w:ascii="微软雅黑" w:hAnsi="微软雅黑" w:cs="Times New Roman" w:hint="eastAsia"/>
          <w:kern w:val="0"/>
          <w:sz w:val="20"/>
          <w:szCs w:val="20"/>
        </w:rPr>
        <w:t>取消点赞操作</w:t>
      </w:r>
      <w:proofErr w:type="gramEnd"/>
      <w:r>
        <w:rPr>
          <w:rFonts w:ascii="微软雅黑" w:hAnsi="微软雅黑" w:cs="Times New Roman" w:hint="eastAsia"/>
          <w:kern w:val="0"/>
          <w:sz w:val="20"/>
          <w:szCs w:val="20"/>
        </w:rPr>
        <w:t>，</w:t>
      </w:r>
      <w:proofErr w:type="gramStart"/>
      <w:r>
        <w:rPr>
          <w:rFonts w:ascii="微软雅黑" w:hAnsi="微软雅黑" w:cs="Times New Roman" w:hint="eastAsia"/>
          <w:kern w:val="0"/>
          <w:sz w:val="20"/>
          <w:szCs w:val="20"/>
        </w:rPr>
        <w:t>点赞数量</w:t>
      </w:r>
      <w:proofErr w:type="gramEnd"/>
      <w:r>
        <w:rPr>
          <w:rFonts w:ascii="微软雅黑" w:hAnsi="微软雅黑" w:cs="Times New Roman" w:hint="eastAsia"/>
          <w:kern w:val="0"/>
          <w:sz w:val="20"/>
          <w:szCs w:val="20"/>
        </w:rPr>
        <w:t>-1（实心变空心）</w:t>
      </w:r>
    </w:p>
    <w:p w:rsidR="00336023" w:rsidRPr="00034963" w:rsidRDefault="000D36E1" w:rsidP="00336023">
      <w:pPr>
        <w:pStyle w:val="10"/>
        <w:numPr>
          <w:ilvl w:val="0"/>
          <w:numId w:val="15"/>
        </w:numPr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/>
          <w:kern w:val="0"/>
          <w:sz w:val="20"/>
          <w:szCs w:val="20"/>
        </w:rPr>
        <w:t>点击</w:t>
      </w:r>
      <w:r>
        <w:rPr>
          <w:rFonts w:ascii="微软雅黑" w:hAnsi="微软雅黑" w:cs="Times New Roman" w:hint="eastAsia"/>
          <w:kern w:val="0"/>
          <w:sz w:val="20"/>
          <w:szCs w:val="20"/>
        </w:rPr>
        <w:t>“回复评论”输入框：</w:t>
      </w:r>
      <w:r w:rsidR="00AF72AC" w:rsidRPr="00AF72AC">
        <w:rPr>
          <w:rFonts w:ascii="微软雅黑" w:hAnsi="微软雅黑" w:cs="Times New Roman" w:hint="eastAsia"/>
          <w:kern w:val="0"/>
          <w:sz w:val="20"/>
          <w:szCs w:val="20"/>
        </w:rPr>
        <w:t>未登录进入登录页，已登录</w:t>
      </w:r>
      <w:r>
        <w:rPr>
          <w:rFonts w:ascii="微软雅黑" w:hAnsi="微软雅黑" w:cs="Times New Roman" w:hint="eastAsia"/>
          <w:kern w:val="0"/>
          <w:sz w:val="20"/>
          <w:szCs w:val="20"/>
        </w:rPr>
        <w:t>进入评论页面（针对评论</w:t>
      </w:r>
      <w:r w:rsidRPr="000D36E1">
        <w:rPr>
          <w:rFonts w:ascii="微软雅黑" w:hAnsi="微软雅黑" w:cs="Times New Roman" w:hint="eastAsia"/>
          <w:kern w:val="0"/>
          <w:sz w:val="20"/>
          <w:szCs w:val="20"/>
        </w:rPr>
        <w:t>发言用户的评论）</w:t>
      </w:r>
    </w:p>
    <w:p w:rsidR="002E79CC" w:rsidRDefault="000D36E1" w:rsidP="000D36E1">
      <w:pPr>
        <w:pStyle w:val="20"/>
      </w:pPr>
      <w:bookmarkStart w:id="11" w:name="_Toc489003153"/>
      <w:r>
        <w:rPr>
          <w:rFonts w:hint="eastAsia"/>
        </w:rPr>
        <w:t>个人发言首页</w:t>
      </w:r>
      <w:bookmarkEnd w:id="11"/>
    </w:p>
    <w:p w:rsidR="000D36E1" w:rsidRPr="005F4544" w:rsidRDefault="000D36E1" w:rsidP="000D36E1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 w:rsidRPr="005F4544">
        <w:rPr>
          <w:rFonts w:hint="eastAsia"/>
          <w:sz w:val="30"/>
          <w:szCs w:val="30"/>
          <w:lang w:val="zh-CN"/>
        </w:rPr>
        <w:t>页面</w:t>
      </w:r>
    </w:p>
    <w:p w:rsidR="000D36E1" w:rsidRDefault="000D36E1" w:rsidP="000D36E1">
      <w:pPr>
        <w:jc w:val="center"/>
        <w:rPr>
          <w:lang w:val="zh-CN" w:eastAsia="zh-CN"/>
        </w:rPr>
      </w:pPr>
      <w:r w:rsidRPr="008A0BA2">
        <w:rPr>
          <w:noProof/>
          <w:lang w:eastAsia="zh-CN"/>
        </w:rPr>
        <w:t xml:space="preserve"> </w:t>
      </w:r>
      <w:r w:rsidRPr="00DA0587">
        <w:rPr>
          <w:noProof/>
          <w:lang w:eastAsia="zh-CN"/>
        </w:rPr>
        <w:t xml:space="preserve"> </w:t>
      </w:r>
      <w:r w:rsidRPr="00180740">
        <w:rPr>
          <w:noProof/>
          <w:lang w:eastAsia="zh-CN"/>
        </w:rPr>
        <w:t xml:space="preserve"> </w:t>
      </w:r>
      <w:r w:rsidR="00C141E2">
        <w:rPr>
          <w:noProof/>
          <w:lang w:eastAsia="zh-CN"/>
        </w:rPr>
        <w:drawing>
          <wp:inline distT="0" distB="0" distL="0" distR="0" wp14:anchorId="347DED6F" wp14:editId="53CA834E">
            <wp:extent cx="2211840" cy="4320000"/>
            <wp:effectExtent l="0" t="0" r="0" b="4445"/>
            <wp:docPr id="282" name="图片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1184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E1" w:rsidRDefault="000D36E1" w:rsidP="000D36E1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概述</w:t>
      </w:r>
    </w:p>
    <w:p w:rsidR="000D36E1" w:rsidRPr="00A705C0" w:rsidRDefault="000D36E1" w:rsidP="000D36E1">
      <w:pPr>
        <w:pStyle w:val="afb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个人发言首页页面</w:t>
      </w:r>
    </w:p>
    <w:p w:rsidR="000D36E1" w:rsidRDefault="000D36E1" w:rsidP="000D36E1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lastRenderedPageBreak/>
        <w:t>业务规则</w:t>
      </w:r>
    </w:p>
    <w:p w:rsidR="000D36E1" w:rsidRDefault="000D36E1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在当前楼盘全部发言记录</w:t>
      </w:r>
    </w:p>
    <w:p w:rsidR="000D36E1" w:rsidRDefault="000D36E1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头像、昵称、关注量、粉丝量：指此用户的个人数据</w:t>
      </w:r>
    </w:p>
    <w:p w:rsidR="00AF72AC" w:rsidRDefault="00501BC2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关注按钮：</w:t>
      </w:r>
      <w:r w:rsidR="00AF72AC">
        <w:rPr>
          <w:rFonts w:ascii="微软雅黑" w:eastAsia="微软雅黑" w:hAnsi="微软雅黑" w:hint="eastAsia"/>
        </w:rPr>
        <w:t>判断登录条件</w:t>
      </w:r>
    </w:p>
    <w:p w:rsidR="00AF72AC" w:rsidRDefault="00AF72AC" w:rsidP="00AF72AC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1）未登录：显示“关注”</w:t>
      </w:r>
    </w:p>
    <w:p w:rsidR="00936BF3" w:rsidRDefault="00AF72AC" w:rsidP="00936BF3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2）已登录状态下：</w:t>
      </w:r>
      <w:r w:rsidR="00501BC2">
        <w:rPr>
          <w:rFonts w:ascii="微软雅黑" w:eastAsia="微软雅黑" w:hAnsi="微软雅黑" w:hint="eastAsia"/>
        </w:rPr>
        <w:t>我</w:t>
      </w:r>
      <w:proofErr w:type="gramStart"/>
      <w:r w:rsidR="00501BC2">
        <w:rPr>
          <w:rFonts w:ascii="微软雅黑" w:eastAsia="微软雅黑" w:hAnsi="微软雅黑" w:hint="eastAsia"/>
        </w:rPr>
        <w:t>未关注</w:t>
      </w:r>
      <w:proofErr w:type="gramEnd"/>
      <w:r w:rsidR="00501BC2">
        <w:rPr>
          <w:rFonts w:ascii="微软雅黑" w:eastAsia="微软雅黑" w:hAnsi="微软雅黑" w:hint="eastAsia"/>
        </w:rPr>
        <w:t>此用户：显示“关注”；我已关注此用户，显示“已关注”</w:t>
      </w:r>
    </w:p>
    <w:p w:rsidR="00501BC2" w:rsidRDefault="00501BC2" w:rsidP="00936BF3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页面发言数据：</w:t>
      </w:r>
    </w:p>
    <w:p w:rsidR="00501BC2" w:rsidRDefault="00501BC2" w:rsidP="00501BC2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1）数据包括：此用户发言记录和转发记录</w:t>
      </w:r>
    </w:p>
    <w:p w:rsidR="00501BC2" w:rsidRDefault="00501BC2" w:rsidP="00501BC2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2）数据格式规则：与邻里</w:t>
      </w:r>
      <w:proofErr w:type="gramStart"/>
      <w:r>
        <w:rPr>
          <w:rFonts w:ascii="微软雅黑" w:eastAsia="微软雅黑" w:hAnsi="微软雅黑" w:hint="eastAsia"/>
        </w:rPr>
        <w:t>圈显示</w:t>
      </w:r>
      <w:proofErr w:type="gramEnd"/>
      <w:r>
        <w:rPr>
          <w:rFonts w:ascii="微软雅黑" w:eastAsia="微软雅黑" w:hAnsi="微软雅黑" w:hint="eastAsia"/>
        </w:rPr>
        <w:t>的发言瀑布流规则相同</w:t>
      </w:r>
    </w:p>
    <w:p w:rsidR="00501BC2" w:rsidRDefault="00501BC2" w:rsidP="00501BC2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3）排序规则：按照此用户发布时间倒序开始显示</w:t>
      </w:r>
    </w:p>
    <w:p w:rsidR="003A4D05" w:rsidRDefault="003A4D05" w:rsidP="003A4D05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4）发言记录：默认显示10条数据，更多数据上滑页面加载显示，每次加载20条数据</w:t>
      </w:r>
    </w:p>
    <w:p w:rsidR="003A4D05" w:rsidRPr="003A4D05" w:rsidRDefault="003A4D05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 w:rsidRPr="003A4D05">
        <w:rPr>
          <w:rFonts w:ascii="微软雅黑" w:eastAsia="微软雅黑" w:hAnsi="微软雅黑" w:hint="eastAsia"/>
        </w:rPr>
        <w:t>页面其他信息规则与邻里圈发言记录交互规则相同</w:t>
      </w:r>
    </w:p>
    <w:p w:rsidR="003A4D05" w:rsidRDefault="003A4D05" w:rsidP="003A4D05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 w:rsidRPr="003E6293">
        <w:rPr>
          <w:rFonts w:hint="eastAsia"/>
          <w:sz w:val="30"/>
          <w:szCs w:val="30"/>
          <w:lang w:val="zh-CN"/>
        </w:rPr>
        <w:t>交互规则</w:t>
      </w:r>
    </w:p>
    <w:p w:rsidR="003A4D05" w:rsidRDefault="003A4D05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 w:rsidRPr="00CA124F">
        <w:rPr>
          <w:rFonts w:ascii="微软雅黑" w:eastAsia="微软雅黑" w:hAnsi="微软雅黑" w:hint="eastAsia"/>
        </w:rPr>
        <w:t>点击【</w:t>
      </w:r>
      <w:r>
        <w:rPr>
          <w:rFonts w:ascii="微软雅黑" w:eastAsia="微软雅黑" w:hAnsi="微软雅黑" w:hint="eastAsia"/>
        </w:rPr>
        <w:t>&lt;】按钮：返回到前一页</w:t>
      </w:r>
    </w:p>
    <w:p w:rsidR="0088087E" w:rsidRDefault="0088087E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点击发言内容：进入发言详情页</w:t>
      </w:r>
    </w:p>
    <w:p w:rsidR="003A4D05" w:rsidRPr="003A4D05" w:rsidRDefault="003A4D05" w:rsidP="003A4D05">
      <w:pPr>
        <w:pStyle w:val="20"/>
      </w:pPr>
      <w:bookmarkStart w:id="12" w:name="_Toc489003154"/>
      <w:r>
        <w:rPr>
          <w:rFonts w:hint="eastAsia"/>
        </w:rPr>
        <w:t>话题结果页</w:t>
      </w:r>
      <w:bookmarkEnd w:id="12"/>
    </w:p>
    <w:p w:rsidR="003A4D05" w:rsidRPr="005F4544" w:rsidRDefault="003A4D05" w:rsidP="003A4D05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 w:rsidRPr="005F4544">
        <w:rPr>
          <w:rFonts w:hint="eastAsia"/>
          <w:sz w:val="30"/>
          <w:szCs w:val="30"/>
          <w:lang w:val="zh-CN"/>
        </w:rPr>
        <w:t>页面</w:t>
      </w:r>
    </w:p>
    <w:p w:rsidR="003A4D05" w:rsidRDefault="003A4D05" w:rsidP="003A4D05">
      <w:pPr>
        <w:jc w:val="center"/>
        <w:rPr>
          <w:lang w:val="zh-CN" w:eastAsia="zh-CN"/>
        </w:rPr>
      </w:pPr>
      <w:r w:rsidRPr="008A0BA2">
        <w:rPr>
          <w:noProof/>
          <w:lang w:eastAsia="zh-CN"/>
        </w:rPr>
        <w:lastRenderedPageBreak/>
        <w:t xml:space="preserve"> </w:t>
      </w:r>
      <w:r w:rsidRPr="00DA0587">
        <w:rPr>
          <w:noProof/>
          <w:lang w:eastAsia="zh-CN"/>
        </w:rPr>
        <w:t xml:space="preserve"> </w:t>
      </w:r>
      <w:r w:rsidRPr="00180740">
        <w:rPr>
          <w:noProof/>
          <w:lang w:eastAsia="zh-CN"/>
        </w:rPr>
        <w:t xml:space="preserve"> </w:t>
      </w:r>
      <w:r>
        <w:rPr>
          <w:noProof/>
          <w:lang w:eastAsia="zh-CN"/>
        </w:rPr>
        <w:drawing>
          <wp:inline distT="0" distB="0" distL="0" distR="0" wp14:anchorId="236CDCB7" wp14:editId="43BE9F96">
            <wp:extent cx="2433803" cy="4320000"/>
            <wp:effectExtent l="0" t="0" r="508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33803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D05" w:rsidRDefault="003A4D05" w:rsidP="003A4D05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概述</w:t>
      </w:r>
    </w:p>
    <w:p w:rsidR="003A4D05" w:rsidRPr="00A705C0" w:rsidRDefault="00197C33" w:rsidP="003A4D05">
      <w:pPr>
        <w:pStyle w:val="afb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共同</w:t>
      </w:r>
      <w:r w:rsidR="00826C5E">
        <w:rPr>
          <w:rFonts w:ascii="微软雅黑" w:eastAsia="微软雅黑" w:hAnsi="微软雅黑" w:hint="eastAsia"/>
        </w:rPr>
        <w:t>话题的发言记录</w:t>
      </w:r>
      <w:r w:rsidR="003A4D05">
        <w:rPr>
          <w:rFonts w:ascii="微软雅黑" w:eastAsia="微软雅黑" w:hAnsi="微软雅黑" w:hint="eastAsia"/>
        </w:rPr>
        <w:t>页面</w:t>
      </w:r>
    </w:p>
    <w:p w:rsidR="003A4D05" w:rsidRDefault="003A4D05" w:rsidP="003A4D05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业务规则</w:t>
      </w:r>
    </w:p>
    <w:p w:rsidR="003A4D05" w:rsidRDefault="003A4D05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在当前楼盘全部</w:t>
      </w:r>
      <w:r w:rsidR="00826C5E">
        <w:rPr>
          <w:rFonts w:ascii="微软雅黑" w:eastAsia="微软雅黑" w:hAnsi="微软雅黑" w:hint="eastAsia"/>
        </w:rPr>
        <w:t>+带有</w:t>
      </w:r>
      <w:proofErr w:type="gramStart"/>
      <w:r w:rsidR="00826C5E">
        <w:rPr>
          <w:rFonts w:ascii="微软雅黑" w:eastAsia="微软雅黑" w:hAnsi="微软雅黑" w:hint="eastAsia"/>
        </w:rPr>
        <w:t>相同话题</w:t>
      </w:r>
      <w:proofErr w:type="gramEnd"/>
      <w:r w:rsidR="00826C5E">
        <w:rPr>
          <w:rFonts w:ascii="微软雅黑" w:eastAsia="微软雅黑" w:hAnsi="微软雅黑" w:hint="eastAsia"/>
        </w:rPr>
        <w:t>标签的发言记录数据</w:t>
      </w:r>
    </w:p>
    <w:p w:rsidR="000A264C" w:rsidRDefault="000A264C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输入框：默认显示当前筛选的话题标签</w:t>
      </w:r>
    </w:p>
    <w:p w:rsidR="00826C5E" w:rsidRDefault="00826C5E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页面发言记录以瀑布流的形式显示</w:t>
      </w:r>
      <w:r w:rsidR="00B77B25">
        <w:rPr>
          <w:rFonts w:ascii="微软雅黑" w:eastAsia="微软雅黑" w:hAnsi="微软雅黑" w:hint="eastAsia"/>
        </w:rPr>
        <w:t>，默认显示10条数据，更多上滑页面加载显示，每次加载20条</w:t>
      </w:r>
    </w:p>
    <w:p w:rsidR="00826C5E" w:rsidRDefault="00826C5E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发言内容数据及交互规则，与邻里圈发言相同，请参考邻里圈发言内容规则说明</w:t>
      </w:r>
    </w:p>
    <w:p w:rsidR="00826C5E" w:rsidRDefault="00826C5E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排序规则：按照发言的发布时间倒序开始排列，最新发布的优先显示</w:t>
      </w:r>
    </w:p>
    <w:p w:rsidR="00826C5E" w:rsidRPr="00826C5E" w:rsidRDefault="00826C5E" w:rsidP="00826C5E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 w:rsidRPr="00826C5E">
        <w:rPr>
          <w:rFonts w:hint="eastAsia"/>
          <w:sz w:val="30"/>
          <w:szCs w:val="30"/>
          <w:lang w:val="zh-CN"/>
        </w:rPr>
        <w:t>交互规则</w:t>
      </w:r>
    </w:p>
    <w:p w:rsidR="00826C5E" w:rsidRDefault="000A264C" w:rsidP="00535695">
      <w:pPr>
        <w:pStyle w:val="afb"/>
        <w:numPr>
          <w:ilvl w:val="0"/>
          <w:numId w:val="19"/>
        </w:numPr>
        <w:rPr>
          <w:rFonts w:ascii="微软雅黑" w:eastAsia="微软雅黑" w:hAnsi="微软雅黑"/>
        </w:rPr>
      </w:pPr>
      <w:r w:rsidRPr="000A264C">
        <w:rPr>
          <w:rFonts w:ascii="微软雅黑" w:eastAsia="微软雅黑" w:hAnsi="微软雅黑" w:hint="eastAsia"/>
        </w:rPr>
        <w:t>点击【&lt;】按钮：返回到前一页</w:t>
      </w:r>
    </w:p>
    <w:p w:rsidR="000A264C" w:rsidRDefault="000A264C" w:rsidP="00535695">
      <w:pPr>
        <w:pStyle w:val="afb"/>
        <w:numPr>
          <w:ilvl w:val="0"/>
          <w:numId w:val="19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点击【</w:t>
      </w:r>
      <w:r>
        <w:rPr>
          <w:rFonts w:ascii="微软雅黑" w:eastAsia="微软雅黑" w:hAnsi="微软雅黑"/>
          <w:noProof/>
        </w:rPr>
        <w:drawing>
          <wp:inline distT="0" distB="0" distL="0" distR="0">
            <wp:extent cx="152400" cy="152400"/>
            <wp:effectExtent l="0" t="0" r="0" b="0"/>
            <wp:docPr id="21" name="图片 21" descr="C:\Users\root\Desktop\32\circle_de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ot\Desktop\32\circle_delet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】按钮：清空输入框内数据，不影响页面数据结果</w:t>
      </w:r>
    </w:p>
    <w:p w:rsidR="000A264C" w:rsidRDefault="000A264C" w:rsidP="00535695">
      <w:pPr>
        <w:pStyle w:val="afb"/>
        <w:numPr>
          <w:ilvl w:val="0"/>
          <w:numId w:val="19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点击【取消】按钮：关闭当前页面，并返回前一页</w:t>
      </w:r>
    </w:p>
    <w:p w:rsidR="000A264C" w:rsidRDefault="000A264C" w:rsidP="00535695">
      <w:pPr>
        <w:pStyle w:val="afb"/>
        <w:numPr>
          <w:ilvl w:val="0"/>
          <w:numId w:val="19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点击系统键盘【搜索】</w:t>
      </w:r>
      <w:r w:rsidR="00B77B25">
        <w:rPr>
          <w:rFonts w:ascii="微软雅黑" w:eastAsia="微软雅黑" w:hAnsi="微软雅黑" w:hint="eastAsia"/>
        </w:rPr>
        <w:t>键</w:t>
      </w:r>
      <w:r>
        <w:rPr>
          <w:rFonts w:ascii="微软雅黑" w:eastAsia="微软雅黑" w:hAnsi="微软雅黑" w:hint="eastAsia"/>
        </w:rPr>
        <w:t>：显示搜索结果；</w:t>
      </w:r>
    </w:p>
    <w:p w:rsidR="000A264C" w:rsidRDefault="000A264C" w:rsidP="000A264C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内容为空 或 未搜索到搜索结果时，页面提示“未搜索到任何记录！”（如下）</w:t>
      </w:r>
    </w:p>
    <w:p w:rsidR="000A264C" w:rsidRPr="00B77B25" w:rsidRDefault="000A264C" w:rsidP="00B77B25">
      <w:pPr>
        <w:pStyle w:val="afb"/>
        <w:ind w:left="846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0E6CD6C" wp14:editId="01637125">
            <wp:extent cx="1622535" cy="28800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2253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E1" w:rsidRDefault="00B77B25" w:rsidP="00B77B25">
      <w:pPr>
        <w:pStyle w:val="20"/>
      </w:pPr>
      <w:bookmarkStart w:id="13" w:name="_Toc489003155"/>
      <w:r>
        <w:t>转发</w:t>
      </w:r>
      <w:bookmarkEnd w:id="13"/>
    </w:p>
    <w:p w:rsidR="00B77B25" w:rsidRPr="005F4544" w:rsidRDefault="00B77B25" w:rsidP="00B77B25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 w:rsidRPr="005F4544">
        <w:rPr>
          <w:rFonts w:hint="eastAsia"/>
          <w:sz w:val="30"/>
          <w:szCs w:val="30"/>
          <w:lang w:val="zh-CN"/>
        </w:rPr>
        <w:t>页面</w:t>
      </w:r>
    </w:p>
    <w:p w:rsidR="00B77B25" w:rsidRDefault="00B77B25" w:rsidP="00B77B25">
      <w:pPr>
        <w:jc w:val="center"/>
        <w:rPr>
          <w:lang w:val="zh-CN" w:eastAsia="zh-CN"/>
        </w:rPr>
      </w:pPr>
      <w:r w:rsidRPr="008A0BA2">
        <w:rPr>
          <w:noProof/>
          <w:lang w:eastAsia="zh-CN"/>
        </w:rPr>
        <w:lastRenderedPageBreak/>
        <w:t xml:space="preserve"> </w:t>
      </w:r>
      <w:r w:rsidRPr="00DA0587">
        <w:rPr>
          <w:noProof/>
          <w:lang w:eastAsia="zh-CN"/>
        </w:rPr>
        <w:t xml:space="preserve"> </w:t>
      </w:r>
      <w:r w:rsidRPr="00180740">
        <w:rPr>
          <w:noProof/>
          <w:lang w:eastAsia="zh-CN"/>
        </w:rPr>
        <w:t xml:space="preserve"> </w:t>
      </w:r>
      <w:r w:rsidR="008A073A">
        <w:rPr>
          <w:noProof/>
          <w:lang w:eastAsia="zh-CN"/>
        </w:rPr>
        <w:drawing>
          <wp:inline distT="0" distB="0" distL="0" distR="0" wp14:anchorId="4AB2B278" wp14:editId="6B0292DB">
            <wp:extent cx="2028169" cy="3600000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2816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B25" w:rsidRDefault="00B77B25" w:rsidP="00B77B25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概述</w:t>
      </w:r>
    </w:p>
    <w:p w:rsidR="00B77B25" w:rsidRPr="00A705C0" w:rsidRDefault="008A073A" w:rsidP="00B77B25">
      <w:pPr>
        <w:pStyle w:val="afb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转发发言页面样式</w:t>
      </w:r>
    </w:p>
    <w:p w:rsidR="008A073A" w:rsidRDefault="008A073A" w:rsidP="00B77B25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业务流程图</w:t>
      </w:r>
    </w:p>
    <w:p w:rsidR="008A073A" w:rsidRDefault="004D3CD7" w:rsidP="008A073A">
      <w:pPr>
        <w:pStyle w:val="afb"/>
        <w:ind w:left="420"/>
        <w:jc w:val="center"/>
        <w:rPr>
          <w:sz w:val="30"/>
          <w:szCs w:val="30"/>
          <w:lang w:val="zh-CN"/>
        </w:rPr>
      </w:pPr>
      <w:r>
        <w:rPr>
          <w:noProof/>
        </w:rPr>
        <w:lastRenderedPageBreak/>
        <w:drawing>
          <wp:inline distT="0" distB="0" distL="0" distR="0" wp14:anchorId="6843B474" wp14:editId="20BAAD6D">
            <wp:extent cx="3868579" cy="4362450"/>
            <wp:effectExtent l="0" t="0" r="0" b="0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8714" cy="436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73A" w:rsidRPr="008A073A" w:rsidRDefault="009B4028" w:rsidP="008A073A">
      <w:pPr>
        <w:pStyle w:val="afb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其中，“发言关键词过滤”从</w:t>
      </w:r>
      <w:r w:rsidR="00EC6F27">
        <w:rPr>
          <w:rFonts w:ascii="微软雅黑" w:eastAsia="微软雅黑" w:hAnsi="微软雅黑" w:hint="eastAsia"/>
        </w:rPr>
        <w:t>数据库-</w:t>
      </w:r>
      <w:r>
        <w:rPr>
          <w:rFonts w:ascii="微软雅黑" w:eastAsia="微软雅黑" w:hAnsi="微软雅黑" w:hint="eastAsia"/>
        </w:rPr>
        <w:t>敏感词</w:t>
      </w:r>
      <w:r w:rsidR="00EC6F27">
        <w:rPr>
          <w:rFonts w:ascii="微软雅黑" w:eastAsia="微软雅黑" w:hAnsi="微软雅黑" w:hint="eastAsia"/>
        </w:rPr>
        <w:t>库</w:t>
      </w:r>
      <w:r>
        <w:rPr>
          <w:rFonts w:ascii="微软雅黑" w:eastAsia="微软雅黑" w:hAnsi="微软雅黑" w:hint="eastAsia"/>
        </w:rPr>
        <w:t>中筛选过滤，</w:t>
      </w:r>
      <w:r w:rsidR="00E70C6F">
        <w:rPr>
          <w:rFonts w:ascii="微软雅黑" w:eastAsia="微软雅黑" w:hAnsi="微软雅黑" w:hint="eastAsia"/>
        </w:rPr>
        <w:t>文字内容</w:t>
      </w:r>
      <w:r>
        <w:rPr>
          <w:rFonts w:ascii="微软雅黑" w:eastAsia="微软雅黑" w:hAnsi="微软雅黑" w:hint="eastAsia"/>
        </w:rPr>
        <w:t>含有敏感词汇，则不允许提交，</w:t>
      </w:r>
      <w:r w:rsidR="008A073A" w:rsidRPr="008A073A">
        <w:rPr>
          <w:rFonts w:ascii="微软雅黑" w:eastAsia="微软雅黑" w:hAnsi="微软雅黑" w:hint="eastAsia"/>
        </w:rPr>
        <w:t>具体判断规则详见业务规则明细内容：（如下）</w:t>
      </w:r>
    </w:p>
    <w:p w:rsidR="00B77B25" w:rsidRDefault="00B77B25" w:rsidP="00B77B25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业务规则</w:t>
      </w:r>
    </w:p>
    <w:p w:rsidR="00B77B25" w:rsidRDefault="008A073A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标题：“转发”</w:t>
      </w:r>
    </w:p>
    <w:p w:rsidR="00E053C1" w:rsidRDefault="00E053C1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转发语：</w:t>
      </w:r>
      <w:r w:rsidR="008A073A">
        <w:rPr>
          <w:rFonts w:ascii="微软雅黑" w:eastAsia="微软雅黑" w:hAnsi="微软雅黑" w:hint="eastAsia"/>
        </w:rPr>
        <w:t>多行文本输入框</w:t>
      </w:r>
      <w:r>
        <w:rPr>
          <w:rFonts w:ascii="微软雅黑" w:eastAsia="微软雅黑" w:hAnsi="微软雅黑" w:hint="eastAsia"/>
        </w:rPr>
        <w:t>，</w:t>
      </w:r>
      <w:r w:rsidR="00DF3DA1">
        <w:rPr>
          <w:rFonts w:ascii="微软雅黑" w:eastAsia="微软雅黑" w:hAnsi="微软雅黑" w:hint="eastAsia"/>
        </w:rPr>
        <w:t>非必填，</w:t>
      </w:r>
      <w:r>
        <w:rPr>
          <w:rFonts w:ascii="微软雅黑" w:eastAsia="微软雅黑" w:hAnsi="微软雅黑" w:hint="eastAsia"/>
        </w:rPr>
        <w:t>最多可填写200</w:t>
      </w:r>
      <w:r w:rsidR="00147EB5">
        <w:rPr>
          <w:rFonts w:ascii="微软雅黑" w:eastAsia="微软雅黑" w:hAnsi="微软雅黑" w:hint="eastAsia"/>
        </w:rPr>
        <w:t>字（包含</w:t>
      </w:r>
      <w:r w:rsidR="00147EB5" w:rsidRPr="00147EB5">
        <w:rPr>
          <w:rFonts w:ascii="微软雅黑" w:eastAsia="微软雅黑" w:hAnsi="微软雅黑"/>
        </w:rPr>
        <w:t>@用户昵称和话题标签</w:t>
      </w:r>
      <w:r w:rsidR="00147EB5">
        <w:rPr>
          <w:rFonts w:ascii="微软雅黑" w:eastAsia="微软雅黑" w:hAnsi="微软雅黑" w:hint="eastAsia"/>
        </w:rPr>
        <w:t>、标点符号和表情</w:t>
      </w:r>
      <w:r>
        <w:rPr>
          <w:rFonts w:ascii="微软雅黑" w:eastAsia="微软雅黑" w:hAnsi="微软雅黑" w:hint="eastAsia"/>
        </w:rPr>
        <w:t>），超过字数范围再次输入，</w:t>
      </w:r>
      <w:r w:rsidR="00B630E7">
        <w:rPr>
          <w:rFonts w:ascii="微软雅黑" w:eastAsia="微软雅黑" w:hAnsi="微软雅黑" w:hint="eastAsia"/>
        </w:rPr>
        <w:t>不显示</w:t>
      </w:r>
    </w:p>
    <w:p w:rsidR="00147EB5" w:rsidRPr="00147EB5" w:rsidRDefault="00147EB5" w:rsidP="00147EB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转发语中有网址信息“www.”或“http”，不识别,（点击网址不产生跳转）</w:t>
      </w:r>
    </w:p>
    <w:p w:rsidR="0054038B" w:rsidRDefault="0054038B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转发语为空时：发布后的发言转发语默认显示“转发内容”</w:t>
      </w:r>
    </w:p>
    <w:p w:rsidR="008A073A" w:rsidRDefault="00E053C1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输入框：进入页面，自动获取焦点，</w:t>
      </w:r>
      <w:r w:rsidR="008A073A">
        <w:rPr>
          <w:rFonts w:ascii="微软雅黑" w:eastAsia="微软雅黑" w:hAnsi="微软雅黑" w:hint="eastAsia"/>
        </w:rPr>
        <w:t>默认</w:t>
      </w:r>
      <w:r>
        <w:rPr>
          <w:rFonts w:ascii="微软雅黑" w:eastAsia="微软雅黑" w:hAnsi="微软雅黑" w:hint="eastAsia"/>
        </w:rPr>
        <w:t>为空时显示</w:t>
      </w:r>
      <w:r w:rsidR="008A073A">
        <w:rPr>
          <w:rFonts w:ascii="微软雅黑" w:eastAsia="微软雅黑" w:hAnsi="微软雅黑" w:hint="eastAsia"/>
        </w:rPr>
        <w:t>提示“说说您转发的理由吧！”</w:t>
      </w:r>
    </w:p>
    <w:p w:rsidR="00E053C1" w:rsidRDefault="00E053C1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被转发的内容规则：</w:t>
      </w:r>
    </w:p>
    <w:p w:rsidR="00F57EBB" w:rsidRDefault="00F57EBB" w:rsidP="00F57EBB">
      <w:pPr>
        <w:pStyle w:val="afb"/>
        <w:ind w:left="846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11D0EA9E" wp14:editId="2FCAA1E4">
            <wp:extent cx="2390775" cy="562989"/>
            <wp:effectExtent l="0" t="0" r="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02905" cy="56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3C1" w:rsidRDefault="00E053C1" w:rsidP="00E053C1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1）图片：默认取被转发内容的第一张图，</w:t>
      </w:r>
      <w:r w:rsidR="00F57EBB">
        <w:rPr>
          <w:rFonts w:ascii="微软雅黑" w:eastAsia="微软雅黑" w:hAnsi="微软雅黑" w:hint="eastAsia"/>
        </w:rPr>
        <w:t>被转发的</w:t>
      </w:r>
      <w:r>
        <w:rPr>
          <w:rFonts w:ascii="微软雅黑" w:eastAsia="微软雅黑" w:hAnsi="微软雅黑" w:hint="eastAsia"/>
        </w:rPr>
        <w:t>内容无图片，</w:t>
      </w:r>
      <w:proofErr w:type="gramStart"/>
      <w:r>
        <w:rPr>
          <w:rFonts w:ascii="微软雅黑" w:eastAsia="微软雅黑" w:hAnsi="微软雅黑" w:hint="eastAsia"/>
        </w:rPr>
        <w:t>取用户</w:t>
      </w:r>
      <w:proofErr w:type="gramEnd"/>
      <w:r>
        <w:rPr>
          <w:rFonts w:ascii="微软雅黑" w:eastAsia="微软雅黑" w:hAnsi="微软雅黑" w:hint="eastAsia"/>
        </w:rPr>
        <w:t>头像作为转发图片（用户：指被转发内容的</w:t>
      </w:r>
      <w:r w:rsidR="00F57EBB">
        <w:rPr>
          <w:rFonts w:ascii="微软雅黑" w:eastAsia="微软雅黑" w:hAnsi="微软雅黑" w:hint="eastAsia"/>
        </w:rPr>
        <w:t>发言</w:t>
      </w:r>
      <w:r>
        <w:rPr>
          <w:rFonts w:ascii="微软雅黑" w:eastAsia="微软雅黑" w:hAnsi="微软雅黑" w:hint="eastAsia"/>
        </w:rPr>
        <w:t>用户）</w:t>
      </w:r>
    </w:p>
    <w:p w:rsidR="00E053C1" w:rsidRDefault="00E053C1" w:rsidP="00E053C1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</w:t>
      </w:r>
      <w:r w:rsidR="00F57EBB">
        <w:rPr>
          <w:rFonts w:ascii="微软雅黑" w:eastAsia="微软雅黑" w:hAnsi="微软雅黑" w:hint="eastAsia"/>
        </w:rPr>
        <w:t>昵称：取被转发用户的昵称，用“@”表示，示例“@就像风一样”</w:t>
      </w:r>
    </w:p>
    <w:p w:rsidR="00F57EBB" w:rsidRDefault="00F57EBB" w:rsidP="00E053C1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3）转发内容：取转发正文内容，最多显示3行，超过范围，用“...”表示；（无正文内容，则不显示）</w:t>
      </w:r>
    </w:p>
    <w:p w:rsidR="00F57EBB" w:rsidRDefault="00F57EBB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“同时评论”：复选框，默认不勾选；</w:t>
      </w:r>
      <w:proofErr w:type="gramStart"/>
      <w:r>
        <w:rPr>
          <w:rFonts w:ascii="微软雅黑" w:eastAsia="微软雅黑" w:hAnsi="微软雅黑" w:hint="eastAsia"/>
        </w:rPr>
        <w:t>勾选“同时评论”</w:t>
      </w:r>
      <w:proofErr w:type="gramEnd"/>
      <w:r>
        <w:rPr>
          <w:rFonts w:ascii="微软雅黑" w:eastAsia="微软雅黑" w:hAnsi="微软雅黑" w:hint="eastAsia"/>
        </w:rPr>
        <w:t>：则此内容即被转发，又被评论，转发语即为评论语</w:t>
      </w:r>
    </w:p>
    <w:p w:rsidR="00F57EBB" w:rsidRDefault="00F57EBB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勾选“同时评论”</w:t>
      </w:r>
      <w:proofErr w:type="gramEnd"/>
      <w:r w:rsidR="00844A39">
        <w:rPr>
          <w:rFonts w:ascii="微软雅黑" w:eastAsia="微软雅黑" w:hAnsi="微软雅黑" w:hint="eastAsia"/>
        </w:rPr>
        <w:t>并成功发送后</w:t>
      </w:r>
      <w:r>
        <w:rPr>
          <w:rFonts w:ascii="微软雅黑" w:eastAsia="微软雅黑" w:hAnsi="微软雅黑" w:hint="eastAsia"/>
        </w:rPr>
        <w:t>数据规则：</w:t>
      </w:r>
    </w:p>
    <w:p w:rsidR="00844A39" w:rsidRDefault="00844A39" w:rsidP="00844A39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1）邻里圈产生一条新发言（转发样式的发言）</w:t>
      </w:r>
    </w:p>
    <w:p w:rsidR="00844A39" w:rsidRDefault="00844A39" w:rsidP="00844A39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2）被转发的内容</w:t>
      </w:r>
      <w:r w:rsidR="003E4FD9">
        <w:rPr>
          <w:rFonts w:ascii="微软雅黑" w:eastAsia="微软雅黑" w:hAnsi="微软雅黑" w:hint="eastAsia"/>
        </w:rPr>
        <w:t>-转发记录</w:t>
      </w:r>
      <w:r>
        <w:rPr>
          <w:rFonts w:ascii="微软雅黑" w:eastAsia="微软雅黑" w:hAnsi="微软雅黑" w:hint="eastAsia"/>
        </w:rPr>
        <w:t>：+1（同步转发量+1）</w:t>
      </w:r>
    </w:p>
    <w:p w:rsidR="00060E45" w:rsidRPr="003E4FD9" w:rsidRDefault="00844A39" w:rsidP="003E4FD9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3）被转发的内容</w:t>
      </w:r>
      <w:r w:rsidR="003E4FD9">
        <w:rPr>
          <w:rFonts w:ascii="微软雅黑" w:eastAsia="微软雅黑" w:hAnsi="微软雅黑" w:hint="eastAsia"/>
        </w:rPr>
        <w:t>-评论记录</w:t>
      </w:r>
      <w:r w:rsidR="00A03708">
        <w:rPr>
          <w:rFonts w:ascii="微软雅黑" w:eastAsia="微软雅黑" w:hAnsi="微软雅黑" w:hint="eastAsia"/>
        </w:rPr>
        <w:t>：评论内容</w:t>
      </w:r>
      <w:r w:rsidR="00060E45">
        <w:rPr>
          <w:rFonts w:ascii="微软雅黑" w:eastAsia="微软雅黑" w:hAnsi="微软雅黑" w:hint="eastAsia"/>
          <w:b/>
        </w:rPr>
        <w:t>有效</w:t>
      </w:r>
      <w:r>
        <w:rPr>
          <w:rFonts w:ascii="微软雅黑" w:eastAsia="微软雅黑" w:hAnsi="微软雅黑" w:hint="eastAsia"/>
        </w:rPr>
        <w:t>评论记录+1（同步评论量+1）</w:t>
      </w:r>
      <w:r w:rsidR="00A03708">
        <w:rPr>
          <w:rFonts w:ascii="微软雅黑" w:eastAsia="微软雅黑" w:hAnsi="微软雅黑" w:hint="eastAsia"/>
        </w:rPr>
        <w:t>；评论内容</w:t>
      </w:r>
      <w:r w:rsidR="00060E45" w:rsidRPr="00060E45">
        <w:rPr>
          <w:rFonts w:ascii="微软雅黑" w:eastAsia="微软雅黑" w:hAnsi="微软雅黑" w:hint="eastAsia"/>
          <w:b/>
        </w:rPr>
        <w:t>无效</w:t>
      </w:r>
      <w:r w:rsidR="00A03708">
        <w:rPr>
          <w:rFonts w:ascii="微软雅黑" w:eastAsia="微软雅黑" w:hAnsi="微软雅黑" w:hint="eastAsia"/>
        </w:rPr>
        <w:t>评论记录不变</w:t>
      </w:r>
      <w:r w:rsidR="00060E45" w:rsidRPr="003E4FD9">
        <w:rPr>
          <w:rFonts w:ascii="微软雅黑" w:eastAsia="微软雅黑" w:hAnsi="微软雅黑" w:hint="eastAsia"/>
        </w:rPr>
        <w:t>（评论内容有文字或图片时记为有效；无任何内容记为无效）</w:t>
      </w:r>
    </w:p>
    <w:p w:rsidR="00844A39" w:rsidRDefault="00844A39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可见范围：选择范围有“公开”、“好友可见”、“粉丝可见”（默认“公开”）</w:t>
      </w:r>
    </w:p>
    <w:p w:rsidR="00844A39" w:rsidRDefault="00844A39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【发布】按钮业务规则，点击发布按钮判断规则如下：</w:t>
      </w:r>
    </w:p>
    <w:p w:rsidR="00844A39" w:rsidRDefault="0002037B" w:rsidP="00844A39">
      <w:pPr>
        <w:pStyle w:val="afb"/>
        <w:ind w:left="846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A796466" wp14:editId="35D91DE4">
            <wp:extent cx="5486400" cy="1052830"/>
            <wp:effectExtent l="0" t="0" r="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A39" w:rsidRPr="00826C5E" w:rsidRDefault="00844A39" w:rsidP="00844A39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 w:rsidRPr="00826C5E">
        <w:rPr>
          <w:rFonts w:hint="eastAsia"/>
          <w:sz w:val="30"/>
          <w:szCs w:val="30"/>
          <w:lang w:val="zh-CN"/>
        </w:rPr>
        <w:t>交互规则</w:t>
      </w:r>
    </w:p>
    <w:p w:rsidR="00844A39" w:rsidRDefault="00844A39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 w:rsidRPr="000A264C">
        <w:rPr>
          <w:rFonts w:ascii="微软雅黑" w:eastAsia="微软雅黑" w:hAnsi="微软雅黑" w:hint="eastAsia"/>
        </w:rPr>
        <w:t>点击【</w:t>
      </w:r>
      <w:r>
        <w:rPr>
          <w:rFonts w:ascii="微软雅黑" w:eastAsia="微软雅黑" w:hAnsi="微软雅黑" w:hint="eastAsia"/>
        </w:rPr>
        <w:t>取消</w:t>
      </w:r>
      <w:r w:rsidRPr="000A264C">
        <w:rPr>
          <w:rFonts w:ascii="微软雅黑" w:eastAsia="微软雅黑" w:hAnsi="微软雅黑" w:hint="eastAsia"/>
        </w:rPr>
        <w:t>】按钮：返回到前一页</w:t>
      </w:r>
    </w:p>
    <w:p w:rsidR="00E65BD2" w:rsidRDefault="00E65BD2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点击可见范围区域：进入选择可见范围页面</w:t>
      </w:r>
    </w:p>
    <w:p w:rsidR="00844A39" w:rsidRDefault="00844A39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点击</w:t>
      </w:r>
      <w:r w:rsidR="00DB1635">
        <w:rPr>
          <w:rFonts w:ascii="微软雅黑" w:eastAsia="微软雅黑" w:hAnsi="微软雅黑" w:hint="eastAsia"/>
        </w:rPr>
        <w:t>【</w:t>
      </w:r>
      <w:r w:rsidR="00DB1635">
        <w:rPr>
          <w:noProof/>
        </w:rPr>
        <w:drawing>
          <wp:inline distT="0" distB="0" distL="0" distR="0" wp14:anchorId="0399EF01" wp14:editId="4372B1A3">
            <wp:extent cx="238095" cy="18095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8095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635">
        <w:rPr>
          <w:rFonts w:ascii="微软雅黑" w:eastAsia="微软雅黑" w:hAnsi="微软雅黑" w:hint="eastAsia"/>
        </w:rPr>
        <w:t>】：进入选择</w:t>
      </w:r>
      <w:r w:rsidR="00926E0F">
        <w:rPr>
          <w:rFonts w:ascii="微软雅黑" w:eastAsia="微软雅黑" w:hAnsi="微软雅黑" w:hint="eastAsia"/>
        </w:rPr>
        <w:t>本地</w:t>
      </w:r>
      <w:r w:rsidR="00DB1635">
        <w:rPr>
          <w:rFonts w:ascii="微软雅黑" w:eastAsia="微软雅黑" w:hAnsi="微软雅黑" w:hint="eastAsia"/>
        </w:rPr>
        <w:t>图片页</w:t>
      </w:r>
    </w:p>
    <w:p w:rsidR="00DB1635" w:rsidRDefault="00DB1635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点击【@】：进入</w:t>
      </w:r>
      <w:r w:rsidR="00926E0F">
        <w:rPr>
          <w:rFonts w:ascii="微软雅黑" w:eastAsia="微软雅黑" w:hAnsi="微软雅黑" w:hint="eastAsia"/>
        </w:rPr>
        <w:t>选择好友</w:t>
      </w:r>
      <w:r>
        <w:rPr>
          <w:rFonts w:ascii="微软雅黑" w:eastAsia="微软雅黑" w:hAnsi="微软雅黑" w:hint="eastAsia"/>
        </w:rPr>
        <w:t>页</w:t>
      </w:r>
    </w:p>
    <w:p w:rsidR="00DB1635" w:rsidRDefault="00DB1635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点击【#】：进入</w:t>
      </w:r>
      <w:r w:rsidR="00926E0F">
        <w:rPr>
          <w:rFonts w:ascii="微软雅黑" w:eastAsia="微软雅黑" w:hAnsi="微软雅黑" w:hint="eastAsia"/>
        </w:rPr>
        <w:t>选择</w:t>
      </w:r>
      <w:r>
        <w:rPr>
          <w:rFonts w:ascii="微软雅黑" w:eastAsia="微软雅黑" w:hAnsi="微软雅黑" w:hint="eastAsia"/>
        </w:rPr>
        <w:t>话题页</w:t>
      </w:r>
    </w:p>
    <w:p w:rsidR="00DB1635" w:rsidRDefault="00DB1635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</w:t>
      </w:r>
      <w:r>
        <w:rPr>
          <w:noProof/>
        </w:rPr>
        <w:drawing>
          <wp:inline distT="0" distB="0" distL="0" distR="0" wp14:anchorId="48A429C1" wp14:editId="7CD6BA8E">
            <wp:extent cx="190476" cy="190476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】：调系统emoji表情管理</w:t>
      </w:r>
    </w:p>
    <w:p w:rsidR="00DB1635" w:rsidRDefault="00DB1635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点击【发送】：</w:t>
      </w:r>
      <w:r w:rsidR="009B4028">
        <w:rPr>
          <w:rFonts w:ascii="微软雅黑" w:eastAsia="微软雅黑" w:hAnsi="微软雅黑" w:hint="eastAsia"/>
        </w:rPr>
        <w:t>完成判断逻辑流程，成功进入邻里圈首页，失败显示对应弹框提示（如下）：</w:t>
      </w:r>
    </w:p>
    <w:p w:rsidR="009B4028" w:rsidRDefault="009B4028" w:rsidP="009B4028">
      <w:pPr>
        <w:pStyle w:val="afb"/>
        <w:ind w:left="846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7DE8860" wp14:editId="53F55A06">
            <wp:extent cx="1784542" cy="981075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84319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【确定】：关闭提示</w:t>
      </w:r>
    </w:p>
    <w:p w:rsidR="009B4028" w:rsidRDefault="009B4028" w:rsidP="009B4028">
      <w:pPr>
        <w:pStyle w:val="afb"/>
        <w:ind w:left="846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A2443D2" wp14:editId="43AF520B">
            <wp:extent cx="1801867" cy="990600"/>
            <wp:effectExtent l="0" t="0" r="825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01642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【确定】：关闭提示</w:t>
      </w:r>
    </w:p>
    <w:p w:rsidR="00E65BD2" w:rsidRDefault="00E65BD2" w:rsidP="009B4028">
      <w:pPr>
        <w:pStyle w:val="3"/>
        <w:rPr>
          <w:lang w:eastAsia="zh-CN"/>
        </w:rPr>
      </w:pPr>
      <w:bookmarkStart w:id="14" w:name="_Toc489003156"/>
      <w:r>
        <w:rPr>
          <w:rFonts w:hint="eastAsia"/>
          <w:lang w:eastAsia="zh-CN"/>
        </w:rPr>
        <w:t>选择可见范围</w:t>
      </w:r>
      <w:bookmarkEnd w:id="14"/>
    </w:p>
    <w:p w:rsidR="00E65BD2" w:rsidRPr="005F4544" w:rsidRDefault="00E65BD2" w:rsidP="00E65BD2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 w:rsidRPr="005F4544">
        <w:rPr>
          <w:rFonts w:hint="eastAsia"/>
          <w:sz w:val="30"/>
          <w:szCs w:val="30"/>
          <w:lang w:val="zh-CN"/>
        </w:rPr>
        <w:t>页面</w:t>
      </w:r>
    </w:p>
    <w:p w:rsidR="00E65BD2" w:rsidRPr="00E65BD2" w:rsidRDefault="00BD3AC4" w:rsidP="00E65BD2">
      <w:pPr>
        <w:jc w:val="center"/>
        <w:rPr>
          <w:sz w:val="30"/>
          <w:szCs w:val="30"/>
          <w:lang w:val="zh-CN"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4E7A829A" wp14:editId="5C816551">
            <wp:extent cx="2028169" cy="3600000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2816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BD2" w:rsidRDefault="00E65BD2" w:rsidP="00E65BD2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概述</w:t>
      </w:r>
    </w:p>
    <w:p w:rsidR="00E65BD2" w:rsidRDefault="00E65BD2" w:rsidP="00E65BD2">
      <w:pPr>
        <w:pStyle w:val="afb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此页面为选择可见范围页面。应用场景：在发言/转发页面时，选择【</w:t>
      </w:r>
      <w:r w:rsidRPr="00E65BD2">
        <w:rPr>
          <w:rFonts w:ascii="微软雅黑" w:eastAsia="微软雅黑" w:hAnsi="微软雅黑"/>
        </w:rPr>
        <w:t>可见范围</w:t>
      </w:r>
      <w:r>
        <w:rPr>
          <w:rFonts w:ascii="微软雅黑" w:eastAsia="微软雅黑" w:hAnsi="微软雅黑" w:hint="eastAsia"/>
        </w:rPr>
        <w:t>】，需进入到此页面，选择发布的内容可见范围条件</w:t>
      </w:r>
    </w:p>
    <w:p w:rsidR="00E65BD2" w:rsidRDefault="00E65BD2" w:rsidP="00E65BD2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业务规则</w:t>
      </w:r>
    </w:p>
    <w:p w:rsidR="00E65BD2" w:rsidRDefault="00E65BD2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标题：“选择可见范围”</w:t>
      </w:r>
    </w:p>
    <w:p w:rsidR="00E65BD2" w:rsidRDefault="00E65BD2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进入页面：默认当前选择的可见范围为选中状态</w:t>
      </w:r>
    </w:p>
    <w:p w:rsidR="00225020" w:rsidRDefault="00225020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“公开”：指在发布的当前楼盘下，全部用户都可见</w:t>
      </w:r>
    </w:p>
    <w:p w:rsidR="00225020" w:rsidRDefault="00225020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“好友可见”：指在当前楼盘和我互相关注的用户可见</w:t>
      </w:r>
    </w:p>
    <w:p w:rsidR="00225020" w:rsidRDefault="00225020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“粉丝可见”：指在当前楼盘关注我的用户可见</w:t>
      </w:r>
    </w:p>
    <w:p w:rsidR="00E65BD2" w:rsidRDefault="00E65BD2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</w:t>
      </w:r>
      <w:r w:rsidR="00225020">
        <w:rPr>
          <w:rFonts w:ascii="微软雅黑" w:eastAsia="微软雅黑" w:hAnsi="微软雅黑" w:hint="eastAsia"/>
        </w:rPr>
        <w:t>任意一项，记为选择的可见范围条件</w:t>
      </w:r>
    </w:p>
    <w:p w:rsidR="00225020" w:rsidRPr="00826C5E" w:rsidRDefault="00225020" w:rsidP="00225020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 w:rsidRPr="00826C5E">
        <w:rPr>
          <w:rFonts w:hint="eastAsia"/>
          <w:sz w:val="30"/>
          <w:szCs w:val="30"/>
          <w:lang w:val="zh-CN"/>
        </w:rPr>
        <w:t>交互规则</w:t>
      </w:r>
    </w:p>
    <w:p w:rsidR="00225020" w:rsidRDefault="00225020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 w:rsidRPr="000A264C">
        <w:rPr>
          <w:rFonts w:ascii="微软雅黑" w:eastAsia="微软雅黑" w:hAnsi="微软雅黑" w:hint="eastAsia"/>
        </w:rPr>
        <w:t>点击【</w:t>
      </w:r>
      <w:r>
        <w:rPr>
          <w:rFonts w:ascii="微软雅黑" w:eastAsia="微软雅黑" w:hAnsi="微软雅黑" w:hint="eastAsia"/>
        </w:rPr>
        <w:t>&lt;</w:t>
      </w:r>
      <w:r w:rsidRPr="000A264C">
        <w:rPr>
          <w:rFonts w:ascii="微软雅黑" w:eastAsia="微软雅黑" w:hAnsi="微软雅黑" w:hint="eastAsia"/>
        </w:rPr>
        <w:t>】按钮：返回到前一页</w:t>
      </w:r>
    </w:p>
    <w:p w:rsidR="00E65BD2" w:rsidRPr="00225020" w:rsidRDefault="00225020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点击可见条件：选中，并返回到前一页</w:t>
      </w:r>
    </w:p>
    <w:p w:rsidR="009B4028" w:rsidRPr="009B4028" w:rsidRDefault="009B4028" w:rsidP="009B4028">
      <w:pPr>
        <w:pStyle w:val="3"/>
        <w:rPr>
          <w:lang w:eastAsia="zh-CN"/>
        </w:rPr>
      </w:pPr>
      <w:bookmarkStart w:id="15" w:name="_Toc489003157"/>
      <w:r>
        <w:rPr>
          <w:rFonts w:hint="eastAsia"/>
          <w:lang w:eastAsia="zh-CN"/>
        </w:rPr>
        <w:t>选择图片</w:t>
      </w:r>
      <w:bookmarkEnd w:id="15"/>
    </w:p>
    <w:p w:rsidR="009B4028" w:rsidRPr="005F4544" w:rsidRDefault="009B4028" w:rsidP="009B4028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 w:rsidRPr="005F4544">
        <w:rPr>
          <w:rFonts w:hint="eastAsia"/>
          <w:sz w:val="30"/>
          <w:szCs w:val="30"/>
          <w:lang w:val="zh-CN"/>
        </w:rPr>
        <w:t>页面</w:t>
      </w:r>
    </w:p>
    <w:p w:rsidR="009B4028" w:rsidRDefault="00861869" w:rsidP="009B4028">
      <w:pPr>
        <w:jc w:val="center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10D7A265" wp14:editId="3B7DAD9F">
            <wp:extent cx="2019300" cy="3584258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358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4028" w:rsidRPr="008A0BA2">
        <w:rPr>
          <w:noProof/>
          <w:lang w:eastAsia="zh-CN"/>
        </w:rPr>
        <w:t xml:space="preserve"> </w:t>
      </w:r>
      <w:r w:rsidR="009B4028" w:rsidRPr="00DA0587">
        <w:rPr>
          <w:noProof/>
          <w:lang w:eastAsia="zh-CN"/>
        </w:rPr>
        <w:t xml:space="preserve"> </w:t>
      </w:r>
      <w:r w:rsidR="009B4028" w:rsidRPr="00180740">
        <w:rPr>
          <w:noProof/>
          <w:lang w:eastAsia="zh-CN"/>
        </w:rPr>
        <w:t xml:space="preserve"> </w:t>
      </w:r>
      <w:r w:rsidR="00053790">
        <w:rPr>
          <w:noProof/>
          <w:lang w:eastAsia="zh-CN"/>
        </w:rPr>
        <w:drawing>
          <wp:inline distT="0" distB="0" distL="0" distR="0" wp14:anchorId="734E586F" wp14:editId="1FA3A28C">
            <wp:extent cx="2028169" cy="3600000"/>
            <wp:effectExtent l="0" t="0" r="0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2816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1869">
        <w:rPr>
          <w:noProof/>
          <w:lang w:eastAsia="zh-CN"/>
        </w:rPr>
        <w:t xml:space="preserve"> </w:t>
      </w:r>
    </w:p>
    <w:p w:rsidR="00861869" w:rsidRPr="00861869" w:rsidRDefault="00861869" w:rsidP="00861869">
      <w:pPr>
        <w:rPr>
          <w:lang w:eastAsia="zh-CN"/>
        </w:rPr>
      </w:pPr>
      <w:r>
        <w:rPr>
          <w:rFonts w:hint="eastAsia"/>
          <w:noProof/>
          <w:lang w:eastAsia="zh-CN"/>
        </w:rPr>
        <w:t xml:space="preserve">                 左图、转发或评论选择图片页面         右图、发言选择图片页面</w:t>
      </w:r>
    </w:p>
    <w:p w:rsidR="009B4028" w:rsidRDefault="009B4028" w:rsidP="009B4028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概述</w:t>
      </w:r>
    </w:p>
    <w:p w:rsidR="009B4028" w:rsidRDefault="00053790" w:rsidP="009B4028">
      <w:pPr>
        <w:pStyle w:val="afb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此页面为</w:t>
      </w:r>
      <w:r w:rsidR="009B4028">
        <w:rPr>
          <w:rFonts w:ascii="微软雅黑" w:eastAsia="微软雅黑" w:hAnsi="微软雅黑" w:hint="eastAsia"/>
        </w:rPr>
        <w:t>选择图片页面</w:t>
      </w:r>
      <w:r>
        <w:rPr>
          <w:rFonts w:ascii="微软雅黑" w:eastAsia="微软雅黑" w:hAnsi="微软雅黑" w:hint="eastAsia"/>
        </w:rPr>
        <w:t>。</w:t>
      </w:r>
      <w:r w:rsidR="009B4028">
        <w:rPr>
          <w:rFonts w:ascii="微软雅黑" w:eastAsia="微软雅黑" w:hAnsi="微软雅黑" w:hint="eastAsia"/>
        </w:rPr>
        <w:t>应用场景：在发言/转发/评论</w:t>
      </w:r>
      <w:r>
        <w:rPr>
          <w:rFonts w:ascii="微软雅黑" w:eastAsia="微软雅黑" w:hAnsi="微软雅黑" w:hint="eastAsia"/>
        </w:rPr>
        <w:t>页面时，选择</w:t>
      </w:r>
      <w:r w:rsidR="001F0EEB">
        <w:rPr>
          <w:rFonts w:ascii="微软雅黑" w:eastAsia="微软雅黑" w:hAnsi="微软雅黑" w:hint="eastAsia"/>
        </w:rPr>
        <w:t>【</w:t>
      </w:r>
      <w:r w:rsidR="001F0EEB">
        <w:rPr>
          <w:noProof/>
        </w:rPr>
        <w:drawing>
          <wp:inline distT="0" distB="0" distL="0" distR="0" wp14:anchorId="2716F74D" wp14:editId="371A0629">
            <wp:extent cx="238095" cy="180952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8095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0EEB">
        <w:rPr>
          <w:rFonts w:ascii="微软雅黑" w:eastAsia="微软雅黑" w:hAnsi="微软雅黑" w:hint="eastAsia"/>
        </w:rPr>
        <w:t>】</w:t>
      </w:r>
      <w:r>
        <w:rPr>
          <w:rFonts w:ascii="微软雅黑" w:eastAsia="微软雅黑" w:hAnsi="微软雅黑" w:hint="eastAsia"/>
        </w:rPr>
        <w:t>，需进入到此页面，选择本地图片并上传</w:t>
      </w:r>
    </w:p>
    <w:p w:rsidR="00053790" w:rsidRDefault="00053790" w:rsidP="00053790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业务规则</w:t>
      </w:r>
    </w:p>
    <w:p w:rsidR="00B77B25" w:rsidRDefault="00053790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标题：“选择图片”</w:t>
      </w:r>
    </w:p>
    <w:p w:rsidR="00053790" w:rsidRDefault="00053790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图片：取本机图片内容，进入页面，默认已经选择的图片为选中状态</w:t>
      </w:r>
      <w:r w:rsidR="00867385">
        <w:rPr>
          <w:rFonts w:ascii="微软雅黑" w:eastAsia="微软雅黑" w:hAnsi="微软雅黑" w:hint="eastAsia"/>
        </w:rPr>
        <w:t>（针对右图情况）</w:t>
      </w:r>
    </w:p>
    <w:p w:rsidR="00396B3D" w:rsidRDefault="00053790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图片选择</w:t>
      </w:r>
      <w:r>
        <w:rPr>
          <w:rFonts w:ascii="微软雅黑" w:eastAsia="微软雅黑" w:hAnsi="微软雅黑" w:hint="eastAsia"/>
        </w:rPr>
        <w:t>：</w:t>
      </w:r>
      <w:r w:rsidR="00396B3D">
        <w:rPr>
          <w:rFonts w:ascii="微软雅黑" w:eastAsia="微软雅黑" w:hAnsi="微软雅黑" w:hint="eastAsia"/>
        </w:rPr>
        <w:t>判断图片应用功能方式：</w:t>
      </w:r>
    </w:p>
    <w:p w:rsidR="00861869" w:rsidRDefault="00396B3D" w:rsidP="00396B3D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1）转发或评论上传图片：单选图片</w:t>
      </w:r>
    </w:p>
    <w:p w:rsidR="00053790" w:rsidRDefault="00396B3D" w:rsidP="00396B3D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2）发言上传图片：</w:t>
      </w:r>
      <w:r w:rsidR="00053790">
        <w:rPr>
          <w:rFonts w:ascii="微软雅黑" w:eastAsia="微软雅黑" w:hAnsi="微软雅黑"/>
        </w:rPr>
        <w:t>复选</w:t>
      </w:r>
      <w:r w:rsidR="00053790">
        <w:rPr>
          <w:rFonts w:ascii="微软雅黑" w:eastAsia="微软雅黑" w:hAnsi="微软雅黑" w:hint="eastAsia"/>
        </w:rPr>
        <w:t>，</w:t>
      </w:r>
      <w:r w:rsidR="00053790">
        <w:rPr>
          <w:rFonts w:ascii="微软雅黑" w:eastAsia="微软雅黑" w:hAnsi="微软雅黑"/>
        </w:rPr>
        <w:t>最多</w:t>
      </w:r>
      <w:proofErr w:type="gramStart"/>
      <w:r w:rsidR="00053790">
        <w:rPr>
          <w:rFonts w:ascii="微软雅黑" w:eastAsia="微软雅黑" w:hAnsi="微软雅黑"/>
        </w:rPr>
        <w:t>可</w:t>
      </w:r>
      <w:r w:rsidR="00B95D3C">
        <w:rPr>
          <w:rFonts w:ascii="微软雅黑" w:eastAsia="微软雅黑" w:hAnsi="微软雅黑" w:hint="eastAsia"/>
        </w:rPr>
        <w:t>勾选</w:t>
      </w:r>
      <w:r w:rsidR="00053790">
        <w:rPr>
          <w:rFonts w:ascii="微软雅黑" w:eastAsia="微软雅黑" w:hAnsi="微软雅黑" w:hint="eastAsia"/>
        </w:rPr>
        <w:t>9张</w:t>
      </w:r>
      <w:proofErr w:type="gramEnd"/>
      <w:r w:rsidR="00053790">
        <w:rPr>
          <w:rFonts w:ascii="微软雅黑" w:eastAsia="微软雅黑" w:hAnsi="微软雅黑" w:hint="eastAsia"/>
        </w:rPr>
        <w:t>图片，超过9张toast提示“最多可选择9张”</w:t>
      </w:r>
    </w:p>
    <w:p w:rsidR="00B95D3C" w:rsidRPr="00826C5E" w:rsidRDefault="00B95D3C" w:rsidP="00B95D3C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 w:rsidRPr="00826C5E">
        <w:rPr>
          <w:rFonts w:hint="eastAsia"/>
          <w:sz w:val="30"/>
          <w:szCs w:val="30"/>
          <w:lang w:val="zh-CN"/>
        </w:rPr>
        <w:t>交互规则</w:t>
      </w:r>
    </w:p>
    <w:p w:rsidR="00B95D3C" w:rsidRDefault="00B95D3C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 w:rsidRPr="000A264C">
        <w:rPr>
          <w:rFonts w:ascii="微软雅黑" w:eastAsia="微软雅黑" w:hAnsi="微软雅黑" w:hint="eastAsia"/>
        </w:rPr>
        <w:t>点击【</w:t>
      </w:r>
      <w:r>
        <w:rPr>
          <w:rFonts w:ascii="微软雅黑" w:eastAsia="微软雅黑" w:hAnsi="微软雅黑" w:hint="eastAsia"/>
        </w:rPr>
        <w:t>取消</w:t>
      </w:r>
      <w:r w:rsidRPr="000A264C">
        <w:rPr>
          <w:rFonts w:ascii="微软雅黑" w:eastAsia="微软雅黑" w:hAnsi="微软雅黑" w:hint="eastAsia"/>
        </w:rPr>
        <w:t>】按钮：返回到前一页</w:t>
      </w:r>
    </w:p>
    <w:p w:rsidR="00B95D3C" w:rsidRDefault="00B95D3C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点击【相机】按钮：调本地相机功能</w:t>
      </w:r>
    </w:p>
    <w:p w:rsidR="00861869" w:rsidRDefault="00861869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左图-</w:t>
      </w:r>
      <w:r w:rsidRPr="00861869">
        <w:rPr>
          <w:rFonts w:ascii="微软雅黑" w:eastAsia="微软雅黑" w:hAnsi="微软雅黑" w:hint="eastAsia"/>
        </w:rPr>
        <w:t>转发或评论选择图片</w:t>
      </w:r>
      <w:r>
        <w:rPr>
          <w:rFonts w:ascii="微软雅黑" w:eastAsia="微软雅黑" w:hAnsi="微软雅黑" w:hint="eastAsia"/>
        </w:rPr>
        <w:t>：</w:t>
      </w:r>
      <w:r w:rsidRPr="00861869">
        <w:rPr>
          <w:rFonts w:ascii="微软雅黑" w:eastAsia="微软雅黑" w:hAnsi="微软雅黑" w:hint="eastAsia"/>
        </w:rPr>
        <w:t>页面</w:t>
      </w:r>
      <w:r>
        <w:rPr>
          <w:rFonts w:ascii="微软雅黑" w:eastAsia="微软雅黑" w:hAnsi="微软雅黑" w:hint="eastAsia"/>
        </w:rPr>
        <w:t>点击图片自动选择此图片，并返回前一页</w:t>
      </w:r>
    </w:p>
    <w:p w:rsidR="00B95D3C" w:rsidRPr="00861869" w:rsidRDefault="00861869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 w:rsidRPr="00861869">
        <w:rPr>
          <w:rFonts w:ascii="微软雅黑" w:eastAsia="微软雅黑" w:hAnsi="微软雅黑" w:hint="eastAsia"/>
        </w:rPr>
        <w:t>右图</w:t>
      </w:r>
      <w:r>
        <w:rPr>
          <w:rFonts w:ascii="微软雅黑" w:eastAsia="微软雅黑" w:hAnsi="微软雅黑" w:hint="eastAsia"/>
        </w:rPr>
        <w:t>-</w:t>
      </w:r>
      <w:r w:rsidRPr="00861869">
        <w:rPr>
          <w:rFonts w:ascii="微软雅黑" w:eastAsia="微软雅黑" w:hAnsi="微软雅黑" w:hint="eastAsia"/>
        </w:rPr>
        <w:t>发言选择图片</w:t>
      </w:r>
      <w:r>
        <w:rPr>
          <w:rFonts w:ascii="微软雅黑" w:eastAsia="微软雅黑" w:hAnsi="微软雅黑" w:hint="eastAsia"/>
        </w:rPr>
        <w:t>：</w:t>
      </w:r>
      <w:r w:rsidR="00B95D3C" w:rsidRPr="00861869">
        <w:rPr>
          <w:rFonts w:ascii="微软雅黑" w:eastAsia="微软雅黑" w:hAnsi="微软雅黑" w:hint="eastAsia"/>
        </w:rPr>
        <w:t>点击图片，看大图；点击复选按钮：</w:t>
      </w:r>
      <w:proofErr w:type="gramStart"/>
      <w:r w:rsidR="00B95D3C" w:rsidRPr="00861869">
        <w:rPr>
          <w:rFonts w:ascii="微软雅黑" w:eastAsia="微软雅黑" w:hAnsi="微软雅黑" w:hint="eastAsia"/>
        </w:rPr>
        <w:t>为勾选操作</w:t>
      </w:r>
      <w:proofErr w:type="gramEnd"/>
    </w:p>
    <w:p w:rsidR="00B95D3C" w:rsidRDefault="00B95D3C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点击【确定】按钮：上传选中的图片，并返回前一页，显示已上</w:t>
      </w:r>
      <w:proofErr w:type="gramStart"/>
      <w:r>
        <w:rPr>
          <w:rFonts w:ascii="微软雅黑" w:eastAsia="微软雅黑" w:hAnsi="微软雅黑" w:hint="eastAsia"/>
        </w:rPr>
        <w:t>传图片</w:t>
      </w:r>
      <w:proofErr w:type="gramEnd"/>
      <w:r>
        <w:rPr>
          <w:rFonts w:ascii="微软雅黑" w:eastAsia="微软雅黑" w:hAnsi="微软雅黑" w:hint="eastAsia"/>
        </w:rPr>
        <w:t>样式</w:t>
      </w:r>
      <w:r w:rsidR="00396B3D">
        <w:rPr>
          <w:rFonts w:ascii="微软雅黑" w:eastAsia="微软雅黑" w:hAnsi="微软雅黑" w:hint="eastAsia"/>
        </w:rPr>
        <w:t>（如下图）</w:t>
      </w:r>
    </w:p>
    <w:p w:rsidR="00396B3D" w:rsidRDefault="007463C9" w:rsidP="00BC6C8C">
      <w:pPr>
        <w:pStyle w:val="afb"/>
        <w:ind w:left="846"/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1BA3CF0" wp14:editId="62616BC1">
            <wp:extent cx="1622535" cy="288000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2253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63C9">
        <w:rPr>
          <w:noProof/>
        </w:rPr>
        <w:t xml:space="preserve"> </w:t>
      </w:r>
      <w:r w:rsidR="00D75800">
        <w:rPr>
          <w:noProof/>
        </w:rPr>
        <w:drawing>
          <wp:inline distT="0" distB="0" distL="0" distR="0" wp14:anchorId="3B978C5E" wp14:editId="1036A3F8">
            <wp:extent cx="1622535" cy="2880000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2253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C8C">
        <w:rPr>
          <w:noProof/>
        </w:rPr>
        <w:drawing>
          <wp:inline distT="0" distB="0" distL="0" distR="0" wp14:anchorId="3CA2A5CC" wp14:editId="46BF614B">
            <wp:extent cx="1622535" cy="288000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2253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C8C" w:rsidRDefault="007463C9" w:rsidP="00BC6C8C">
      <w:pPr>
        <w:rPr>
          <w:noProof/>
          <w:lang w:eastAsia="zh-CN"/>
        </w:rPr>
      </w:pPr>
      <w:r>
        <w:rPr>
          <w:rFonts w:hint="eastAsia"/>
          <w:noProof/>
          <w:lang w:eastAsia="zh-CN"/>
        </w:rPr>
        <w:t xml:space="preserve">             </w:t>
      </w:r>
      <w:r w:rsidR="00BC6C8C">
        <w:rPr>
          <w:rFonts w:hint="eastAsia"/>
          <w:noProof/>
          <w:lang w:eastAsia="zh-CN"/>
        </w:rPr>
        <w:t xml:space="preserve"> 左图、转发上传图片发布</w:t>
      </w:r>
      <w:r>
        <w:rPr>
          <w:rFonts w:hint="eastAsia"/>
          <w:noProof/>
          <w:lang w:eastAsia="zh-CN"/>
        </w:rPr>
        <w:t xml:space="preserve">页  中图、评论上传图片发布页  </w:t>
      </w:r>
      <w:r w:rsidR="00BC6C8C">
        <w:rPr>
          <w:rFonts w:hint="eastAsia"/>
          <w:noProof/>
          <w:lang w:eastAsia="zh-CN"/>
        </w:rPr>
        <w:t>右图、发言上传图片发布</w:t>
      </w:r>
      <w:r>
        <w:rPr>
          <w:rFonts w:hint="eastAsia"/>
          <w:noProof/>
          <w:lang w:eastAsia="zh-CN"/>
        </w:rPr>
        <w:t>页</w:t>
      </w:r>
    </w:p>
    <w:p w:rsidR="00B83DE7" w:rsidRPr="00B83DE7" w:rsidRDefault="00B83DE7" w:rsidP="00B83DE7">
      <w:pPr>
        <w:pStyle w:val="afb"/>
        <w:ind w:left="846"/>
      </w:pPr>
      <w:r w:rsidRPr="00B83DE7">
        <w:rPr>
          <w:rFonts w:ascii="微软雅黑" w:eastAsia="微软雅黑" w:hAnsi="微软雅黑" w:hint="eastAsia"/>
          <w:noProof/>
        </w:rPr>
        <w:t>其中</w:t>
      </w:r>
      <w:r>
        <w:rPr>
          <w:rFonts w:ascii="微软雅黑" w:eastAsia="微软雅黑" w:hAnsi="微软雅黑" w:hint="eastAsia"/>
          <w:noProof/>
        </w:rPr>
        <w:t>：</w:t>
      </w:r>
      <w:r w:rsidRPr="00B83DE7">
        <w:rPr>
          <w:rFonts w:ascii="微软雅黑" w:eastAsia="微软雅黑" w:hAnsi="微软雅黑" w:hint="eastAsia"/>
          <w:noProof/>
        </w:rPr>
        <w:t>点击图片上【-】按钮，删除此图片</w:t>
      </w:r>
    </w:p>
    <w:p w:rsidR="00B83DE7" w:rsidRPr="00861869" w:rsidRDefault="00B83DE7" w:rsidP="00B83DE7">
      <w:pPr>
        <w:pStyle w:val="3"/>
        <w:rPr>
          <w:lang w:eastAsia="zh-CN"/>
        </w:rPr>
      </w:pPr>
      <w:bookmarkStart w:id="16" w:name="_Toc489003158"/>
      <w:r>
        <w:rPr>
          <w:rFonts w:hint="eastAsia"/>
          <w:lang w:eastAsia="zh-CN"/>
        </w:rPr>
        <w:t>选择好友</w:t>
      </w:r>
      <w:bookmarkEnd w:id="16"/>
    </w:p>
    <w:p w:rsidR="00B83DE7" w:rsidRDefault="00B83DE7" w:rsidP="00B83DE7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 w:rsidRPr="005F4544">
        <w:rPr>
          <w:rFonts w:hint="eastAsia"/>
          <w:sz w:val="30"/>
          <w:szCs w:val="30"/>
          <w:lang w:val="zh-CN"/>
        </w:rPr>
        <w:t>页面</w:t>
      </w:r>
    </w:p>
    <w:p w:rsidR="00B83DE7" w:rsidRPr="00B83DE7" w:rsidRDefault="00B83DE7" w:rsidP="00B83DE7">
      <w:pPr>
        <w:jc w:val="center"/>
        <w:rPr>
          <w:sz w:val="30"/>
          <w:szCs w:val="30"/>
          <w:lang w:val="zh-CN"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0F43A1EF" wp14:editId="3AF8999B">
            <wp:extent cx="2028169" cy="3600000"/>
            <wp:effectExtent l="0" t="0" r="0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2816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DE7" w:rsidRDefault="00B83DE7" w:rsidP="00B83DE7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概述</w:t>
      </w:r>
    </w:p>
    <w:p w:rsidR="00B83DE7" w:rsidRPr="00B83DE7" w:rsidRDefault="00B83DE7" w:rsidP="00B83DE7">
      <w:pPr>
        <w:pStyle w:val="afb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此页面为选择好友页面。应用场景：在发言/转发/评论页面时，选择</w:t>
      </w:r>
      <w:r w:rsidR="001F0EEB">
        <w:rPr>
          <w:rFonts w:ascii="微软雅黑" w:eastAsia="微软雅黑" w:hAnsi="微软雅黑" w:hint="eastAsia"/>
        </w:rPr>
        <w:t>【@】</w:t>
      </w:r>
      <w:r>
        <w:rPr>
          <w:rFonts w:ascii="微软雅黑" w:eastAsia="微软雅黑" w:hAnsi="微软雅黑" w:hint="eastAsia"/>
        </w:rPr>
        <w:t>时，需进入到此页面，选择互相关注的好友</w:t>
      </w:r>
    </w:p>
    <w:p w:rsidR="00B83DE7" w:rsidRDefault="00B83DE7" w:rsidP="00B83DE7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业务规则</w:t>
      </w:r>
    </w:p>
    <w:p w:rsidR="00B83DE7" w:rsidRDefault="00B83DE7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标题：“选择好友”</w:t>
      </w:r>
    </w:p>
    <w:p w:rsidR="00B83DE7" w:rsidRDefault="00B83DE7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页面数据规则：我互相关注的用户列表（即为我的好友）</w:t>
      </w:r>
    </w:p>
    <w:p w:rsidR="00B83DE7" w:rsidRDefault="00B83DE7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好友选择：复选，无上限</w:t>
      </w:r>
    </w:p>
    <w:p w:rsidR="00B83DE7" w:rsidRDefault="00B83DE7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进入页面，默认我已选择的好友为选中状态（好友默认显示10条，更多好友上滑页面加载显示）</w:t>
      </w:r>
    </w:p>
    <w:p w:rsidR="00B83DE7" w:rsidRDefault="00B83DE7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选中的好友，在标题下显示出来，超过一行折行显示</w:t>
      </w:r>
    </w:p>
    <w:p w:rsidR="00B83DE7" w:rsidRDefault="00B83DE7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排序规则：按照常规英文从A到Z</w:t>
      </w:r>
      <w:r w:rsidR="00926E0F">
        <w:rPr>
          <w:rFonts w:ascii="微软雅黑" w:eastAsia="微软雅黑" w:hAnsi="微软雅黑" w:hint="eastAsia"/>
        </w:rPr>
        <w:t>昵称首字母依次排列，首字母相同按照添加顺序依次排列</w:t>
      </w:r>
    </w:p>
    <w:p w:rsidR="00926E0F" w:rsidRPr="00826C5E" w:rsidRDefault="00926E0F" w:rsidP="00926E0F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 w:rsidRPr="00826C5E">
        <w:rPr>
          <w:rFonts w:hint="eastAsia"/>
          <w:sz w:val="30"/>
          <w:szCs w:val="30"/>
          <w:lang w:val="zh-CN"/>
        </w:rPr>
        <w:t>交互规则</w:t>
      </w:r>
    </w:p>
    <w:p w:rsidR="00926E0F" w:rsidRDefault="00926E0F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 w:rsidRPr="000A264C">
        <w:rPr>
          <w:rFonts w:ascii="微软雅黑" w:eastAsia="微软雅黑" w:hAnsi="微软雅黑" w:hint="eastAsia"/>
        </w:rPr>
        <w:t>点击【</w:t>
      </w:r>
      <w:r>
        <w:rPr>
          <w:rFonts w:ascii="微软雅黑" w:eastAsia="微软雅黑" w:hAnsi="微软雅黑" w:hint="eastAsia"/>
        </w:rPr>
        <w:t>取消</w:t>
      </w:r>
      <w:r w:rsidRPr="000A264C">
        <w:rPr>
          <w:rFonts w:ascii="微软雅黑" w:eastAsia="微软雅黑" w:hAnsi="微软雅黑" w:hint="eastAsia"/>
        </w:rPr>
        <w:t>】按钮：返回到前一页</w:t>
      </w:r>
    </w:p>
    <w:p w:rsidR="00926E0F" w:rsidRDefault="00926E0F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点击【确定】按钮：同步我选择的好友昵称，并返回到前一页（示例如下）</w:t>
      </w:r>
    </w:p>
    <w:p w:rsidR="00926E0F" w:rsidRDefault="00926E0F" w:rsidP="00926E0F">
      <w:pPr>
        <w:pStyle w:val="afb"/>
        <w:ind w:left="846"/>
        <w:rPr>
          <w:noProof/>
        </w:rPr>
      </w:pPr>
      <w:r>
        <w:rPr>
          <w:noProof/>
        </w:rPr>
        <w:drawing>
          <wp:inline distT="0" distB="0" distL="0" distR="0" wp14:anchorId="6E79C436" wp14:editId="70D3DCF3">
            <wp:extent cx="1622535" cy="288000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2253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6E0F">
        <w:rPr>
          <w:noProof/>
        </w:rPr>
        <w:t xml:space="preserve"> </w:t>
      </w:r>
      <w:r w:rsidR="00104838">
        <w:rPr>
          <w:noProof/>
        </w:rPr>
        <w:drawing>
          <wp:inline distT="0" distB="0" distL="0" distR="0" wp14:anchorId="1335FBDD" wp14:editId="7FED0353">
            <wp:extent cx="1622535" cy="288000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2253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6E0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842CDA" wp14:editId="50E9325C">
            <wp:extent cx="1622535" cy="288000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2253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E0F" w:rsidRDefault="00926E0F" w:rsidP="00926E0F">
      <w:pPr>
        <w:ind w:firstLineChars="400" w:firstLine="800"/>
        <w:rPr>
          <w:noProof/>
          <w:lang w:eastAsia="zh-CN"/>
        </w:rPr>
      </w:pPr>
      <w:r>
        <w:rPr>
          <w:rFonts w:hint="eastAsia"/>
          <w:noProof/>
          <w:lang w:eastAsia="zh-CN"/>
        </w:rPr>
        <w:t>左图、转发@好友发布页   中图、评论@好友发布页   右图、发言@好友发布页</w:t>
      </w:r>
    </w:p>
    <w:p w:rsidR="00926E0F" w:rsidRPr="00B83DE7" w:rsidRDefault="00926E0F" w:rsidP="00926E0F">
      <w:pPr>
        <w:pStyle w:val="afb"/>
        <w:ind w:left="846"/>
      </w:pPr>
      <w:r w:rsidRPr="00B83DE7">
        <w:rPr>
          <w:rFonts w:ascii="微软雅黑" w:eastAsia="微软雅黑" w:hAnsi="微软雅黑" w:hint="eastAsia"/>
          <w:noProof/>
        </w:rPr>
        <w:t>其中</w:t>
      </w:r>
      <w:r>
        <w:rPr>
          <w:rFonts w:ascii="微软雅黑" w:eastAsia="微软雅黑" w:hAnsi="微软雅黑" w:hint="eastAsia"/>
          <w:noProof/>
        </w:rPr>
        <w:t>：@好友昵称，用特殊颜色标识出来，编辑内容从最后一个好友昵称后开始显示</w:t>
      </w:r>
    </w:p>
    <w:p w:rsidR="00926E0F" w:rsidRPr="00861869" w:rsidRDefault="00926E0F" w:rsidP="00926E0F">
      <w:pPr>
        <w:pStyle w:val="3"/>
        <w:rPr>
          <w:lang w:eastAsia="zh-CN"/>
        </w:rPr>
      </w:pPr>
      <w:bookmarkStart w:id="17" w:name="_Toc489003159"/>
      <w:r>
        <w:rPr>
          <w:rFonts w:hint="eastAsia"/>
          <w:lang w:eastAsia="zh-CN"/>
        </w:rPr>
        <w:t>选择话题</w:t>
      </w:r>
      <w:bookmarkEnd w:id="17"/>
    </w:p>
    <w:p w:rsidR="00926E0F" w:rsidRDefault="00926E0F" w:rsidP="00926E0F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 w:rsidRPr="005F4544">
        <w:rPr>
          <w:rFonts w:hint="eastAsia"/>
          <w:sz w:val="30"/>
          <w:szCs w:val="30"/>
          <w:lang w:val="zh-CN"/>
        </w:rPr>
        <w:t>页面</w:t>
      </w:r>
    </w:p>
    <w:p w:rsidR="00926E0F" w:rsidRPr="00B83DE7" w:rsidRDefault="00926E0F" w:rsidP="00926E0F">
      <w:pPr>
        <w:jc w:val="center"/>
        <w:rPr>
          <w:sz w:val="30"/>
          <w:szCs w:val="30"/>
          <w:lang w:val="zh-CN"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073666A8" wp14:editId="0693A6F8">
            <wp:extent cx="2028169" cy="3600000"/>
            <wp:effectExtent l="0" t="0" r="0" b="63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2816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E0F" w:rsidRDefault="00926E0F" w:rsidP="00926E0F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概述</w:t>
      </w:r>
    </w:p>
    <w:p w:rsidR="00926E0F" w:rsidRPr="00B83DE7" w:rsidRDefault="00926E0F" w:rsidP="00926E0F">
      <w:pPr>
        <w:pStyle w:val="afb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此页面为选择话题页面。应用场景：在发言/转发/评论页面时，选择</w:t>
      </w:r>
      <w:r w:rsidR="001F0EEB">
        <w:rPr>
          <w:rFonts w:ascii="微软雅黑" w:eastAsia="微软雅黑" w:hAnsi="微软雅黑" w:hint="eastAsia"/>
        </w:rPr>
        <w:t>【#】</w:t>
      </w:r>
      <w:r>
        <w:rPr>
          <w:rFonts w:ascii="微软雅黑" w:eastAsia="微软雅黑" w:hAnsi="微软雅黑" w:hint="eastAsia"/>
        </w:rPr>
        <w:t>时，需进入到此页面，选择</w:t>
      </w:r>
      <w:r w:rsidR="001F0EEB">
        <w:rPr>
          <w:rFonts w:ascii="微软雅黑" w:eastAsia="微软雅黑" w:hAnsi="微软雅黑" w:hint="eastAsia"/>
        </w:rPr>
        <w:t>添加的话题标签</w:t>
      </w:r>
    </w:p>
    <w:p w:rsidR="00926E0F" w:rsidRDefault="00926E0F" w:rsidP="00926E0F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业务规则</w:t>
      </w:r>
    </w:p>
    <w:p w:rsidR="00926E0F" w:rsidRDefault="00926E0F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标题：“选择</w:t>
      </w:r>
      <w:r w:rsidR="001F0EEB">
        <w:rPr>
          <w:rFonts w:ascii="微软雅黑" w:eastAsia="微软雅黑" w:hAnsi="微软雅黑" w:hint="eastAsia"/>
        </w:rPr>
        <w:t>话题</w:t>
      </w:r>
      <w:r>
        <w:rPr>
          <w:rFonts w:ascii="微软雅黑" w:eastAsia="微软雅黑" w:hAnsi="微软雅黑" w:hint="eastAsia"/>
        </w:rPr>
        <w:t>”</w:t>
      </w:r>
    </w:p>
    <w:p w:rsidR="00926E0F" w:rsidRDefault="001F0EEB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输入框：默认显示“#”话题签，内容在“#”后编辑显示</w:t>
      </w:r>
    </w:p>
    <w:p w:rsidR="001F0EEB" w:rsidRDefault="001F0EEB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热门话题：根据综合管理平台-话题管理控制显示：后台被设为推荐的话题标签在前面显示；后台推荐话题无数据，前面不显示“热门话题”数据</w:t>
      </w:r>
    </w:p>
    <w:p w:rsidR="001F0EEB" w:rsidRDefault="001F0EEB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热门话题排序：按照后台排序规则从前到后依次显示</w:t>
      </w:r>
    </w:p>
    <w:p w:rsidR="004C6EE5" w:rsidRDefault="004C6EE5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输入框输入内容时</w:t>
      </w:r>
      <w:r w:rsidR="007C27B4">
        <w:rPr>
          <w:rFonts w:ascii="微软雅黑" w:eastAsia="微软雅黑" w:hAnsi="微软雅黑" w:hint="eastAsia"/>
        </w:rPr>
        <w:t>：更新热门话题数据，</w:t>
      </w:r>
      <w:r>
        <w:rPr>
          <w:rFonts w:ascii="微软雅黑" w:eastAsia="微软雅黑" w:hAnsi="微软雅黑" w:hint="eastAsia"/>
        </w:rPr>
        <w:t>自动关键词检索相关话题标签（在综合管理平台-话题管理模块检索）；检索结果无完全匹配话题标签时，默认第一话题标签为创建新标签（带有“新话题”标志），其余为关键词检索结果数据</w:t>
      </w:r>
      <w:r w:rsidR="00BD04B6">
        <w:rPr>
          <w:rFonts w:ascii="微软雅黑" w:eastAsia="微软雅黑" w:hAnsi="微软雅黑" w:hint="eastAsia"/>
        </w:rPr>
        <w:t>（关键词用特殊颜色标识出来）</w:t>
      </w:r>
      <w:r>
        <w:rPr>
          <w:rFonts w:ascii="微软雅黑" w:eastAsia="微软雅黑" w:hAnsi="微软雅黑" w:hint="eastAsia"/>
        </w:rPr>
        <w:t>，如下图所示：</w:t>
      </w:r>
    </w:p>
    <w:p w:rsidR="004C6EE5" w:rsidRDefault="004C6EE5" w:rsidP="004C6EE5">
      <w:pPr>
        <w:pStyle w:val="afb"/>
        <w:ind w:left="846"/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08A4285A" wp14:editId="29AC3B73">
            <wp:extent cx="2028169" cy="3600000"/>
            <wp:effectExtent l="0" t="0" r="0" b="63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2816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EE5" w:rsidRDefault="004C6EE5" w:rsidP="004C6EE5">
      <w:pPr>
        <w:pStyle w:val="afb"/>
        <w:ind w:left="846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图、话题标签检索结果页</w:t>
      </w:r>
    </w:p>
    <w:p w:rsidR="004C6EE5" w:rsidRPr="00826C5E" w:rsidRDefault="004C6EE5" w:rsidP="004C6EE5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 w:rsidRPr="00826C5E">
        <w:rPr>
          <w:rFonts w:hint="eastAsia"/>
          <w:sz w:val="30"/>
          <w:szCs w:val="30"/>
          <w:lang w:val="zh-CN"/>
        </w:rPr>
        <w:t>交互规则</w:t>
      </w:r>
    </w:p>
    <w:p w:rsidR="004C6EE5" w:rsidRDefault="004C6EE5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 w:rsidRPr="000A264C">
        <w:rPr>
          <w:rFonts w:ascii="微软雅黑" w:eastAsia="微软雅黑" w:hAnsi="微软雅黑" w:hint="eastAsia"/>
        </w:rPr>
        <w:t>点击【</w:t>
      </w:r>
      <w:r>
        <w:rPr>
          <w:rFonts w:ascii="微软雅黑" w:eastAsia="微软雅黑" w:hAnsi="微软雅黑" w:hint="eastAsia"/>
        </w:rPr>
        <w:t>取消</w:t>
      </w:r>
      <w:r w:rsidRPr="000A264C">
        <w:rPr>
          <w:rFonts w:ascii="微软雅黑" w:eastAsia="微软雅黑" w:hAnsi="微软雅黑" w:hint="eastAsia"/>
        </w:rPr>
        <w:t>】按钮：返回到前一页</w:t>
      </w:r>
    </w:p>
    <w:p w:rsidR="004C6EE5" w:rsidRDefault="004C6EE5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点击标签：页面返回到前一页，并自动同步添加此标签</w:t>
      </w:r>
    </w:p>
    <w:p w:rsidR="004C6EE5" w:rsidRDefault="004C6EE5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每次点击完成添加一个标签，重复进入</w:t>
      </w:r>
      <w:r w:rsidR="00177564">
        <w:rPr>
          <w:rFonts w:ascii="微软雅黑" w:eastAsia="微软雅黑" w:hAnsi="微软雅黑" w:hint="eastAsia"/>
        </w:rPr>
        <w:t>页面</w:t>
      </w:r>
      <w:r>
        <w:rPr>
          <w:rFonts w:ascii="微软雅黑" w:eastAsia="微软雅黑" w:hAnsi="微软雅黑" w:hint="eastAsia"/>
        </w:rPr>
        <w:t>选择</w:t>
      </w:r>
      <w:r w:rsidR="00177564"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hint="eastAsia"/>
        </w:rPr>
        <w:t>可添加多个标签</w:t>
      </w:r>
    </w:p>
    <w:p w:rsidR="002B1C9D" w:rsidRDefault="002B1C9D" w:rsidP="002B1C9D">
      <w:pPr>
        <w:pStyle w:val="20"/>
      </w:pPr>
      <w:bookmarkStart w:id="18" w:name="_Toc489003160"/>
      <w:r>
        <w:t>评论</w:t>
      </w:r>
      <w:bookmarkEnd w:id="18"/>
    </w:p>
    <w:p w:rsidR="002B1C9D" w:rsidRPr="005F4544" w:rsidRDefault="002B1C9D" w:rsidP="002B1C9D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 w:rsidRPr="005F4544">
        <w:rPr>
          <w:rFonts w:hint="eastAsia"/>
          <w:sz w:val="30"/>
          <w:szCs w:val="30"/>
          <w:lang w:val="zh-CN"/>
        </w:rPr>
        <w:t>页面</w:t>
      </w:r>
    </w:p>
    <w:p w:rsidR="002B1C9D" w:rsidRDefault="002B1C9D" w:rsidP="002B1C9D">
      <w:pPr>
        <w:jc w:val="center"/>
        <w:rPr>
          <w:lang w:val="zh-CN" w:eastAsia="zh-CN"/>
        </w:rPr>
      </w:pPr>
      <w:r w:rsidRPr="008A0BA2">
        <w:rPr>
          <w:noProof/>
          <w:lang w:eastAsia="zh-CN"/>
        </w:rPr>
        <w:lastRenderedPageBreak/>
        <w:t xml:space="preserve"> </w:t>
      </w:r>
      <w:r w:rsidRPr="00DA0587">
        <w:rPr>
          <w:noProof/>
          <w:lang w:eastAsia="zh-CN"/>
        </w:rPr>
        <w:t xml:space="preserve"> </w:t>
      </w:r>
      <w:r w:rsidRPr="00180740">
        <w:rPr>
          <w:noProof/>
          <w:lang w:eastAsia="zh-CN"/>
        </w:rPr>
        <w:t xml:space="preserve"> </w:t>
      </w:r>
      <w:r w:rsidR="00104838">
        <w:rPr>
          <w:noProof/>
          <w:lang w:eastAsia="zh-CN"/>
        </w:rPr>
        <w:drawing>
          <wp:inline distT="0" distB="0" distL="0" distR="0" wp14:anchorId="6EBFF9DD" wp14:editId="472693B6">
            <wp:extent cx="2028169" cy="3600000"/>
            <wp:effectExtent l="0" t="0" r="0" b="63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2816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C9D" w:rsidRDefault="002B1C9D" w:rsidP="002B1C9D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概述</w:t>
      </w:r>
    </w:p>
    <w:p w:rsidR="002B1C9D" w:rsidRPr="00A705C0" w:rsidRDefault="00D75800" w:rsidP="002B1C9D">
      <w:pPr>
        <w:pStyle w:val="afb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评论</w:t>
      </w:r>
      <w:r w:rsidR="002B1C9D">
        <w:rPr>
          <w:rFonts w:ascii="微软雅黑" w:eastAsia="微软雅黑" w:hAnsi="微软雅黑" w:hint="eastAsia"/>
        </w:rPr>
        <w:t>页面样式</w:t>
      </w:r>
    </w:p>
    <w:p w:rsidR="002B1C9D" w:rsidRDefault="002B1C9D" w:rsidP="002B1C9D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业务流程图</w:t>
      </w:r>
    </w:p>
    <w:p w:rsidR="002B1C9D" w:rsidRDefault="00104838" w:rsidP="002B1C9D">
      <w:pPr>
        <w:pStyle w:val="afb"/>
        <w:ind w:left="420"/>
        <w:jc w:val="center"/>
        <w:rPr>
          <w:sz w:val="30"/>
          <w:szCs w:val="30"/>
          <w:lang w:val="zh-CN"/>
        </w:rPr>
      </w:pPr>
      <w:r>
        <w:rPr>
          <w:noProof/>
        </w:rPr>
        <w:drawing>
          <wp:inline distT="0" distB="0" distL="0" distR="0" wp14:anchorId="4153A44A" wp14:editId="694B6715">
            <wp:extent cx="4105275" cy="3269015"/>
            <wp:effectExtent l="0" t="0" r="0" b="762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08781" cy="327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C9D" w:rsidRPr="008A073A" w:rsidRDefault="00E70C6F" w:rsidP="002B1C9D">
      <w:pPr>
        <w:pStyle w:val="afb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其中，“发言关键词过滤”从数据库-敏感词库中筛选过滤，文字内容</w:t>
      </w:r>
      <w:r w:rsidR="002B1C9D">
        <w:rPr>
          <w:rFonts w:ascii="微软雅黑" w:eastAsia="微软雅黑" w:hAnsi="微软雅黑" w:hint="eastAsia"/>
        </w:rPr>
        <w:t>含有敏感词汇，则不允许提交，</w:t>
      </w:r>
      <w:r w:rsidR="002B1C9D" w:rsidRPr="008A073A">
        <w:rPr>
          <w:rFonts w:ascii="微软雅黑" w:eastAsia="微软雅黑" w:hAnsi="微软雅黑" w:hint="eastAsia"/>
        </w:rPr>
        <w:t>具体判断规则详见业务规则明细内容：（如下）</w:t>
      </w:r>
    </w:p>
    <w:p w:rsidR="002B1C9D" w:rsidRDefault="002B1C9D" w:rsidP="002B1C9D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业务规则</w:t>
      </w:r>
    </w:p>
    <w:p w:rsidR="002B1C9D" w:rsidRDefault="00104838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标题：“评论</w:t>
      </w:r>
      <w:r w:rsidR="002B1C9D">
        <w:rPr>
          <w:rFonts w:ascii="微软雅黑" w:eastAsia="微软雅黑" w:hAnsi="微软雅黑" w:hint="eastAsia"/>
        </w:rPr>
        <w:t>”</w:t>
      </w:r>
    </w:p>
    <w:p w:rsidR="00104838" w:rsidRDefault="00104838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评论</w:t>
      </w:r>
      <w:r w:rsidR="002B1C9D">
        <w:rPr>
          <w:rFonts w:ascii="微软雅黑" w:eastAsia="微软雅黑" w:hAnsi="微软雅黑" w:hint="eastAsia"/>
        </w:rPr>
        <w:t>语：多行文本输入框，</w:t>
      </w:r>
      <w:r w:rsidR="001F32DD">
        <w:rPr>
          <w:rFonts w:ascii="微软雅黑" w:eastAsia="微软雅黑" w:hAnsi="微软雅黑" w:hint="eastAsia"/>
        </w:rPr>
        <w:t>文字内容</w:t>
      </w:r>
      <w:r w:rsidR="002B1C9D">
        <w:rPr>
          <w:rFonts w:ascii="微软雅黑" w:eastAsia="微软雅黑" w:hAnsi="微软雅黑" w:hint="eastAsia"/>
        </w:rPr>
        <w:t>必填，最多可填写200字（</w:t>
      </w:r>
      <w:r w:rsidR="00147EB5">
        <w:rPr>
          <w:rFonts w:ascii="微软雅黑" w:eastAsia="微软雅黑" w:hAnsi="微软雅黑" w:hint="eastAsia"/>
        </w:rPr>
        <w:t>包含</w:t>
      </w:r>
      <w:r w:rsidR="00147EB5" w:rsidRPr="00147EB5">
        <w:rPr>
          <w:rFonts w:ascii="微软雅黑" w:eastAsia="微软雅黑" w:hAnsi="微软雅黑"/>
        </w:rPr>
        <w:t>@用户昵称和话题标签</w:t>
      </w:r>
      <w:r w:rsidR="00147EB5">
        <w:rPr>
          <w:rFonts w:ascii="微软雅黑" w:eastAsia="微软雅黑" w:hAnsi="微软雅黑" w:hint="eastAsia"/>
        </w:rPr>
        <w:t>、标点符号和表情</w:t>
      </w:r>
      <w:r w:rsidR="002B1C9D">
        <w:rPr>
          <w:rFonts w:ascii="微软雅黑" w:eastAsia="微软雅黑" w:hAnsi="微软雅黑" w:hint="eastAsia"/>
        </w:rPr>
        <w:t>），超过字数范围再次输入，</w:t>
      </w:r>
      <w:r w:rsidR="00B630E7">
        <w:rPr>
          <w:rFonts w:ascii="微软雅黑" w:eastAsia="微软雅黑" w:hAnsi="微软雅黑" w:hint="eastAsia"/>
        </w:rPr>
        <w:t>不显示</w:t>
      </w:r>
    </w:p>
    <w:p w:rsidR="00147EB5" w:rsidRPr="00147EB5" w:rsidRDefault="00147EB5" w:rsidP="00147EB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评论语中有网址信息“www.”或“http”，不识别,（点击网址不产生跳转）</w:t>
      </w:r>
    </w:p>
    <w:p w:rsidR="002B1C9D" w:rsidRDefault="00104838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文字内容为空</w:t>
      </w:r>
      <w:r w:rsidR="001F32DD">
        <w:rPr>
          <w:rFonts w:ascii="微软雅黑" w:eastAsia="微软雅黑" w:hAnsi="微软雅黑" w:hint="eastAsia"/>
        </w:rPr>
        <w:t>时，</w:t>
      </w:r>
      <w:r>
        <w:rPr>
          <w:rFonts w:ascii="微软雅黑" w:eastAsia="微软雅黑" w:hAnsi="微软雅黑" w:hint="eastAsia"/>
        </w:rPr>
        <w:t>toast提示“内容不能为空”</w:t>
      </w:r>
    </w:p>
    <w:p w:rsidR="002B1C9D" w:rsidRDefault="002B1C9D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输入框：进入页面，自动获取焦点，默认为空时显示提示“</w:t>
      </w:r>
      <w:r w:rsidR="00104838">
        <w:rPr>
          <w:rFonts w:ascii="微软雅黑" w:eastAsia="微软雅黑" w:hAnsi="微软雅黑" w:hint="eastAsia"/>
        </w:rPr>
        <w:t>写下您的评论吧</w:t>
      </w:r>
      <w:r w:rsidR="00104838">
        <w:rPr>
          <w:rFonts w:ascii="微软雅黑" w:eastAsia="微软雅黑" w:hAnsi="微软雅黑"/>
        </w:rPr>
        <w:t>…</w:t>
      </w:r>
      <w:r>
        <w:rPr>
          <w:rFonts w:ascii="微软雅黑" w:eastAsia="微软雅黑" w:hAnsi="微软雅黑" w:hint="eastAsia"/>
        </w:rPr>
        <w:t>”</w:t>
      </w:r>
    </w:p>
    <w:p w:rsidR="00104838" w:rsidRDefault="00104838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“同时转发”：复选框，默认不勾选；</w:t>
      </w:r>
      <w:proofErr w:type="gramStart"/>
      <w:r>
        <w:rPr>
          <w:rFonts w:ascii="微软雅黑" w:eastAsia="微软雅黑" w:hAnsi="微软雅黑" w:hint="eastAsia"/>
        </w:rPr>
        <w:t>勾选“同时转发”</w:t>
      </w:r>
      <w:proofErr w:type="gramEnd"/>
      <w:r>
        <w:rPr>
          <w:rFonts w:ascii="微软雅黑" w:eastAsia="微软雅黑" w:hAnsi="微软雅黑" w:hint="eastAsia"/>
        </w:rPr>
        <w:t>：则此内容即被转发，又被评论，评论语即为转发语</w:t>
      </w:r>
      <w:r w:rsidR="008450AB">
        <w:rPr>
          <w:rFonts w:ascii="微软雅黑" w:eastAsia="微软雅黑" w:hAnsi="微软雅黑" w:hint="eastAsia"/>
        </w:rPr>
        <w:t>（转发语并</w:t>
      </w:r>
      <w:r w:rsidR="00B635E0">
        <w:rPr>
          <w:rFonts w:ascii="微软雅黑" w:eastAsia="微软雅黑" w:hAnsi="微软雅黑" w:hint="eastAsia"/>
        </w:rPr>
        <w:t>附带</w:t>
      </w:r>
      <w:r w:rsidR="008450AB">
        <w:rPr>
          <w:rFonts w:ascii="微软雅黑" w:eastAsia="微软雅黑" w:hAnsi="微软雅黑" w:hint="eastAsia"/>
        </w:rPr>
        <w:t>评论用户昵称），</w:t>
      </w:r>
      <w:r w:rsidR="00B635E0">
        <w:rPr>
          <w:rFonts w:ascii="微软雅黑" w:eastAsia="微软雅黑" w:hAnsi="微软雅黑" w:hint="eastAsia"/>
        </w:rPr>
        <w:t>评论并同时转发，转发样式如下</w:t>
      </w:r>
      <w:r w:rsidR="006B1FE2">
        <w:rPr>
          <w:rFonts w:ascii="微软雅黑" w:eastAsia="微软雅黑" w:hAnsi="微软雅黑" w:hint="eastAsia"/>
        </w:rPr>
        <w:t>图：</w:t>
      </w:r>
    </w:p>
    <w:p w:rsidR="00DC573C" w:rsidRDefault="00194445" w:rsidP="00B635E0">
      <w:pPr>
        <w:pStyle w:val="afb"/>
        <w:ind w:left="846" w:firstLineChars="100" w:firstLine="20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3019E7C" wp14:editId="502C3663">
            <wp:extent cx="2390775" cy="2103881"/>
            <wp:effectExtent l="0" t="0" r="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210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35E0">
        <w:rPr>
          <w:rFonts w:ascii="微软雅黑" w:eastAsia="微软雅黑" w:hAnsi="微软雅黑" w:hint="eastAsia"/>
        </w:rPr>
        <w:t xml:space="preserve">     </w:t>
      </w:r>
      <w:r>
        <w:rPr>
          <w:noProof/>
        </w:rPr>
        <w:drawing>
          <wp:inline distT="0" distB="0" distL="0" distR="0" wp14:anchorId="5160B0B1" wp14:editId="693509D6">
            <wp:extent cx="2381250" cy="2095500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80952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5F8" w:rsidRDefault="003B65F8" w:rsidP="003B65F8">
      <w:pPr>
        <w:pStyle w:val="afb"/>
        <w:ind w:left="846" w:firstLineChars="300" w:firstLine="60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左图、评论</w:t>
      </w:r>
      <w:r w:rsidR="00194445">
        <w:rPr>
          <w:rFonts w:ascii="微软雅黑" w:eastAsia="微软雅黑" w:hAnsi="微软雅黑" w:hint="eastAsia"/>
        </w:rPr>
        <w:t>主帖</w:t>
      </w:r>
      <w:r>
        <w:rPr>
          <w:rFonts w:ascii="微软雅黑" w:eastAsia="微软雅黑" w:hAnsi="微软雅黑" w:hint="eastAsia"/>
        </w:rPr>
        <w:t>发言</w:t>
      </w:r>
      <w:r w:rsidR="00194445"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 w:hint="eastAsia"/>
        </w:rPr>
        <w:t xml:space="preserve">转发样式      </w:t>
      </w:r>
      <w:r w:rsidR="00194445">
        <w:rPr>
          <w:rFonts w:ascii="微软雅黑" w:eastAsia="微软雅黑" w:hAnsi="微软雅黑" w:hint="eastAsia"/>
        </w:rPr>
        <w:t xml:space="preserve">     </w:t>
      </w:r>
      <w:r>
        <w:rPr>
          <w:rFonts w:ascii="微软雅黑" w:eastAsia="微软雅黑" w:hAnsi="微软雅黑" w:hint="eastAsia"/>
        </w:rPr>
        <w:t xml:space="preserve">     右图、</w:t>
      </w:r>
      <w:r w:rsidR="00194445">
        <w:rPr>
          <w:rFonts w:ascii="微软雅黑" w:eastAsia="微软雅黑" w:hAnsi="微软雅黑" w:hint="eastAsia"/>
        </w:rPr>
        <w:t>评论-评论的转发</w:t>
      </w:r>
      <w:r>
        <w:rPr>
          <w:rFonts w:ascii="微软雅黑" w:eastAsia="微软雅黑" w:hAnsi="微软雅黑" w:hint="eastAsia"/>
        </w:rPr>
        <w:t>样式</w:t>
      </w:r>
    </w:p>
    <w:p w:rsidR="003B65F8" w:rsidRDefault="00B635E0" w:rsidP="008450AB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</w:rPr>
        <w:t>图中</w:t>
      </w:r>
      <w:r w:rsidR="003B65F8">
        <w:rPr>
          <w:rFonts w:ascii="微软雅黑" w:eastAsia="微软雅黑" w:hAnsi="微软雅黑"/>
          <w:b/>
        </w:rPr>
        <w:t>数据说明</w:t>
      </w:r>
      <w:r w:rsidR="00DC573C">
        <w:rPr>
          <w:rFonts w:ascii="微软雅黑" w:eastAsia="微软雅黑" w:hAnsi="微软雅黑" w:hint="eastAsia"/>
        </w:rPr>
        <w:t>：</w:t>
      </w:r>
    </w:p>
    <w:p w:rsidR="003B65F8" w:rsidRDefault="003B65F8" w:rsidP="008450AB">
      <w:pPr>
        <w:pStyle w:val="afb"/>
        <w:ind w:left="846"/>
        <w:rPr>
          <w:rFonts w:ascii="微软雅黑" w:eastAsia="微软雅黑" w:hAnsi="微软雅黑"/>
        </w:rPr>
      </w:pPr>
      <w:r w:rsidRPr="003B65F8">
        <w:rPr>
          <w:rFonts w:ascii="微软雅黑" w:eastAsia="微软雅黑" w:hAnsi="微软雅黑" w:hint="eastAsia"/>
        </w:rPr>
        <w:t>1）</w:t>
      </w:r>
      <w:r w:rsidR="00DC573C">
        <w:rPr>
          <w:rFonts w:ascii="微软雅黑" w:eastAsia="微软雅黑" w:hAnsi="微软雅黑" w:hint="eastAsia"/>
        </w:rPr>
        <w:t>“小小彬”</w:t>
      </w:r>
      <w:r>
        <w:rPr>
          <w:rFonts w:ascii="微软雅黑" w:eastAsia="微软雅黑" w:hAnsi="微软雅黑" w:hint="eastAsia"/>
        </w:rPr>
        <w:t>：为</w:t>
      </w:r>
      <w:r w:rsidR="00DC573C">
        <w:rPr>
          <w:rFonts w:ascii="微软雅黑" w:eastAsia="微软雅黑" w:hAnsi="微软雅黑" w:hint="eastAsia"/>
        </w:rPr>
        <w:t>评论</w:t>
      </w:r>
      <w:r w:rsidR="00194445">
        <w:rPr>
          <w:rFonts w:ascii="微软雅黑" w:eastAsia="微软雅黑" w:hAnsi="微软雅黑" w:hint="eastAsia"/>
        </w:rPr>
        <w:t>主帖发言</w:t>
      </w:r>
      <w:r w:rsidR="00DC573C">
        <w:rPr>
          <w:rFonts w:ascii="微软雅黑" w:eastAsia="微软雅黑" w:hAnsi="微软雅黑" w:hint="eastAsia"/>
        </w:rPr>
        <w:t>的</w:t>
      </w:r>
      <w:r w:rsidR="00194445">
        <w:rPr>
          <w:rFonts w:ascii="微软雅黑" w:eastAsia="微软雅黑" w:hAnsi="微软雅黑" w:hint="eastAsia"/>
        </w:rPr>
        <w:t>用户</w:t>
      </w:r>
      <w:r w:rsidR="00DC573C">
        <w:rPr>
          <w:rFonts w:ascii="微软雅黑" w:eastAsia="微软雅黑" w:hAnsi="微软雅黑" w:hint="eastAsia"/>
        </w:rPr>
        <w:t>；</w:t>
      </w:r>
    </w:p>
    <w:p w:rsidR="008450AB" w:rsidRDefault="003B65F8" w:rsidP="008450AB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</w:t>
      </w:r>
      <w:r w:rsidR="00DC573C">
        <w:rPr>
          <w:rFonts w:ascii="微软雅黑" w:eastAsia="微软雅黑" w:hAnsi="微软雅黑" w:hint="eastAsia"/>
        </w:rPr>
        <w:t>“</w:t>
      </w:r>
      <w:r w:rsidR="00DC573C" w:rsidRPr="00DC573C">
        <w:rPr>
          <w:rFonts w:ascii="微软雅黑" w:eastAsia="微软雅黑" w:hAnsi="微软雅黑" w:hint="eastAsia"/>
        </w:rPr>
        <w:t>实地会童子军夏令营开始报名了。</w:t>
      </w:r>
      <w:r w:rsidR="00DC573C">
        <w:rPr>
          <w:rFonts w:ascii="微软雅黑" w:eastAsia="微软雅黑" w:hAnsi="微软雅黑" w:hint="eastAsia"/>
        </w:rPr>
        <w:t>”</w:t>
      </w:r>
      <w:r>
        <w:rPr>
          <w:rFonts w:ascii="微软雅黑" w:eastAsia="微软雅黑" w:hAnsi="微软雅黑" w:hint="eastAsia"/>
        </w:rPr>
        <w:t>：为</w:t>
      </w:r>
      <w:r w:rsidR="00194445">
        <w:rPr>
          <w:rFonts w:ascii="微软雅黑" w:eastAsia="微软雅黑" w:hAnsi="微软雅黑" w:hint="eastAsia"/>
        </w:rPr>
        <w:t>我回复评论用户的</w:t>
      </w:r>
      <w:r w:rsidR="00DC573C">
        <w:rPr>
          <w:rFonts w:ascii="微软雅黑" w:eastAsia="微软雅黑" w:hAnsi="微软雅黑" w:hint="eastAsia"/>
        </w:rPr>
        <w:t>评论语</w:t>
      </w:r>
    </w:p>
    <w:p w:rsidR="003B65F8" w:rsidRDefault="003B65F8" w:rsidP="008450AB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3）“@张夏光：从交房验房~这个过程。”：为</w:t>
      </w:r>
      <w:r w:rsidR="00194445">
        <w:rPr>
          <w:rFonts w:ascii="微软雅黑" w:eastAsia="微软雅黑" w:hAnsi="微软雅黑" w:hint="eastAsia"/>
        </w:rPr>
        <w:t>主</w:t>
      </w:r>
      <w:proofErr w:type="gramStart"/>
      <w:r w:rsidR="00194445">
        <w:rPr>
          <w:rFonts w:ascii="微软雅黑" w:eastAsia="微软雅黑" w:hAnsi="微软雅黑" w:hint="eastAsia"/>
        </w:rPr>
        <w:t>帖</w:t>
      </w:r>
      <w:proofErr w:type="gramEnd"/>
      <w:r>
        <w:rPr>
          <w:rFonts w:ascii="微软雅黑" w:eastAsia="微软雅黑" w:hAnsi="微软雅黑" w:hint="eastAsia"/>
        </w:rPr>
        <w:t>发言内容</w:t>
      </w:r>
    </w:p>
    <w:p w:rsidR="003B65F8" w:rsidRDefault="003B65F8" w:rsidP="008450AB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4）如果被转发的为评论内容，那么被转发的评论显示在转发语后面，如上-右图所示</w:t>
      </w:r>
      <w:r w:rsidR="00C3655F">
        <w:rPr>
          <w:rFonts w:ascii="微软雅黑" w:eastAsia="微软雅黑" w:hAnsi="微软雅黑" w:hint="eastAsia"/>
        </w:rPr>
        <w:t>；其中评论内容带有图片时，在转发语只显示“查看图片”（特殊颜色标识出来），点击“查看图片”：看大图</w:t>
      </w:r>
    </w:p>
    <w:p w:rsidR="00104838" w:rsidRDefault="00104838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勾选“同时转发”</w:t>
      </w:r>
      <w:proofErr w:type="gramEnd"/>
      <w:r>
        <w:rPr>
          <w:rFonts w:ascii="微软雅黑" w:eastAsia="微软雅黑" w:hAnsi="微软雅黑" w:hint="eastAsia"/>
        </w:rPr>
        <w:t>并成功发送后数据规则：</w:t>
      </w:r>
    </w:p>
    <w:p w:rsidR="00104838" w:rsidRDefault="00104838" w:rsidP="00104838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1）邻里圈产生一条新发言（转发样式的发言）</w:t>
      </w:r>
    </w:p>
    <w:p w:rsidR="00104838" w:rsidRDefault="00104838" w:rsidP="00104838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2）被评论的内容-评论记录：+1（同步评论量+1）</w:t>
      </w:r>
    </w:p>
    <w:p w:rsidR="00104838" w:rsidRPr="008450AB" w:rsidRDefault="00104838" w:rsidP="00104838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3）被评论的内容-转发记录：</w:t>
      </w:r>
      <w:r w:rsidR="008450AB">
        <w:rPr>
          <w:rFonts w:ascii="微软雅黑" w:eastAsia="微软雅黑" w:hAnsi="微软雅黑"/>
        </w:rPr>
        <w:t>主帖发言的转发记录</w:t>
      </w:r>
      <w:r w:rsidR="008450AB">
        <w:rPr>
          <w:rFonts w:ascii="微软雅黑" w:eastAsia="微软雅黑" w:hAnsi="微软雅黑" w:hint="eastAsia"/>
        </w:rPr>
        <w:t>+1，评论发言的转发量不做记录</w:t>
      </w:r>
    </w:p>
    <w:p w:rsidR="0002037B" w:rsidRDefault="0002037B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</w:t>
      </w:r>
      <w:r>
        <w:rPr>
          <w:noProof/>
        </w:rPr>
        <w:drawing>
          <wp:inline distT="0" distB="0" distL="0" distR="0" wp14:anchorId="5909A04D" wp14:editId="79E38C18">
            <wp:extent cx="188686" cy="152400"/>
            <wp:effectExtent l="0" t="0" r="1905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8662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】图片显示规则：判断被评论的用户，是否限制评论带图（在设置页：设置评论带图权限）</w:t>
      </w:r>
    </w:p>
    <w:p w:rsidR="0002037B" w:rsidRDefault="0002037B" w:rsidP="0002037B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1）限制评论带图：</w:t>
      </w:r>
      <w:proofErr w:type="gramStart"/>
      <w:r>
        <w:rPr>
          <w:rFonts w:ascii="微软雅黑" w:eastAsia="微软雅黑" w:hAnsi="微软雅黑" w:hint="eastAsia"/>
        </w:rPr>
        <w:t>则图片置</w:t>
      </w:r>
      <w:proofErr w:type="gramEnd"/>
      <w:r>
        <w:rPr>
          <w:rFonts w:ascii="微软雅黑" w:eastAsia="微软雅黑" w:hAnsi="微软雅黑" w:hint="eastAsia"/>
        </w:rPr>
        <w:t>灰，不可交互</w:t>
      </w:r>
    </w:p>
    <w:p w:rsidR="0002037B" w:rsidRDefault="0002037B" w:rsidP="0002037B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2）不限制评论带图：</w:t>
      </w:r>
      <w:proofErr w:type="gramStart"/>
      <w:r>
        <w:rPr>
          <w:rFonts w:ascii="微软雅黑" w:eastAsia="微软雅黑" w:hAnsi="微软雅黑" w:hint="eastAsia"/>
        </w:rPr>
        <w:t>则图片</w:t>
      </w:r>
      <w:proofErr w:type="gramEnd"/>
      <w:r>
        <w:rPr>
          <w:rFonts w:ascii="微软雅黑" w:eastAsia="微软雅黑" w:hAnsi="微软雅黑" w:hint="eastAsia"/>
        </w:rPr>
        <w:t>正常，可交互</w:t>
      </w:r>
    </w:p>
    <w:p w:rsidR="00137AF6" w:rsidRDefault="00137AF6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【发布】按钮业务规则，点击发布按钮判断规则如下：</w:t>
      </w:r>
    </w:p>
    <w:p w:rsidR="001F0EEB" w:rsidRPr="006368D3" w:rsidRDefault="0002037B" w:rsidP="006368D3">
      <w:pPr>
        <w:pStyle w:val="afb"/>
        <w:ind w:left="846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A9F7522" wp14:editId="325D8B65">
            <wp:extent cx="5486400" cy="1371600"/>
            <wp:effectExtent l="0" t="0" r="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8D3" w:rsidRPr="00826C5E" w:rsidRDefault="006368D3" w:rsidP="006368D3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 w:rsidRPr="00826C5E">
        <w:rPr>
          <w:rFonts w:hint="eastAsia"/>
          <w:sz w:val="30"/>
          <w:szCs w:val="30"/>
          <w:lang w:val="zh-CN"/>
        </w:rPr>
        <w:t>交互规则</w:t>
      </w:r>
    </w:p>
    <w:p w:rsidR="006368D3" w:rsidRDefault="006368D3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 w:rsidRPr="000A264C">
        <w:rPr>
          <w:rFonts w:ascii="微软雅黑" w:eastAsia="微软雅黑" w:hAnsi="微软雅黑" w:hint="eastAsia"/>
        </w:rPr>
        <w:t>点击【</w:t>
      </w:r>
      <w:r>
        <w:rPr>
          <w:rFonts w:ascii="微软雅黑" w:eastAsia="微软雅黑" w:hAnsi="微软雅黑" w:hint="eastAsia"/>
        </w:rPr>
        <w:t>取消</w:t>
      </w:r>
      <w:r w:rsidRPr="000A264C">
        <w:rPr>
          <w:rFonts w:ascii="微软雅黑" w:eastAsia="微软雅黑" w:hAnsi="微软雅黑" w:hint="eastAsia"/>
        </w:rPr>
        <w:t>】按钮：返回到前一页</w:t>
      </w:r>
    </w:p>
    <w:p w:rsidR="006368D3" w:rsidRDefault="006368D3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</w:t>
      </w:r>
      <w:r>
        <w:rPr>
          <w:noProof/>
        </w:rPr>
        <w:drawing>
          <wp:inline distT="0" distB="0" distL="0" distR="0" wp14:anchorId="28F665EA" wp14:editId="0FB077CF">
            <wp:extent cx="238095" cy="180952"/>
            <wp:effectExtent l="0" t="0" r="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8095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】：进入选择本地图片页</w:t>
      </w:r>
      <w:r w:rsidR="008039FA">
        <w:rPr>
          <w:rFonts w:ascii="微软雅黑" w:eastAsia="微软雅黑" w:hAnsi="微软雅黑" w:hint="eastAsia"/>
        </w:rPr>
        <w:t>（置灰时，不可交互）</w:t>
      </w:r>
    </w:p>
    <w:p w:rsidR="006368D3" w:rsidRDefault="006368D3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点击【@】：进入选择好友页</w:t>
      </w:r>
    </w:p>
    <w:p w:rsidR="006368D3" w:rsidRDefault="006368D3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点击【#】：进入选择话题页</w:t>
      </w:r>
    </w:p>
    <w:p w:rsidR="006368D3" w:rsidRDefault="006368D3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</w:t>
      </w:r>
      <w:r>
        <w:rPr>
          <w:noProof/>
        </w:rPr>
        <w:drawing>
          <wp:inline distT="0" distB="0" distL="0" distR="0" wp14:anchorId="7FF103B5" wp14:editId="5C2829D8">
            <wp:extent cx="190476" cy="190476"/>
            <wp:effectExtent l="0" t="0" r="635" b="635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】：调系统emoji表情管理</w:t>
      </w:r>
    </w:p>
    <w:p w:rsidR="006368D3" w:rsidRDefault="006368D3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点击【发送】：完成判断逻辑流程，成功</w:t>
      </w:r>
      <w:r w:rsidR="008039FA">
        <w:rPr>
          <w:rFonts w:ascii="微软雅黑" w:eastAsia="微软雅黑" w:hAnsi="微软雅黑" w:hint="eastAsia"/>
        </w:rPr>
        <w:t>返回前一页</w:t>
      </w:r>
      <w:r>
        <w:rPr>
          <w:rFonts w:ascii="微软雅黑" w:eastAsia="微软雅黑" w:hAnsi="微软雅黑" w:hint="eastAsia"/>
        </w:rPr>
        <w:t>，失败显示对应弹框提示（如下）：</w:t>
      </w:r>
    </w:p>
    <w:p w:rsidR="006368D3" w:rsidRDefault="006368D3" w:rsidP="006368D3">
      <w:pPr>
        <w:pStyle w:val="afb"/>
        <w:ind w:left="846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0BDA1D50" wp14:editId="49A3315F">
            <wp:extent cx="1784542" cy="981075"/>
            <wp:effectExtent l="0" t="0" r="635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84319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【确定】：关闭提示</w:t>
      </w:r>
    </w:p>
    <w:p w:rsidR="00A54737" w:rsidRPr="0029418B" w:rsidRDefault="0029418B" w:rsidP="00B95D3C">
      <w:pPr>
        <w:rPr>
          <w:b/>
          <w:lang w:eastAsia="zh-CN"/>
        </w:rPr>
      </w:pPr>
      <w:r w:rsidRPr="0029418B">
        <w:rPr>
          <w:rFonts w:hint="eastAsia"/>
          <w:b/>
          <w:lang w:eastAsia="zh-CN"/>
        </w:rPr>
        <w:t>备注：</w:t>
      </w:r>
      <w:r w:rsidR="000B722C">
        <w:rPr>
          <w:rFonts w:hint="eastAsia"/>
          <w:b/>
          <w:lang w:eastAsia="zh-CN"/>
        </w:rPr>
        <w:t>回复评论的评论页面，与回复评论的页面规则相同</w:t>
      </w:r>
    </w:p>
    <w:p w:rsidR="00D25E1F" w:rsidRDefault="007E3BD6" w:rsidP="007E3BD6">
      <w:pPr>
        <w:pStyle w:val="20"/>
      </w:pPr>
      <w:bookmarkStart w:id="19" w:name="_Toc489003161"/>
      <w:r>
        <w:rPr>
          <w:rFonts w:hint="eastAsia"/>
        </w:rPr>
        <w:t>点赞</w:t>
      </w:r>
      <w:bookmarkEnd w:id="19"/>
    </w:p>
    <w:p w:rsidR="007E3BD6" w:rsidRDefault="007E3BD6" w:rsidP="007E3BD6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业务流程图</w:t>
      </w:r>
    </w:p>
    <w:p w:rsidR="007E3BD6" w:rsidRDefault="007E3BD6" w:rsidP="007E3BD6">
      <w:pPr>
        <w:jc w:val="center"/>
        <w:rPr>
          <w:lang w:val="zh-CN" w:eastAsia="zh-CN"/>
        </w:rPr>
      </w:pPr>
      <w:r>
        <w:rPr>
          <w:noProof/>
          <w:lang w:eastAsia="zh-CN"/>
        </w:rPr>
        <w:drawing>
          <wp:inline distT="0" distB="0" distL="0" distR="0" wp14:anchorId="1A35355A" wp14:editId="064C8CF9">
            <wp:extent cx="4723809" cy="3085714"/>
            <wp:effectExtent l="0" t="0" r="635" b="635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DDE" w:rsidRDefault="007E3BD6" w:rsidP="00D90DDE">
      <w:pPr>
        <w:pStyle w:val="20"/>
      </w:pPr>
      <w:bookmarkStart w:id="20" w:name="_Toc489003162"/>
      <w:r>
        <w:t>消息管理</w:t>
      </w:r>
      <w:bookmarkEnd w:id="20"/>
    </w:p>
    <w:p w:rsidR="00EF41B6" w:rsidRPr="008A72EE" w:rsidRDefault="008A72EE" w:rsidP="00EB652D">
      <w:pPr>
        <w:pStyle w:val="afb"/>
        <w:numPr>
          <w:ilvl w:val="0"/>
          <w:numId w:val="29"/>
        </w:numPr>
        <w:rPr>
          <w:rFonts w:ascii="微软雅黑" w:eastAsia="微软雅黑" w:hAnsi="微软雅黑"/>
        </w:rPr>
      </w:pPr>
      <w:r w:rsidRPr="00323E6A">
        <w:rPr>
          <w:rFonts w:ascii="微软雅黑" w:eastAsia="微软雅黑" w:hAnsi="微软雅黑" w:hint="eastAsia"/>
        </w:rPr>
        <w:t>注：APP内消息推送方式及</w:t>
      </w:r>
      <w:r>
        <w:rPr>
          <w:rFonts w:ascii="微软雅黑" w:eastAsia="微软雅黑" w:hAnsi="微软雅黑" w:hint="eastAsia"/>
        </w:rPr>
        <w:t>推送</w:t>
      </w:r>
      <w:r w:rsidRPr="00323E6A">
        <w:rPr>
          <w:rFonts w:ascii="微软雅黑" w:eastAsia="微软雅黑" w:hAnsi="微软雅黑" w:hint="eastAsia"/>
        </w:rPr>
        <w:t>消息内容另附文档说明，以下只</w:t>
      </w:r>
      <w:r>
        <w:rPr>
          <w:rFonts w:ascii="微软雅黑" w:eastAsia="微软雅黑" w:hAnsi="微软雅黑" w:hint="eastAsia"/>
        </w:rPr>
        <w:t>针</w:t>
      </w:r>
      <w:r w:rsidRPr="00323E6A">
        <w:rPr>
          <w:rFonts w:ascii="微软雅黑" w:eastAsia="微软雅黑" w:hAnsi="微软雅黑" w:hint="eastAsia"/>
        </w:rPr>
        <w:t>对接收消息</w:t>
      </w:r>
      <w:r>
        <w:rPr>
          <w:rFonts w:ascii="微软雅黑" w:eastAsia="微软雅黑" w:hAnsi="微软雅黑" w:hint="eastAsia"/>
        </w:rPr>
        <w:t>后，消息内容在</w:t>
      </w:r>
      <w:r w:rsidRPr="00323E6A">
        <w:rPr>
          <w:rFonts w:ascii="微软雅黑" w:eastAsia="微软雅黑" w:hAnsi="微软雅黑" w:hint="eastAsia"/>
        </w:rPr>
        <w:t>APP</w:t>
      </w:r>
      <w:proofErr w:type="gramStart"/>
      <w:r w:rsidRPr="00323E6A">
        <w:rPr>
          <w:rFonts w:ascii="微软雅黑" w:eastAsia="微软雅黑" w:hAnsi="微软雅黑" w:hint="eastAsia"/>
        </w:rPr>
        <w:t>端显示</w:t>
      </w:r>
      <w:proofErr w:type="gramEnd"/>
      <w:r w:rsidRPr="00323E6A">
        <w:rPr>
          <w:rFonts w:ascii="微软雅黑" w:eastAsia="微软雅黑" w:hAnsi="微软雅黑" w:hint="eastAsia"/>
        </w:rPr>
        <w:t>规则说明</w:t>
      </w:r>
    </w:p>
    <w:p w:rsidR="007E3BD6" w:rsidRPr="005F4544" w:rsidRDefault="007E3BD6" w:rsidP="007E3BD6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首页</w:t>
      </w:r>
    </w:p>
    <w:p w:rsidR="007E3BD6" w:rsidRDefault="007E3BD6" w:rsidP="007E3BD6">
      <w:pPr>
        <w:jc w:val="center"/>
        <w:rPr>
          <w:lang w:val="zh-CN" w:eastAsia="zh-CN"/>
        </w:rPr>
      </w:pPr>
      <w:r w:rsidRPr="008A0BA2">
        <w:rPr>
          <w:noProof/>
          <w:lang w:eastAsia="zh-CN"/>
        </w:rPr>
        <w:lastRenderedPageBreak/>
        <w:t xml:space="preserve"> </w:t>
      </w:r>
      <w:r w:rsidRPr="00DA0587">
        <w:rPr>
          <w:noProof/>
          <w:lang w:eastAsia="zh-CN"/>
        </w:rPr>
        <w:t xml:space="preserve"> </w:t>
      </w:r>
      <w:r w:rsidRPr="00180740">
        <w:rPr>
          <w:noProof/>
          <w:lang w:eastAsia="zh-CN"/>
        </w:rPr>
        <w:t xml:space="preserve"> </w:t>
      </w:r>
      <w:r w:rsidR="00907BDD">
        <w:rPr>
          <w:noProof/>
          <w:lang w:eastAsia="zh-CN"/>
        </w:rPr>
        <w:drawing>
          <wp:inline distT="0" distB="0" distL="0" distR="0" wp14:anchorId="3BE14513" wp14:editId="12C005B5">
            <wp:extent cx="2024604" cy="3600000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2460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BD6" w:rsidRDefault="007E3BD6" w:rsidP="007E3BD6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概述</w:t>
      </w:r>
    </w:p>
    <w:p w:rsidR="007E3BD6" w:rsidRPr="00A705C0" w:rsidRDefault="007E3BD6" w:rsidP="007E3BD6">
      <w:pPr>
        <w:pStyle w:val="afb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我的消息首页页面</w:t>
      </w:r>
    </w:p>
    <w:p w:rsidR="007E3BD6" w:rsidRDefault="007E3BD6" w:rsidP="007E3BD6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业务规则</w:t>
      </w:r>
    </w:p>
    <w:p w:rsidR="007E3BD6" w:rsidRDefault="007E3BD6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 w:rsidRPr="007E3BD6">
        <w:rPr>
          <w:rFonts w:ascii="微软雅黑" w:eastAsia="微软雅黑" w:hAnsi="微软雅黑" w:hint="eastAsia"/>
        </w:rPr>
        <w:t>此消息导航</w:t>
      </w:r>
      <w:r>
        <w:rPr>
          <w:rFonts w:ascii="微软雅黑" w:eastAsia="微软雅黑" w:hAnsi="微软雅黑" w:hint="eastAsia"/>
        </w:rPr>
        <w:t>模块</w:t>
      </w:r>
      <w:r w:rsidRPr="007E3BD6">
        <w:rPr>
          <w:rFonts w:ascii="微软雅黑" w:eastAsia="微软雅黑" w:hAnsi="微软雅黑" w:hint="eastAsia"/>
        </w:rPr>
        <w:t>：通过综合管理后台控制显示</w:t>
      </w:r>
      <w:r>
        <w:rPr>
          <w:rFonts w:ascii="微软雅黑" w:eastAsia="微软雅黑" w:hAnsi="微软雅黑" w:hint="eastAsia"/>
        </w:rPr>
        <w:t>（后台控制位置：模块管理-设置管理）</w:t>
      </w:r>
    </w:p>
    <w:p w:rsidR="00936BF3" w:rsidRDefault="00936BF3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点击消息模块：判断用户是否登录：</w:t>
      </w:r>
    </w:p>
    <w:p w:rsidR="00936BF3" w:rsidRDefault="00936BF3" w:rsidP="00936BF3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1）未登录，跳转到登录页面</w:t>
      </w:r>
    </w:p>
    <w:p w:rsidR="0011632F" w:rsidRPr="0011632F" w:rsidRDefault="00936BF3" w:rsidP="0011632F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2）已登录，进入消息首页（页面规则以下：）</w:t>
      </w:r>
    </w:p>
    <w:p w:rsidR="0011632F" w:rsidRDefault="00936BF3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 w:rsidRPr="0011632F">
        <w:rPr>
          <w:rFonts w:ascii="微软雅黑" w:eastAsia="微软雅黑" w:hAnsi="微软雅黑" w:hint="eastAsia"/>
        </w:rPr>
        <w:t>消息主导航模块：</w:t>
      </w:r>
      <w:r w:rsidR="0011632F" w:rsidRPr="0011632F">
        <w:rPr>
          <w:rFonts w:ascii="微软雅黑" w:eastAsia="微软雅黑" w:hAnsi="微软雅黑" w:hint="eastAsia"/>
        </w:rPr>
        <w:t>里面有一个</w:t>
      </w:r>
      <w:r w:rsidRPr="0011632F">
        <w:rPr>
          <w:rFonts w:ascii="微软雅黑" w:eastAsia="微软雅黑" w:hAnsi="微软雅黑" w:hint="eastAsia"/>
        </w:rPr>
        <w:t>栏目</w:t>
      </w:r>
      <w:r w:rsidR="0011632F" w:rsidRPr="0011632F">
        <w:rPr>
          <w:rFonts w:ascii="微软雅黑" w:eastAsia="微软雅黑" w:hAnsi="微软雅黑" w:hint="eastAsia"/>
        </w:rPr>
        <w:t>有</w:t>
      </w:r>
      <w:r w:rsidRPr="0011632F">
        <w:rPr>
          <w:rFonts w:ascii="微软雅黑" w:eastAsia="微软雅黑" w:hAnsi="微软雅黑" w:hint="eastAsia"/>
        </w:rPr>
        <w:t>全部未读消息</w:t>
      </w:r>
      <w:r w:rsidR="0011632F" w:rsidRPr="0011632F">
        <w:rPr>
          <w:rFonts w:ascii="微软雅黑" w:eastAsia="微软雅黑" w:hAnsi="微软雅黑" w:hint="eastAsia"/>
        </w:rPr>
        <w:t>时，即显示未读红点标志</w:t>
      </w:r>
    </w:p>
    <w:p w:rsidR="007E3BD6" w:rsidRDefault="007E3BD6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 w:rsidRPr="0011632F">
        <w:rPr>
          <w:rFonts w:ascii="微软雅黑" w:eastAsia="微软雅黑" w:hAnsi="微软雅黑" w:hint="eastAsia"/>
        </w:rPr>
        <w:t>消息固定显示位置（从上至下）：“@我的”、“评论”、“点赞”、“订单通知”</w:t>
      </w:r>
      <w:r w:rsidR="00CA7CDB">
        <w:rPr>
          <w:rFonts w:ascii="微软雅黑" w:eastAsia="微软雅黑" w:hAnsi="微软雅黑" w:hint="eastAsia"/>
        </w:rPr>
        <w:t>、管理员消息</w:t>
      </w:r>
    </w:p>
    <w:p w:rsidR="007E3BD6" w:rsidRDefault="007E3BD6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“@</w:t>
      </w:r>
      <w:r w:rsidR="004B1D33">
        <w:rPr>
          <w:rFonts w:ascii="微软雅黑" w:eastAsia="微软雅黑" w:hAnsi="微软雅黑" w:hint="eastAsia"/>
        </w:rPr>
        <w:t>我的”：包括@我的发言 和 转发我发言的消息记录</w:t>
      </w:r>
    </w:p>
    <w:p w:rsidR="00FE6DDB" w:rsidRDefault="00FE6DDB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“评论”：指别人评论我的消息 和 我评论别人的</w:t>
      </w:r>
      <w:r w:rsidR="004B1D33">
        <w:rPr>
          <w:rFonts w:ascii="微软雅黑" w:eastAsia="微软雅黑" w:hAnsi="微软雅黑" w:hint="eastAsia"/>
        </w:rPr>
        <w:t>消息记录</w:t>
      </w:r>
    </w:p>
    <w:p w:rsidR="00FE6DDB" w:rsidRDefault="00FE6DDB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“点赞”：指别人</w:t>
      </w:r>
      <w:proofErr w:type="gramStart"/>
      <w:r w:rsidR="00187A80">
        <w:rPr>
          <w:rFonts w:ascii="微软雅黑" w:eastAsia="微软雅黑" w:hAnsi="微软雅黑" w:hint="eastAsia"/>
        </w:rPr>
        <w:t>给我</w:t>
      </w:r>
      <w:r>
        <w:rPr>
          <w:rFonts w:ascii="微软雅黑" w:eastAsia="微软雅黑" w:hAnsi="微软雅黑" w:hint="eastAsia"/>
        </w:rPr>
        <w:t>点赞</w:t>
      </w:r>
      <w:r w:rsidR="004B1D33">
        <w:rPr>
          <w:rFonts w:ascii="微软雅黑" w:eastAsia="微软雅黑" w:hAnsi="微软雅黑" w:hint="eastAsia"/>
        </w:rPr>
        <w:t>的</w:t>
      </w:r>
      <w:proofErr w:type="gramEnd"/>
      <w:r w:rsidR="004B1D33">
        <w:rPr>
          <w:rFonts w:ascii="微软雅黑" w:eastAsia="微软雅黑" w:hAnsi="微软雅黑" w:hint="eastAsia"/>
        </w:rPr>
        <w:t>消息记录</w:t>
      </w:r>
    </w:p>
    <w:p w:rsidR="00187A80" w:rsidRDefault="00187A80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“订单通知”：指我的订单消息通知</w:t>
      </w:r>
      <w:r w:rsidR="004B1D33">
        <w:rPr>
          <w:rFonts w:ascii="微软雅黑" w:eastAsia="微软雅黑" w:hAnsi="微软雅黑" w:hint="eastAsia"/>
        </w:rPr>
        <w:t>记录</w:t>
      </w:r>
    </w:p>
    <w:p w:rsidR="004B1D33" w:rsidRDefault="002C3305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管理员消息</w:t>
      </w:r>
      <w:r w:rsidR="004B1D33">
        <w:rPr>
          <w:rFonts w:ascii="微软雅黑" w:eastAsia="微软雅黑" w:hAnsi="微软雅黑" w:hint="eastAsia"/>
        </w:rPr>
        <w:t>：指此管理员账号（包括前台和后台账号）发布的消息内容</w:t>
      </w:r>
    </w:p>
    <w:p w:rsidR="002C3305" w:rsidRDefault="002C3305" w:rsidP="002C330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此页面</w:t>
      </w:r>
      <w:r>
        <w:rPr>
          <w:rFonts w:ascii="微软雅黑" w:eastAsia="微软雅黑" w:hAnsi="微软雅黑"/>
        </w:rPr>
        <w:t>各</w:t>
      </w:r>
      <w:r>
        <w:rPr>
          <w:rFonts w:ascii="微软雅黑" w:eastAsia="微软雅黑" w:hAnsi="微软雅黑" w:hint="eastAsia"/>
        </w:rPr>
        <w:t>模块通过综合管理后台控制</w:t>
      </w:r>
      <w:r>
        <w:rPr>
          <w:rFonts w:ascii="微软雅黑" w:eastAsia="微软雅黑" w:hAnsi="微软雅黑"/>
        </w:rPr>
        <w:t>显示</w:t>
      </w:r>
      <w:r>
        <w:rPr>
          <w:rFonts w:ascii="微软雅黑" w:eastAsia="微软雅黑" w:hAnsi="微软雅黑" w:hint="eastAsia"/>
        </w:rPr>
        <w:t>（关联关系如下表）：</w:t>
      </w:r>
    </w:p>
    <w:p w:rsidR="002C3305" w:rsidRPr="0002411F" w:rsidRDefault="002C3305" w:rsidP="002C3305">
      <w:pPr>
        <w:pStyle w:val="afb"/>
        <w:widowControl w:val="0"/>
        <w:overflowPunct/>
        <w:autoSpaceDE/>
        <w:autoSpaceDN/>
        <w:adjustRightInd/>
        <w:ind w:left="846"/>
        <w:contextualSpacing w:val="0"/>
        <w:jc w:val="both"/>
        <w:textAlignment w:val="auto"/>
        <w:rPr>
          <w:rFonts w:ascii="微软雅黑" w:eastAsia="微软雅黑" w:hAnsi="微软雅黑"/>
        </w:rPr>
      </w:pPr>
      <w:r w:rsidRPr="0017377D">
        <w:rPr>
          <w:rFonts w:ascii="微软雅黑" w:eastAsia="微软雅黑" w:hAnsi="微软雅黑" w:hint="eastAsia"/>
        </w:rPr>
        <w:t>1）通过关联综合管理平台控制的“功能模块”有：</w:t>
      </w:r>
    </w:p>
    <w:tbl>
      <w:tblPr>
        <w:tblStyle w:val="afc"/>
        <w:tblW w:w="0" w:type="auto"/>
        <w:tblInd w:w="840" w:type="dxa"/>
        <w:tblLook w:val="04A0" w:firstRow="1" w:lastRow="0" w:firstColumn="1" w:lastColumn="0" w:noHBand="0" w:noVBand="1"/>
      </w:tblPr>
      <w:tblGrid>
        <w:gridCol w:w="3829"/>
        <w:gridCol w:w="4795"/>
      </w:tblGrid>
      <w:tr w:rsidR="002C3305" w:rsidTr="00646EB0">
        <w:tc>
          <w:tcPr>
            <w:tcW w:w="3829" w:type="dxa"/>
            <w:shd w:val="clear" w:color="auto" w:fill="0070C0"/>
            <w:vAlign w:val="center"/>
          </w:tcPr>
          <w:p w:rsidR="002C3305" w:rsidRPr="0060219F" w:rsidRDefault="002C3305" w:rsidP="00646EB0">
            <w:pPr>
              <w:pStyle w:val="afb"/>
              <w:jc w:val="center"/>
              <w:rPr>
                <w:rFonts w:ascii="微软雅黑" w:eastAsia="微软雅黑" w:hAnsi="微软雅黑" w:cs="Times New Roman"/>
                <w:color w:val="FFFFFF" w:themeColor="background1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Times New Roman" w:hint="eastAsia"/>
                <w:color w:val="FFFFFF" w:themeColor="background1"/>
                <w:kern w:val="0"/>
                <w:sz w:val="20"/>
                <w:szCs w:val="20"/>
              </w:rPr>
              <w:t>我的消息页面模块</w:t>
            </w:r>
          </w:p>
        </w:tc>
        <w:tc>
          <w:tcPr>
            <w:tcW w:w="4795" w:type="dxa"/>
            <w:shd w:val="clear" w:color="auto" w:fill="0070C0"/>
            <w:vAlign w:val="center"/>
          </w:tcPr>
          <w:p w:rsidR="002C3305" w:rsidRPr="0060219F" w:rsidRDefault="002C3305" w:rsidP="00646EB0">
            <w:pPr>
              <w:pStyle w:val="afb"/>
              <w:jc w:val="center"/>
              <w:rPr>
                <w:rFonts w:ascii="微软雅黑" w:eastAsia="微软雅黑" w:hAnsi="微软雅黑" w:cs="Times New Roman"/>
                <w:color w:val="FFFFFF" w:themeColor="background1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Times New Roman" w:hint="eastAsia"/>
                <w:color w:val="FFFFFF" w:themeColor="background1"/>
                <w:kern w:val="0"/>
                <w:sz w:val="20"/>
                <w:szCs w:val="20"/>
              </w:rPr>
              <w:t>关联</w:t>
            </w:r>
            <w:r w:rsidRPr="0060219F">
              <w:rPr>
                <w:rFonts w:ascii="微软雅黑" w:eastAsia="微软雅黑" w:hAnsi="微软雅黑" w:cs="Times New Roman" w:hint="eastAsia"/>
                <w:color w:val="FFFFFF" w:themeColor="background1"/>
                <w:kern w:val="0"/>
                <w:sz w:val="20"/>
                <w:szCs w:val="20"/>
              </w:rPr>
              <w:t>综合管理平台功能模块</w:t>
            </w:r>
          </w:p>
        </w:tc>
      </w:tr>
      <w:tr w:rsidR="002C3305" w:rsidTr="00646EB0">
        <w:tc>
          <w:tcPr>
            <w:tcW w:w="3829" w:type="dxa"/>
            <w:vAlign w:val="center"/>
          </w:tcPr>
          <w:p w:rsidR="002C3305" w:rsidRPr="0017377D" w:rsidRDefault="002C3305" w:rsidP="00646EB0">
            <w:pPr>
              <w:pStyle w:val="afb"/>
              <w:jc w:val="center"/>
              <w:rPr>
                <w:rFonts w:ascii="微软雅黑" w:eastAsia="微软雅黑" w:hAnsi="微软雅黑" w:cs="Times New Roman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Times New Roman" w:hint="eastAsia"/>
                <w:kern w:val="0"/>
                <w:sz w:val="20"/>
                <w:szCs w:val="20"/>
              </w:rPr>
              <w:t>@我的</w:t>
            </w:r>
          </w:p>
        </w:tc>
        <w:tc>
          <w:tcPr>
            <w:tcW w:w="4795" w:type="dxa"/>
            <w:vAlign w:val="center"/>
          </w:tcPr>
          <w:p w:rsidR="002C3305" w:rsidRPr="0017377D" w:rsidRDefault="002C3305" w:rsidP="00646EB0">
            <w:pPr>
              <w:pStyle w:val="afb"/>
              <w:jc w:val="center"/>
              <w:rPr>
                <w:rFonts w:ascii="微软雅黑" w:eastAsia="微软雅黑" w:hAnsi="微软雅黑" w:cs="Times New Roman"/>
                <w:kern w:val="0"/>
                <w:sz w:val="20"/>
                <w:szCs w:val="20"/>
              </w:rPr>
            </w:pPr>
            <w:r w:rsidRPr="0017377D">
              <w:rPr>
                <w:rFonts w:ascii="微软雅黑" w:eastAsia="微软雅黑" w:hAnsi="微软雅黑" w:cs="Times New Roman" w:hint="eastAsia"/>
                <w:kern w:val="0"/>
                <w:sz w:val="20"/>
                <w:szCs w:val="20"/>
              </w:rPr>
              <w:t>【</w:t>
            </w:r>
            <w:r>
              <w:rPr>
                <w:rFonts w:ascii="微软雅黑" w:eastAsia="微软雅黑" w:hAnsi="微软雅黑" w:cs="Times New Roman" w:hint="eastAsia"/>
                <w:kern w:val="0"/>
                <w:sz w:val="20"/>
                <w:szCs w:val="20"/>
              </w:rPr>
              <w:t>邻里圈</w:t>
            </w:r>
            <w:r w:rsidRPr="0017377D">
              <w:rPr>
                <w:rFonts w:ascii="微软雅黑" w:eastAsia="微软雅黑" w:hAnsi="微软雅黑" w:cs="Times New Roman" w:hint="eastAsia"/>
                <w:kern w:val="0"/>
                <w:sz w:val="20"/>
                <w:szCs w:val="20"/>
              </w:rPr>
              <w:t>】</w:t>
            </w:r>
          </w:p>
        </w:tc>
      </w:tr>
      <w:tr w:rsidR="002C3305" w:rsidTr="00646EB0">
        <w:tc>
          <w:tcPr>
            <w:tcW w:w="3829" w:type="dxa"/>
            <w:vAlign w:val="center"/>
          </w:tcPr>
          <w:p w:rsidR="002C3305" w:rsidRPr="0017377D" w:rsidRDefault="002C3305" w:rsidP="00646EB0">
            <w:pPr>
              <w:pStyle w:val="afb"/>
              <w:jc w:val="center"/>
              <w:rPr>
                <w:rFonts w:ascii="微软雅黑" w:eastAsia="微软雅黑" w:hAnsi="微软雅黑" w:cs="Times New Roman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Times New Roman" w:hint="eastAsia"/>
                <w:kern w:val="0"/>
                <w:sz w:val="20"/>
                <w:szCs w:val="20"/>
              </w:rPr>
              <w:t>评论</w:t>
            </w:r>
          </w:p>
        </w:tc>
        <w:tc>
          <w:tcPr>
            <w:tcW w:w="4795" w:type="dxa"/>
            <w:vAlign w:val="center"/>
          </w:tcPr>
          <w:p w:rsidR="002C3305" w:rsidRPr="0017377D" w:rsidRDefault="002C3305" w:rsidP="00646EB0">
            <w:pPr>
              <w:pStyle w:val="afb"/>
              <w:jc w:val="center"/>
              <w:rPr>
                <w:rFonts w:ascii="微软雅黑" w:eastAsia="微软雅黑" w:hAnsi="微软雅黑" w:cs="Times New Roman"/>
                <w:kern w:val="0"/>
                <w:sz w:val="20"/>
                <w:szCs w:val="20"/>
              </w:rPr>
            </w:pPr>
            <w:r w:rsidRPr="0017377D">
              <w:rPr>
                <w:rFonts w:ascii="微软雅黑" w:eastAsia="微软雅黑" w:hAnsi="微软雅黑" w:cs="Times New Roman" w:hint="eastAsia"/>
                <w:kern w:val="0"/>
                <w:sz w:val="20"/>
                <w:szCs w:val="20"/>
              </w:rPr>
              <w:t>【</w:t>
            </w:r>
            <w:r>
              <w:rPr>
                <w:rFonts w:ascii="微软雅黑" w:eastAsia="微软雅黑" w:hAnsi="微软雅黑" w:cs="Times New Roman" w:hint="eastAsia"/>
                <w:kern w:val="0"/>
                <w:sz w:val="20"/>
                <w:szCs w:val="20"/>
              </w:rPr>
              <w:t>邻里圈</w:t>
            </w:r>
            <w:r w:rsidRPr="0017377D">
              <w:rPr>
                <w:rFonts w:ascii="微软雅黑" w:eastAsia="微软雅黑" w:hAnsi="微软雅黑" w:cs="Times New Roman" w:hint="eastAsia"/>
                <w:kern w:val="0"/>
                <w:sz w:val="20"/>
                <w:szCs w:val="20"/>
              </w:rPr>
              <w:t>】</w:t>
            </w:r>
          </w:p>
        </w:tc>
      </w:tr>
      <w:tr w:rsidR="002C3305" w:rsidTr="00646EB0">
        <w:tc>
          <w:tcPr>
            <w:tcW w:w="3829" w:type="dxa"/>
            <w:vAlign w:val="center"/>
          </w:tcPr>
          <w:p w:rsidR="002C3305" w:rsidRPr="0017377D" w:rsidRDefault="002C3305" w:rsidP="00646EB0">
            <w:pPr>
              <w:pStyle w:val="afb"/>
              <w:jc w:val="center"/>
              <w:rPr>
                <w:rFonts w:ascii="微软雅黑" w:eastAsia="微软雅黑" w:hAnsi="微软雅黑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微软雅黑" w:eastAsia="微软雅黑" w:hAnsi="微软雅黑" w:cs="Times New Roman"/>
                <w:kern w:val="0"/>
                <w:sz w:val="20"/>
                <w:szCs w:val="20"/>
              </w:rPr>
              <w:t>点赞</w:t>
            </w:r>
            <w:proofErr w:type="gramEnd"/>
          </w:p>
        </w:tc>
        <w:tc>
          <w:tcPr>
            <w:tcW w:w="4795" w:type="dxa"/>
            <w:vAlign w:val="center"/>
          </w:tcPr>
          <w:p w:rsidR="002C3305" w:rsidRPr="0017377D" w:rsidRDefault="002C3305" w:rsidP="00646EB0">
            <w:pPr>
              <w:pStyle w:val="afb"/>
              <w:jc w:val="center"/>
              <w:rPr>
                <w:rFonts w:ascii="微软雅黑" w:eastAsia="微软雅黑" w:hAnsi="微软雅黑" w:cs="Times New Roman"/>
                <w:kern w:val="0"/>
                <w:sz w:val="20"/>
                <w:szCs w:val="20"/>
              </w:rPr>
            </w:pPr>
            <w:r w:rsidRPr="0017377D">
              <w:rPr>
                <w:rFonts w:ascii="微软雅黑" w:eastAsia="微软雅黑" w:hAnsi="微软雅黑" w:cs="Times New Roman" w:hint="eastAsia"/>
                <w:kern w:val="0"/>
                <w:sz w:val="20"/>
                <w:szCs w:val="20"/>
              </w:rPr>
              <w:t>【</w:t>
            </w:r>
            <w:r>
              <w:rPr>
                <w:rFonts w:ascii="微软雅黑" w:eastAsia="微软雅黑" w:hAnsi="微软雅黑" w:cs="Times New Roman" w:hint="eastAsia"/>
                <w:kern w:val="0"/>
                <w:sz w:val="20"/>
                <w:szCs w:val="20"/>
              </w:rPr>
              <w:t>邻里圈</w:t>
            </w:r>
            <w:r w:rsidRPr="0017377D">
              <w:rPr>
                <w:rFonts w:ascii="微软雅黑" w:eastAsia="微软雅黑" w:hAnsi="微软雅黑" w:cs="Times New Roman" w:hint="eastAsia"/>
                <w:kern w:val="0"/>
                <w:sz w:val="20"/>
                <w:szCs w:val="20"/>
              </w:rPr>
              <w:t>】</w:t>
            </w:r>
          </w:p>
        </w:tc>
      </w:tr>
    </w:tbl>
    <w:p w:rsidR="002C3305" w:rsidRPr="0017377D" w:rsidRDefault="002C3305" w:rsidP="002C3305">
      <w:pPr>
        <w:pStyle w:val="afb"/>
        <w:widowControl w:val="0"/>
        <w:overflowPunct/>
        <w:autoSpaceDE/>
        <w:autoSpaceDN/>
        <w:adjustRightInd/>
        <w:ind w:left="840"/>
        <w:contextualSpacing w:val="0"/>
        <w:jc w:val="both"/>
        <w:textAlignment w:val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</w:t>
      </w:r>
      <w:r w:rsidRPr="0017377D">
        <w:rPr>
          <w:rFonts w:ascii="微软雅黑" w:eastAsia="微软雅黑" w:hAnsi="微软雅黑" w:hint="eastAsia"/>
        </w:rPr>
        <w:t>通过关联综合管理平台控制的“导航模块”有：</w:t>
      </w:r>
    </w:p>
    <w:tbl>
      <w:tblPr>
        <w:tblStyle w:val="afc"/>
        <w:tblW w:w="0" w:type="auto"/>
        <w:tblInd w:w="840" w:type="dxa"/>
        <w:tblLook w:val="04A0" w:firstRow="1" w:lastRow="0" w:firstColumn="1" w:lastColumn="0" w:noHBand="0" w:noVBand="1"/>
      </w:tblPr>
      <w:tblGrid>
        <w:gridCol w:w="3829"/>
        <w:gridCol w:w="4795"/>
      </w:tblGrid>
      <w:tr w:rsidR="002C3305" w:rsidTr="00646EB0">
        <w:tc>
          <w:tcPr>
            <w:tcW w:w="3829" w:type="dxa"/>
            <w:shd w:val="clear" w:color="auto" w:fill="0070C0"/>
            <w:vAlign w:val="center"/>
          </w:tcPr>
          <w:p w:rsidR="002C3305" w:rsidRPr="0060219F" w:rsidRDefault="002C3305" w:rsidP="00646EB0">
            <w:pPr>
              <w:pStyle w:val="afb"/>
              <w:jc w:val="center"/>
              <w:rPr>
                <w:rFonts w:ascii="微软雅黑" w:eastAsia="微软雅黑" w:hAnsi="微软雅黑" w:cs="Times New Roman"/>
                <w:color w:val="FFFFFF" w:themeColor="background1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Times New Roman" w:hint="eastAsia"/>
                <w:color w:val="FFFFFF" w:themeColor="background1"/>
                <w:kern w:val="0"/>
                <w:sz w:val="20"/>
                <w:szCs w:val="20"/>
              </w:rPr>
              <w:t>我的消息页面模块</w:t>
            </w:r>
          </w:p>
        </w:tc>
        <w:tc>
          <w:tcPr>
            <w:tcW w:w="4795" w:type="dxa"/>
            <w:shd w:val="clear" w:color="auto" w:fill="0070C0"/>
            <w:vAlign w:val="center"/>
          </w:tcPr>
          <w:p w:rsidR="002C3305" w:rsidRPr="0060219F" w:rsidRDefault="002C3305" w:rsidP="00646EB0">
            <w:pPr>
              <w:pStyle w:val="afb"/>
              <w:jc w:val="center"/>
              <w:rPr>
                <w:rFonts w:ascii="微软雅黑" w:eastAsia="微软雅黑" w:hAnsi="微软雅黑" w:cs="Times New Roman"/>
                <w:color w:val="FFFFFF" w:themeColor="background1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Times New Roman" w:hint="eastAsia"/>
                <w:color w:val="FFFFFF" w:themeColor="background1"/>
                <w:kern w:val="0"/>
                <w:sz w:val="20"/>
                <w:szCs w:val="20"/>
              </w:rPr>
              <w:t>关联</w:t>
            </w:r>
            <w:r w:rsidRPr="0060219F">
              <w:rPr>
                <w:rFonts w:ascii="微软雅黑" w:eastAsia="微软雅黑" w:hAnsi="微软雅黑" w:cs="Times New Roman" w:hint="eastAsia"/>
                <w:color w:val="FFFFFF" w:themeColor="background1"/>
                <w:kern w:val="0"/>
                <w:sz w:val="20"/>
                <w:szCs w:val="20"/>
              </w:rPr>
              <w:t>综合管理平台导航模块</w:t>
            </w:r>
          </w:p>
        </w:tc>
      </w:tr>
      <w:tr w:rsidR="002C3305" w:rsidTr="00646EB0">
        <w:tc>
          <w:tcPr>
            <w:tcW w:w="3829" w:type="dxa"/>
            <w:vAlign w:val="center"/>
          </w:tcPr>
          <w:p w:rsidR="002C3305" w:rsidRPr="0017377D" w:rsidRDefault="002C3305" w:rsidP="00646EB0">
            <w:pPr>
              <w:pStyle w:val="afb"/>
              <w:jc w:val="center"/>
              <w:rPr>
                <w:rFonts w:ascii="微软雅黑" w:eastAsia="微软雅黑" w:hAnsi="微软雅黑" w:cs="Times New Roman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 w:cs="Times New Roman" w:hint="eastAsia"/>
                <w:kern w:val="0"/>
                <w:sz w:val="20"/>
                <w:szCs w:val="20"/>
              </w:rPr>
              <w:t>订单通知</w:t>
            </w:r>
          </w:p>
        </w:tc>
        <w:tc>
          <w:tcPr>
            <w:tcW w:w="4795" w:type="dxa"/>
            <w:vAlign w:val="center"/>
          </w:tcPr>
          <w:p w:rsidR="002C3305" w:rsidRPr="0017377D" w:rsidRDefault="002C3305" w:rsidP="00646EB0">
            <w:pPr>
              <w:pStyle w:val="afb"/>
              <w:jc w:val="center"/>
              <w:rPr>
                <w:rFonts w:ascii="微软雅黑" w:eastAsia="微软雅黑" w:hAnsi="微软雅黑" w:cs="Times New Roman"/>
                <w:kern w:val="0"/>
                <w:sz w:val="20"/>
                <w:szCs w:val="20"/>
              </w:rPr>
            </w:pPr>
            <w:r w:rsidRPr="0017377D">
              <w:rPr>
                <w:rFonts w:ascii="微软雅黑" w:eastAsia="微软雅黑" w:hAnsi="微软雅黑" w:cs="Times New Roman" w:hint="eastAsia"/>
                <w:kern w:val="0"/>
                <w:sz w:val="20"/>
                <w:szCs w:val="20"/>
              </w:rPr>
              <w:t>【</w:t>
            </w:r>
            <w:r>
              <w:rPr>
                <w:rFonts w:ascii="微软雅黑" w:eastAsia="微软雅黑" w:hAnsi="微软雅黑" w:cs="Times New Roman" w:hint="eastAsia"/>
                <w:kern w:val="0"/>
                <w:sz w:val="20"/>
                <w:szCs w:val="20"/>
              </w:rPr>
              <w:t>优家</w:t>
            </w:r>
            <w:r w:rsidRPr="0017377D">
              <w:rPr>
                <w:rFonts w:ascii="微软雅黑" w:eastAsia="微软雅黑" w:hAnsi="微软雅黑" w:cs="Times New Roman" w:hint="eastAsia"/>
                <w:kern w:val="0"/>
                <w:sz w:val="20"/>
                <w:szCs w:val="20"/>
              </w:rPr>
              <w:t>】</w:t>
            </w:r>
          </w:p>
        </w:tc>
      </w:tr>
    </w:tbl>
    <w:p w:rsidR="002C3305" w:rsidRDefault="002C3305" w:rsidP="002C3305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3）管理员消息：通过判定当前所在楼盘的管理员有无发消息内容显示出来</w:t>
      </w:r>
    </w:p>
    <w:p w:rsidR="002C3305" w:rsidRDefault="002C3305" w:rsidP="002C3305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①当前楼盘管理员</w:t>
      </w:r>
      <w:r w:rsidRPr="008E600A">
        <w:rPr>
          <w:rFonts w:ascii="微软雅黑" w:eastAsia="微软雅黑" w:hAnsi="微软雅黑" w:hint="eastAsia"/>
          <w:b/>
        </w:rPr>
        <w:t>发布了</w:t>
      </w:r>
      <w:r>
        <w:rPr>
          <w:rFonts w:ascii="微软雅黑" w:eastAsia="微软雅黑" w:hAnsi="微软雅黑" w:hint="eastAsia"/>
        </w:rPr>
        <w:t>消息内容：则显示管理员的消息</w:t>
      </w:r>
    </w:p>
    <w:p w:rsidR="002C3305" w:rsidRDefault="002C3305" w:rsidP="002C3305">
      <w:pPr>
        <w:pStyle w:val="afb"/>
        <w:ind w:left="846"/>
        <w:rPr>
          <w:rFonts w:ascii="微软雅黑" w:eastAsia="微软雅黑" w:hAnsi="微软雅黑"/>
        </w:rPr>
      </w:pPr>
      <w:r w:rsidRPr="008E600A">
        <w:rPr>
          <w:rFonts w:ascii="微软雅黑" w:eastAsia="微软雅黑" w:hAnsi="微软雅黑" w:hint="eastAsia"/>
        </w:rPr>
        <w:t>②</w:t>
      </w:r>
      <w:r>
        <w:rPr>
          <w:rFonts w:ascii="微软雅黑" w:eastAsia="微软雅黑" w:hAnsi="微软雅黑" w:hint="eastAsia"/>
        </w:rPr>
        <w:t>当前楼盘管理员</w:t>
      </w:r>
      <w:proofErr w:type="gramStart"/>
      <w:r w:rsidRPr="002C3305">
        <w:rPr>
          <w:rFonts w:ascii="微软雅黑" w:eastAsia="微软雅黑" w:hAnsi="微软雅黑" w:hint="eastAsia"/>
          <w:b/>
        </w:rPr>
        <w:t>未发布</w:t>
      </w:r>
      <w:proofErr w:type="gramEnd"/>
      <w:r w:rsidRPr="002C3305">
        <w:rPr>
          <w:rFonts w:ascii="微软雅黑" w:eastAsia="微软雅黑" w:hAnsi="微软雅黑" w:hint="eastAsia"/>
          <w:b/>
        </w:rPr>
        <w:t>任何</w:t>
      </w:r>
      <w:r>
        <w:rPr>
          <w:rFonts w:ascii="微软雅黑" w:eastAsia="微软雅黑" w:hAnsi="微软雅黑" w:hint="eastAsia"/>
        </w:rPr>
        <w:t>消息内容：则不显示管理员消息</w:t>
      </w:r>
    </w:p>
    <w:p w:rsidR="00187A80" w:rsidRDefault="0011632F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每个板块</w:t>
      </w:r>
      <w:proofErr w:type="gramEnd"/>
      <w:r>
        <w:rPr>
          <w:rFonts w:ascii="微软雅黑" w:eastAsia="微软雅黑" w:hAnsi="微软雅黑" w:hint="eastAsia"/>
        </w:rPr>
        <w:t>有</w:t>
      </w:r>
      <w:r w:rsidR="00187A80">
        <w:rPr>
          <w:rFonts w:ascii="微软雅黑" w:eastAsia="微软雅黑" w:hAnsi="微软雅黑" w:hint="eastAsia"/>
        </w:rPr>
        <w:t>未读消息，并用红点标注</w:t>
      </w:r>
    </w:p>
    <w:p w:rsidR="009D6CE3" w:rsidRDefault="009D6CE3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消息已读/未读状态：以是否进入对应模块判定已读或未读（以“@我的”消息为例：有未读消息时，在“@我的”有未读消息角标，点击进入“@我的”页面，则记为@我的消息全部已读）</w:t>
      </w:r>
    </w:p>
    <w:p w:rsidR="009723EF" w:rsidRDefault="009723EF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订单</w:t>
      </w:r>
      <w:r w:rsidR="002C3305">
        <w:rPr>
          <w:rFonts w:ascii="微软雅黑" w:eastAsia="微软雅黑" w:hAnsi="微软雅黑" w:hint="eastAsia"/>
        </w:rPr>
        <w:t>通知</w:t>
      </w:r>
      <w:r>
        <w:rPr>
          <w:rFonts w:ascii="微软雅黑" w:eastAsia="微软雅黑" w:hAnsi="微软雅黑" w:hint="eastAsia"/>
        </w:rPr>
        <w:t>消息规则：</w:t>
      </w:r>
    </w:p>
    <w:p w:rsidR="009723EF" w:rsidRDefault="009723EF" w:rsidP="009723EF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1）订单消息提示文案：显示最新</w:t>
      </w:r>
      <w:r w:rsidR="003171A0"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 w:hint="eastAsia"/>
        </w:rPr>
        <w:t>订单消息内容，只显示一行，超过用“...”表示</w:t>
      </w:r>
    </w:p>
    <w:p w:rsidR="009723EF" w:rsidRDefault="009723EF" w:rsidP="009723EF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</w:t>
      </w:r>
      <w:r w:rsidR="00651B85">
        <w:rPr>
          <w:rFonts w:ascii="微软雅黑" w:eastAsia="微软雅黑" w:hAnsi="微软雅黑" w:hint="eastAsia"/>
        </w:rPr>
        <w:t>）</w:t>
      </w:r>
      <w:r>
        <w:rPr>
          <w:rFonts w:ascii="微软雅黑" w:eastAsia="微软雅黑" w:hAnsi="微软雅黑" w:hint="eastAsia"/>
        </w:rPr>
        <w:t>时间：显示最新</w:t>
      </w:r>
      <w:r w:rsidR="00651B85"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 w:hint="eastAsia"/>
        </w:rPr>
        <w:t>订单</w:t>
      </w:r>
      <w:r w:rsidR="003171A0">
        <w:rPr>
          <w:rFonts w:ascii="微软雅黑" w:eastAsia="微软雅黑" w:hAnsi="微软雅黑" w:hint="eastAsia"/>
        </w:rPr>
        <w:t>接收</w:t>
      </w:r>
      <w:r>
        <w:rPr>
          <w:rFonts w:ascii="微软雅黑" w:eastAsia="微软雅黑" w:hAnsi="微软雅黑" w:hint="eastAsia"/>
        </w:rPr>
        <w:t>消息时间</w:t>
      </w:r>
      <w:r w:rsidR="003171A0">
        <w:rPr>
          <w:rFonts w:ascii="微软雅黑" w:eastAsia="微软雅黑" w:hAnsi="微软雅黑" w:hint="eastAsia"/>
        </w:rPr>
        <w:t>（</w:t>
      </w:r>
      <w:r w:rsidR="00651B85">
        <w:rPr>
          <w:rFonts w:ascii="微软雅黑" w:eastAsia="微软雅黑" w:hAnsi="微软雅黑" w:hint="eastAsia"/>
        </w:rPr>
        <w:t>时间显示规则与邻里圈发言后显示的时间规则相同</w:t>
      </w:r>
      <w:r w:rsidR="003171A0">
        <w:rPr>
          <w:rFonts w:ascii="微软雅黑" w:eastAsia="微软雅黑" w:hAnsi="微软雅黑" w:hint="eastAsia"/>
        </w:rPr>
        <w:t>）</w:t>
      </w:r>
    </w:p>
    <w:p w:rsidR="009723EF" w:rsidRDefault="009723EF" w:rsidP="009723EF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3）无任何订单数据</w:t>
      </w:r>
      <w:r w:rsidR="003171A0">
        <w:rPr>
          <w:rFonts w:ascii="微软雅黑" w:eastAsia="微软雅黑" w:hAnsi="微软雅黑" w:hint="eastAsia"/>
        </w:rPr>
        <w:t>时：提示文案为“暂无消息”，时间：不显示</w:t>
      </w:r>
    </w:p>
    <w:p w:rsidR="002C3305" w:rsidRDefault="002C3305" w:rsidP="002C330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管理员消息显示规则：</w:t>
      </w:r>
    </w:p>
    <w:p w:rsidR="002C3305" w:rsidRDefault="002C3305" w:rsidP="009723EF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1）显示管理员APP端</w:t>
      </w:r>
      <w:r w:rsidR="00E0726C">
        <w:rPr>
          <w:rFonts w:ascii="微软雅黑" w:eastAsia="微软雅黑" w:hAnsi="微软雅黑" w:hint="eastAsia"/>
        </w:rPr>
        <w:t>昵称</w:t>
      </w:r>
      <w:r w:rsidR="00907BDD">
        <w:rPr>
          <w:rFonts w:ascii="微软雅黑" w:eastAsia="微软雅黑" w:hAnsi="微软雅黑" w:hint="eastAsia"/>
        </w:rPr>
        <w:t>、头像（头像带有官方角标）</w:t>
      </w:r>
    </w:p>
    <w:p w:rsidR="002C3305" w:rsidRDefault="002C3305" w:rsidP="009723EF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</w:t>
      </w:r>
      <w:r w:rsidR="00E0726C">
        <w:rPr>
          <w:rFonts w:ascii="微软雅黑" w:eastAsia="微软雅黑" w:hAnsi="微软雅黑" w:hint="eastAsia"/>
        </w:rPr>
        <w:t>时间：</w:t>
      </w:r>
      <w:r w:rsidR="00651B85">
        <w:rPr>
          <w:rFonts w:ascii="微软雅黑" w:eastAsia="微软雅黑" w:hAnsi="微软雅黑" w:hint="eastAsia"/>
        </w:rPr>
        <w:t>显示最新一条发布的消息时间（时间显示规则与邻里圈发言后显示的时间规则相同）</w:t>
      </w:r>
    </w:p>
    <w:p w:rsidR="002C3305" w:rsidRDefault="002C3305" w:rsidP="009723EF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3）管理员发布的消息内容：最多显示一行，超过范围用“...”表示</w:t>
      </w:r>
    </w:p>
    <w:p w:rsidR="003171A0" w:rsidRPr="00826C5E" w:rsidRDefault="003171A0" w:rsidP="003171A0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 w:rsidRPr="00826C5E">
        <w:rPr>
          <w:rFonts w:hint="eastAsia"/>
          <w:sz w:val="30"/>
          <w:szCs w:val="30"/>
          <w:lang w:val="zh-CN"/>
        </w:rPr>
        <w:t>交互规则</w:t>
      </w:r>
    </w:p>
    <w:p w:rsidR="003171A0" w:rsidRDefault="003171A0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点击@我的</w:t>
      </w:r>
      <w:r w:rsidRPr="000A264C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进入@我的消息页</w:t>
      </w:r>
    </w:p>
    <w:p w:rsidR="003171A0" w:rsidRDefault="003171A0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点击评论：进入评论消息页面</w:t>
      </w:r>
    </w:p>
    <w:p w:rsidR="003171A0" w:rsidRDefault="003171A0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点击点赞：进入</w:t>
      </w:r>
      <w:proofErr w:type="gramStart"/>
      <w:r>
        <w:rPr>
          <w:rFonts w:ascii="微软雅黑" w:eastAsia="微软雅黑" w:hAnsi="微软雅黑" w:hint="eastAsia"/>
        </w:rPr>
        <w:t>点赞消息</w:t>
      </w:r>
      <w:proofErr w:type="gramEnd"/>
      <w:r>
        <w:rPr>
          <w:rFonts w:ascii="微软雅黑" w:eastAsia="微软雅黑" w:hAnsi="微软雅黑" w:hint="eastAsia"/>
        </w:rPr>
        <w:t>页面</w:t>
      </w:r>
    </w:p>
    <w:p w:rsidR="003171A0" w:rsidRPr="003171A0" w:rsidRDefault="003171A0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点击订单消息：进入订单消息页面</w:t>
      </w:r>
    </w:p>
    <w:p w:rsidR="009723EF" w:rsidRDefault="003171A0" w:rsidP="003171A0">
      <w:pPr>
        <w:pStyle w:val="3"/>
        <w:rPr>
          <w:lang w:eastAsia="zh-CN"/>
        </w:rPr>
      </w:pPr>
      <w:bookmarkStart w:id="21" w:name="_Toc489003163"/>
      <w:r>
        <w:rPr>
          <w:rFonts w:hint="eastAsia"/>
          <w:lang w:eastAsia="zh-CN"/>
        </w:rPr>
        <w:t>@我的</w:t>
      </w:r>
      <w:r w:rsidR="004030D7">
        <w:rPr>
          <w:rFonts w:hint="eastAsia"/>
          <w:lang w:eastAsia="zh-CN"/>
        </w:rPr>
        <w:t>发言</w:t>
      </w:r>
      <w:bookmarkEnd w:id="21"/>
    </w:p>
    <w:p w:rsidR="003171A0" w:rsidRPr="005F4544" w:rsidRDefault="003171A0" w:rsidP="003171A0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首页</w:t>
      </w:r>
    </w:p>
    <w:p w:rsidR="003171A0" w:rsidRDefault="003171A0" w:rsidP="003171A0">
      <w:pPr>
        <w:jc w:val="center"/>
        <w:rPr>
          <w:lang w:val="zh-CN" w:eastAsia="zh-CN"/>
        </w:rPr>
      </w:pPr>
      <w:r w:rsidRPr="008A0BA2">
        <w:rPr>
          <w:noProof/>
          <w:lang w:eastAsia="zh-CN"/>
        </w:rPr>
        <w:t xml:space="preserve"> </w:t>
      </w:r>
      <w:r w:rsidRPr="00DA0587">
        <w:rPr>
          <w:noProof/>
          <w:lang w:eastAsia="zh-CN"/>
        </w:rPr>
        <w:t xml:space="preserve"> </w:t>
      </w:r>
      <w:r w:rsidRPr="00180740">
        <w:rPr>
          <w:noProof/>
          <w:lang w:eastAsia="zh-CN"/>
        </w:rPr>
        <w:t xml:space="preserve"> </w:t>
      </w:r>
      <w:r w:rsidR="00712A09">
        <w:rPr>
          <w:noProof/>
          <w:lang w:eastAsia="zh-CN"/>
        </w:rPr>
        <w:drawing>
          <wp:inline distT="0" distB="0" distL="0" distR="0" wp14:anchorId="4CF20CAF" wp14:editId="7CDD8584">
            <wp:extent cx="2028169" cy="3600000"/>
            <wp:effectExtent l="0" t="0" r="0" b="635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2816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1A0" w:rsidRDefault="003171A0" w:rsidP="003171A0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概述</w:t>
      </w:r>
    </w:p>
    <w:p w:rsidR="003171A0" w:rsidRPr="00A705C0" w:rsidRDefault="00887E84" w:rsidP="003171A0">
      <w:pPr>
        <w:pStyle w:val="afb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在用户发言中，有@</w:t>
      </w:r>
      <w:r w:rsidR="004B1D33">
        <w:rPr>
          <w:rFonts w:ascii="微软雅黑" w:eastAsia="微软雅黑" w:hAnsi="微软雅黑" w:hint="eastAsia"/>
        </w:rPr>
        <w:t>我的</w:t>
      </w:r>
      <w:r>
        <w:rPr>
          <w:rFonts w:ascii="微软雅黑" w:eastAsia="微软雅黑" w:hAnsi="微软雅黑" w:hint="eastAsia"/>
        </w:rPr>
        <w:t>发言</w:t>
      </w:r>
      <w:r w:rsidR="004B1D33">
        <w:rPr>
          <w:rFonts w:ascii="微软雅黑" w:eastAsia="微软雅黑" w:hAnsi="微软雅黑" w:hint="eastAsia"/>
        </w:rPr>
        <w:t>和转发我的发言的消息</w:t>
      </w:r>
      <w:r>
        <w:rPr>
          <w:rFonts w:ascii="微软雅黑" w:eastAsia="微软雅黑" w:hAnsi="微软雅黑" w:hint="eastAsia"/>
        </w:rPr>
        <w:t>记录</w:t>
      </w:r>
    </w:p>
    <w:p w:rsidR="003171A0" w:rsidRDefault="003171A0" w:rsidP="003171A0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业务规则</w:t>
      </w:r>
    </w:p>
    <w:p w:rsidR="004B5909" w:rsidRDefault="004B5909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标题“@我的发言”</w:t>
      </w:r>
    </w:p>
    <w:p w:rsidR="004030D7" w:rsidRDefault="004030D7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页面消息内容显示：以用户发言瀑布流的形式显示出来</w:t>
      </w:r>
    </w:p>
    <w:p w:rsidR="00303666" w:rsidRDefault="00303666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下滑页面完成刷新当前</w:t>
      </w:r>
      <w:r w:rsidRPr="0011632F">
        <w:rPr>
          <w:rFonts w:ascii="微软雅黑" w:eastAsia="微软雅黑" w:hAnsi="微软雅黑"/>
        </w:rPr>
        <w:t>页面操作</w:t>
      </w:r>
    </w:p>
    <w:p w:rsidR="004030D7" w:rsidRDefault="00887E84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内容显示规则：与邻里圈发言内容规则相同，请参照邻里圈发言内容说明</w:t>
      </w:r>
    </w:p>
    <w:p w:rsidR="00887E84" w:rsidRDefault="004B5909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默认页面显示最新10条</w:t>
      </w:r>
      <w:r w:rsidR="002419E2">
        <w:rPr>
          <w:rFonts w:ascii="微软雅黑" w:eastAsia="微软雅黑" w:hAnsi="微软雅黑" w:hint="eastAsia"/>
        </w:rPr>
        <w:t>发言消息</w:t>
      </w:r>
      <w:r>
        <w:rPr>
          <w:rFonts w:ascii="微软雅黑" w:eastAsia="微软雅黑" w:hAnsi="微软雅黑" w:hint="eastAsia"/>
        </w:rPr>
        <w:t>记录，更多上滑页面加载显示，每次加载20条</w:t>
      </w:r>
    </w:p>
    <w:p w:rsidR="008D4452" w:rsidRDefault="008D4452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发布后，又删除的发言，不在列表显示</w:t>
      </w:r>
    </w:p>
    <w:p w:rsidR="004B5909" w:rsidRDefault="004B5909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排序规则：按照发布时间倒序开始排列，最新@我的发言记录显示在最前面</w:t>
      </w:r>
    </w:p>
    <w:p w:rsidR="004B5909" w:rsidRPr="00826C5E" w:rsidRDefault="004B5909" w:rsidP="004B5909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 w:rsidRPr="00826C5E">
        <w:rPr>
          <w:rFonts w:hint="eastAsia"/>
          <w:sz w:val="30"/>
          <w:szCs w:val="30"/>
          <w:lang w:val="zh-CN"/>
        </w:rPr>
        <w:t>交互规则</w:t>
      </w:r>
    </w:p>
    <w:p w:rsidR="004B5909" w:rsidRDefault="004B5909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点击【&lt;】按钮，返回到前一页</w:t>
      </w:r>
    </w:p>
    <w:p w:rsidR="004B5909" w:rsidRDefault="004B5909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页面发言记录中的交互规则，与邻里圈发言内容交互相同（如下）</w:t>
      </w:r>
    </w:p>
    <w:p w:rsidR="00712A09" w:rsidRDefault="00712A09" w:rsidP="00712A09">
      <w:pPr>
        <w:pStyle w:val="10"/>
        <w:numPr>
          <w:ilvl w:val="0"/>
          <w:numId w:val="15"/>
        </w:numPr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点击正文（文字或者图片）：进入发言详情页</w:t>
      </w:r>
    </w:p>
    <w:p w:rsidR="00712A09" w:rsidRDefault="00712A09" w:rsidP="00712A09">
      <w:pPr>
        <w:pStyle w:val="10"/>
        <w:numPr>
          <w:ilvl w:val="0"/>
          <w:numId w:val="15"/>
        </w:numPr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点击【转发】按钮：进入转发页面</w:t>
      </w:r>
    </w:p>
    <w:p w:rsidR="00712A09" w:rsidRDefault="00712A09" w:rsidP="00712A09">
      <w:pPr>
        <w:pStyle w:val="10"/>
        <w:numPr>
          <w:ilvl w:val="0"/>
          <w:numId w:val="15"/>
        </w:numPr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点击【评论】按钮：判断评论数是否等于0</w:t>
      </w:r>
    </w:p>
    <w:p w:rsidR="00712A09" w:rsidRDefault="00712A09" w:rsidP="00712A09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1）评论数=0：进入评论页面</w:t>
      </w:r>
    </w:p>
    <w:p w:rsidR="00712A09" w:rsidRDefault="00712A09" w:rsidP="00712A09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2）评论数&gt;0：进入发言详情评论数据位置</w:t>
      </w:r>
    </w:p>
    <w:p w:rsidR="00712A09" w:rsidRPr="00034963" w:rsidRDefault="00712A09" w:rsidP="00712A09">
      <w:pPr>
        <w:pStyle w:val="10"/>
        <w:numPr>
          <w:ilvl w:val="0"/>
          <w:numId w:val="15"/>
        </w:numPr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点击【点赞】按钮：</w:t>
      </w:r>
      <w:r w:rsidRPr="00034963">
        <w:rPr>
          <w:rFonts w:ascii="微软雅黑" w:hAnsi="微软雅黑" w:cs="Times New Roman" w:hint="eastAsia"/>
          <w:kern w:val="0"/>
          <w:sz w:val="20"/>
          <w:szCs w:val="20"/>
        </w:rPr>
        <w:t>点击后空心变实心，</w:t>
      </w:r>
      <w:proofErr w:type="gramStart"/>
      <w:r w:rsidRPr="00034963">
        <w:rPr>
          <w:rFonts w:ascii="微软雅黑" w:hAnsi="微软雅黑" w:cs="Times New Roman" w:hint="eastAsia"/>
          <w:kern w:val="0"/>
          <w:sz w:val="20"/>
          <w:szCs w:val="20"/>
        </w:rPr>
        <w:t>点赞数量加</w:t>
      </w:r>
      <w:proofErr w:type="gramEnd"/>
      <w:r w:rsidRPr="00034963">
        <w:rPr>
          <w:rFonts w:ascii="微软雅黑" w:hAnsi="微软雅黑" w:cs="Times New Roman" w:hint="eastAsia"/>
          <w:kern w:val="0"/>
          <w:sz w:val="20"/>
          <w:szCs w:val="20"/>
        </w:rPr>
        <w:t>1；再次点击则</w:t>
      </w:r>
      <w:proofErr w:type="gramStart"/>
      <w:r w:rsidRPr="00034963">
        <w:rPr>
          <w:rFonts w:ascii="微软雅黑" w:hAnsi="微软雅黑" w:cs="Times New Roman" w:hint="eastAsia"/>
          <w:kern w:val="0"/>
          <w:sz w:val="20"/>
          <w:szCs w:val="20"/>
        </w:rPr>
        <w:t>取消点赞操作</w:t>
      </w:r>
      <w:proofErr w:type="gramEnd"/>
      <w:r>
        <w:rPr>
          <w:rFonts w:ascii="微软雅黑" w:hAnsi="微软雅黑" w:cs="Times New Roman" w:hint="eastAsia"/>
          <w:kern w:val="0"/>
          <w:sz w:val="20"/>
          <w:szCs w:val="20"/>
        </w:rPr>
        <w:t>，</w:t>
      </w:r>
      <w:proofErr w:type="gramStart"/>
      <w:r>
        <w:rPr>
          <w:rFonts w:ascii="微软雅黑" w:hAnsi="微软雅黑" w:cs="Times New Roman" w:hint="eastAsia"/>
          <w:kern w:val="0"/>
          <w:sz w:val="20"/>
          <w:szCs w:val="20"/>
        </w:rPr>
        <w:t>点赞数量</w:t>
      </w:r>
      <w:proofErr w:type="gramEnd"/>
      <w:r>
        <w:rPr>
          <w:rFonts w:ascii="微软雅黑" w:hAnsi="微软雅黑" w:cs="Times New Roman" w:hint="eastAsia"/>
          <w:kern w:val="0"/>
          <w:sz w:val="20"/>
          <w:szCs w:val="20"/>
        </w:rPr>
        <w:t>-1（实心变空心）。</w:t>
      </w:r>
    </w:p>
    <w:p w:rsidR="00712A09" w:rsidRDefault="00712A09" w:rsidP="00712A09">
      <w:pPr>
        <w:pStyle w:val="10"/>
        <w:numPr>
          <w:ilvl w:val="0"/>
          <w:numId w:val="15"/>
        </w:numPr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点击话题标签：进入话题搜索结果页</w:t>
      </w:r>
    </w:p>
    <w:p w:rsidR="00712A09" w:rsidRDefault="00712A09" w:rsidP="00712A09">
      <w:pPr>
        <w:pStyle w:val="10"/>
        <w:numPr>
          <w:ilvl w:val="0"/>
          <w:numId w:val="15"/>
        </w:numPr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点击@用户名称：进入个人发言主页</w:t>
      </w:r>
    </w:p>
    <w:p w:rsidR="00712A09" w:rsidRDefault="00712A09" w:rsidP="00712A09">
      <w:pPr>
        <w:pStyle w:val="10"/>
        <w:numPr>
          <w:ilvl w:val="0"/>
          <w:numId w:val="15"/>
        </w:numPr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点击【+关注】按钮：变成“已关注”（我的关注+1）</w:t>
      </w:r>
    </w:p>
    <w:p w:rsidR="00712A09" w:rsidRDefault="00712A09" w:rsidP="00712A09">
      <w:pPr>
        <w:pStyle w:val="10"/>
        <w:numPr>
          <w:ilvl w:val="0"/>
          <w:numId w:val="15"/>
        </w:numPr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点击【x】按钮：弹框提示“确认屏蔽TA的发言？”</w:t>
      </w:r>
    </w:p>
    <w:p w:rsidR="00712A09" w:rsidRDefault="00712A09" w:rsidP="00712A09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9580107" wp14:editId="202C4EEC">
            <wp:extent cx="2009524" cy="1104762"/>
            <wp:effectExtent l="0" t="0" r="0" b="635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A09" w:rsidRDefault="00712A09" w:rsidP="00712A09">
      <w:pPr>
        <w:pStyle w:val="10"/>
        <w:numPr>
          <w:ilvl w:val="0"/>
          <w:numId w:val="0"/>
        </w:numPr>
        <w:ind w:left="840"/>
        <w:jc w:val="left"/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点击【取消】：关闭提示；</w:t>
      </w:r>
    </w:p>
    <w:p w:rsidR="00712A09" w:rsidRPr="00BB01A7" w:rsidRDefault="00712A09" w:rsidP="00712A09">
      <w:pPr>
        <w:pStyle w:val="10"/>
        <w:numPr>
          <w:ilvl w:val="0"/>
          <w:numId w:val="0"/>
        </w:numPr>
        <w:ind w:left="840"/>
        <w:jc w:val="left"/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点击【确定】：关闭弹层，此用户发言信息自动隐藏，同时此用户添加到我的屏蔽用户列表中</w:t>
      </w:r>
    </w:p>
    <w:p w:rsidR="00712A09" w:rsidRDefault="00712A09" w:rsidP="00712A09">
      <w:pPr>
        <w:pStyle w:val="10"/>
        <w:numPr>
          <w:ilvl w:val="0"/>
          <w:numId w:val="15"/>
        </w:numPr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点击【已关注】：弹框提示“确认不再关注此用户？”</w:t>
      </w:r>
    </w:p>
    <w:p w:rsidR="00712A09" w:rsidRDefault="00712A09" w:rsidP="00712A09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5EDC845B" wp14:editId="4CCE81FB">
            <wp:extent cx="2009524" cy="1104762"/>
            <wp:effectExtent l="0" t="0" r="0" b="635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A09" w:rsidRDefault="00712A09" w:rsidP="00712A09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点击【取消】：关闭提示；点击【确定】：关闭提示（我的关注-1）</w:t>
      </w:r>
    </w:p>
    <w:p w:rsidR="00712A09" w:rsidRDefault="00712A09" w:rsidP="00712A09">
      <w:pPr>
        <w:pStyle w:val="10"/>
        <w:numPr>
          <w:ilvl w:val="0"/>
          <w:numId w:val="15"/>
        </w:numPr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点击【</w:t>
      </w:r>
      <w:r>
        <w:rPr>
          <w:noProof/>
        </w:rPr>
        <w:drawing>
          <wp:inline distT="0" distB="0" distL="0" distR="0" wp14:anchorId="295D5BBE" wp14:editId="7D954E87">
            <wp:extent cx="190476" cy="161905"/>
            <wp:effectExtent l="0" t="0" r="635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cs="Times New Roman" w:hint="eastAsia"/>
          <w:kern w:val="0"/>
          <w:sz w:val="20"/>
          <w:szCs w:val="20"/>
        </w:rPr>
        <w:t>】：下拉</w:t>
      </w:r>
      <w:proofErr w:type="gramStart"/>
      <w:r>
        <w:rPr>
          <w:rFonts w:ascii="微软雅黑" w:hAnsi="微软雅黑" w:cs="Times New Roman" w:hint="eastAsia"/>
          <w:kern w:val="0"/>
          <w:sz w:val="20"/>
          <w:szCs w:val="20"/>
        </w:rPr>
        <w:t>弹层显示</w:t>
      </w:r>
      <w:proofErr w:type="gramEnd"/>
      <w:r>
        <w:rPr>
          <w:rFonts w:ascii="微软雅黑" w:hAnsi="微软雅黑" w:cs="Times New Roman" w:hint="eastAsia"/>
          <w:kern w:val="0"/>
          <w:sz w:val="20"/>
          <w:szCs w:val="20"/>
        </w:rPr>
        <w:t>筛选条件</w:t>
      </w:r>
    </w:p>
    <w:p w:rsidR="00712A09" w:rsidRDefault="00712A09" w:rsidP="00712A09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63F28E52" wp14:editId="6B4AD49A">
            <wp:extent cx="2009775" cy="637583"/>
            <wp:effectExtent l="0" t="0" r="0" b="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0310" cy="64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A09" w:rsidRPr="007649C6" w:rsidRDefault="00712A09" w:rsidP="00712A09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1）点击背景：</w:t>
      </w:r>
      <w:proofErr w:type="gramStart"/>
      <w:r>
        <w:rPr>
          <w:rFonts w:ascii="微软雅黑" w:hAnsi="微软雅黑" w:cs="Times New Roman" w:hint="eastAsia"/>
          <w:kern w:val="0"/>
          <w:sz w:val="20"/>
          <w:szCs w:val="20"/>
        </w:rPr>
        <w:t>关闭弹层提示</w:t>
      </w:r>
      <w:proofErr w:type="gramEnd"/>
      <w:r>
        <w:rPr>
          <w:rFonts w:ascii="微软雅黑" w:hAnsi="微软雅黑" w:cs="Times New Roman" w:hint="eastAsia"/>
          <w:kern w:val="0"/>
          <w:sz w:val="20"/>
          <w:szCs w:val="20"/>
        </w:rPr>
        <w:t>；任意选择一项条件，执行相应操作</w:t>
      </w:r>
    </w:p>
    <w:p w:rsidR="00712A09" w:rsidRDefault="00712A09" w:rsidP="00712A09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2）点击【取消关注】：弹框提示“确认不再关注此用户？”</w:t>
      </w:r>
    </w:p>
    <w:p w:rsidR="00712A09" w:rsidRDefault="00712A09" w:rsidP="00712A09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30CAF89B" wp14:editId="75B011EB">
            <wp:extent cx="2009524" cy="1104762"/>
            <wp:effectExtent l="0" t="0" r="0" b="635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A09" w:rsidRPr="00030BF0" w:rsidRDefault="00712A09" w:rsidP="00712A09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点击【取消】：关闭提示；点击【确定】：关闭提示（我的关注-1）</w:t>
      </w:r>
    </w:p>
    <w:p w:rsidR="00712A09" w:rsidRDefault="00712A09" w:rsidP="00712A09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3）点击【屏蔽TA的发言】：弹框提示“确认屏蔽TA的发言？”</w:t>
      </w:r>
    </w:p>
    <w:p w:rsidR="00712A09" w:rsidRDefault="00712A09" w:rsidP="00712A09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EAC6CBD" wp14:editId="37D47EFA">
            <wp:extent cx="2009524" cy="1104762"/>
            <wp:effectExtent l="0" t="0" r="0" b="635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A09" w:rsidRDefault="00712A09" w:rsidP="00712A09">
      <w:pPr>
        <w:pStyle w:val="10"/>
        <w:numPr>
          <w:ilvl w:val="0"/>
          <w:numId w:val="0"/>
        </w:numPr>
        <w:ind w:left="840"/>
        <w:jc w:val="left"/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点击【取消】：关闭提示；</w:t>
      </w:r>
    </w:p>
    <w:p w:rsidR="00712A09" w:rsidRDefault="00712A09" w:rsidP="00712A09">
      <w:pPr>
        <w:pStyle w:val="10"/>
        <w:numPr>
          <w:ilvl w:val="0"/>
          <w:numId w:val="0"/>
        </w:numPr>
        <w:ind w:left="840"/>
        <w:jc w:val="left"/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点击【确定】：关闭弹层，此用户发言信息自动隐藏，同时此用户添加到我的屏蔽用户列表中</w:t>
      </w:r>
    </w:p>
    <w:p w:rsidR="00712A09" w:rsidRDefault="00712A09" w:rsidP="00712A09">
      <w:pPr>
        <w:pStyle w:val="10"/>
        <w:numPr>
          <w:ilvl w:val="0"/>
          <w:numId w:val="15"/>
        </w:numPr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点击【删除】：弹框提示“确认删除此发言？”</w:t>
      </w:r>
    </w:p>
    <w:p w:rsidR="00712A09" w:rsidRDefault="00712A09" w:rsidP="00712A09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6E182172" wp14:editId="2EC81072">
            <wp:extent cx="2009524" cy="1104762"/>
            <wp:effectExtent l="0" t="0" r="0" b="635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A09" w:rsidRPr="007E4F58" w:rsidRDefault="00712A09" w:rsidP="00712A09">
      <w:pPr>
        <w:pStyle w:val="10"/>
        <w:numPr>
          <w:ilvl w:val="0"/>
          <w:numId w:val="0"/>
        </w:numPr>
        <w:ind w:left="840"/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点击【取消】：关闭提示；点击【确定】：关闭提示，并删除此条发言记录</w:t>
      </w:r>
    </w:p>
    <w:p w:rsidR="00712A09" w:rsidRDefault="00712A09" w:rsidP="00712A09">
      <w:pPr>
        <w:pStyle w:val="3"/>
        <w:rPr>
          <w:lang w:eastAsia="zh-CN"/>
        </w:rPr>
      </w:pPr>
      <w:bookmarkStart w:id="22" w:name="_Toc489003164"/>
      <w:r>
        <w:rPr>
          <w:rFonts w:hint="eastAsia"/>
          <w:lang w:eastAsia="zh-CN"/>
        </w:rPr>
        <w:t>评论消息</w:t>
      </w:r>
      <w:bookmarkEnd w:id="22"/>
    </w:p>
    <w:p w:rsidR="00712A09" w:rsidRPr="005F4544" w:rsidRDefault="00712A09" w:rsidP="00712A09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首页</w:t>
      </w:r>
    </w:p>
    <w:p w:rsidR="00712A09" w:rsidRDefault="00712A09" w:rsidP="00712A09">
      <w:pPr>
        <w:jc w:val="center"/>
        <w:rPr>
          <w:noProof/>
          <w:lang w:eastAsia="zh-CN"/>
        </w:rPr>
      </w:pPr>
      <w:r w:rsidRPr="008A0BA2">
        <w:rPr>
          <w:noProof/>
          <w:lang w:eastAsia="zh-CN"/>
        </w:rPr>
        <w:lastRenderedPageBreak/>
        <w:t xml:space="preserve"> </w:t>
      </w:r>
      <w:r w:rsidRPr="00DA0587">
        <w:rPr>
          <w:noProof/>
          <w:lang w:eastAsia="zh-CN"/>
        </w:rPr>
        <w:t xml:space="preserve"> </w:t>
      </w:r>
      <w:r w:rsidRPr="00180740">
        <w:rPr>
          <w:noProof/>
          <w:lang w:eastAsia="zh-CN"/>
        </w:rPr>
        <w:t xml:space="preserve"> </w:t>
      </w:r>
      <w:r>
        <w:rPr>
          <w:noProof/>
          <w:lang w:eastAsia="zh-CN"/>
        </w:rPr>
        <w:drawing>
          <wp:inline distT="0" distB="0" distL="0" distR="0" wp14:anchorId="4C2BACD2" wp14:editId="4291D219">
            <wp:extent cx="1391304" cy="3600000"/>
            <wp:effectExtent l="0" t="0" r="0" b="635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39130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zh-CN"/>
        </w:rPr>
        <w:t xml:space="preserve">         </w:t>
      </w:r>
      <w:r w:rsidR="00EF5CDD">
        <w:rPr>
          <w:noProof/>
          <w:lang w:eastAsia="zh-CN"/>
        </w:rPr>
        <w:drawing>
          <wp:inline distT="0" distB="0" distL="0" distR="0" wp14:anchorId="6F35F2CE" wp14:editId="03B0ADFE">
            <wp:extent cx="1392987" cy="3600000"/>
            <wp:effectExtent l="0" t="0" r="0" b="635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39298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A09" w:rsidRDefault="00712A09" w:rsidP="00EF5CDD">
      <w:pPr>
        <w:ind w:firstLineChars="1200" w:firstLine="2400"/>
        <w:rPr>
          <w:lang w:val="zh-CN" w:eastAsia="zh-CN"/>
        </w:rPr>
      </w:pPr>
      <w:r>
        <w:rPr>
          <w:rFonts w:hint="eastAsia"/>
          <w:noProof/>
          <w:lang w:eastAsia="zh-CN"/>
        </w:rPr>
        <w:t>左图、评论我的消息页</w:t>
      </w:r>
      <w:r w:rsidR="00EF5CDD">
        <w:rPr>
          <w:rFonts w:hint="eastAsia"/>
          <w:noProof/>
          <w:lang w:eastAsia="zh-CN"/>
        </w:rPr>
        <w:t xml:space="preserve">  </w:t>
      </w:r>
      <w:r>
        <w:rPr>
          <w:rFonts w:hint="eastAsia"/>
          <w:noProof/>
          <w:lang w:eastAsia="zh-CN"/>
        </w:rPr>
        <w:t xml:space="preserve">          右图、我评论别人页</w:t>
      </w:r>
    </w:p>
    <w:p w:rsidR="00712A09" w:rsidRDefault="00712A09" w:rsidP="00712A09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概述</w:t>
      </w:r>
    </w:p>
    <w:p w:rsidR="00712A09" w:rsidRPr="00A705C0" w:rsidRDefault="00712A09" w:rsidP="00712A09">
      <w:pPr>
        <w:pStyle w:val="afb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评论消息包含：我评论别人的记录 和别人评论，我收到的记录</w:t>
      </w:r>
    </w:p>
    <w:p w:rsidR="00712A09" w:rsidRDefault="00712A09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标题“评论我的”和“我的评论”（默认显示“评论我的”页面数据）</w:t>
      </w:r>
    </w:p>
    <w:p w:rsidR="00303666" w:rsidRDefault="00303666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下滑页面完成刷新当前</w:t>
      </w:r>
      <w:r w:rsidRPr="0011632F">
        <w:rPr>
          <w:rFonts w:ascii="微软雅黑" w:eastAsia="微软雅黑" w:hAnsi="微软雅黑"/>
        </w:rPr>
        <w:t>页面操作</w:t>
      </w:r>
    </w:p>
    <w:p w:rsidR="0055101A" w:rsidRDefault="0055101A" w:rsidP="004D5DF3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评论</w:t>
      </w:r>
      <w:r w:rsidR="002419E2">
        <w:rPr>
          <w:rFonts w:hint="eastAsia"/>
          <w:sz w:val="30"/>
          <w:szCs w:val="30"/>
          <w:lang w:val="zh-CN"/>
        </w:rPr>
        <w:t>我的消息</w:t>
      </w:r>
      <w:r w:rsidR="002419E2">
        <w:rPr>
          <w:rFonts w:hint="eastAsia"/>
          <w:sz w:val="30"/>
          <w:szCs w:val="30"/>
          <w:lang w:val="zh-CN"/>
        </w:rPr>
        <w:t>-</w:t>
      </w:r>
      <w:r>
        <w:rPr>
          <w:rFonts w:hint="eastAsia"/>
          <w:sz w:val="30"/>
          <w:szCs w:val="30"/>
          <w:lang w:val="zh-CN"/>
        </w:rPr>
        <w:t>业务流程图</w:t>
      </w:r>
    </w:p>
    <w:p w:rsidR="0055101A" w:rsidRDefault="0055101A" w:rsidP="0055101A">
      <w:pPr>
        <w:pStyle w:val="afb"/>
        <w:ind w:left="420"/>
        <w:jc w:val="center"/>
        <w:rPr>
          <w:sz w:val="30"/>
          <w:szCs w:val="30"/>
          <w:lang w:val="zh-CN"/>
        </w:rPr>
      </w:pPr>
      <w:r>
        <w:rPr>
          <w:noProof/>
        </w:rPr>
        <w:lastRenderedPageBreak/>
        <w:drawing>
          <wp:inline distT="0" distB="0" distL="0" distR="0" wp14:anchorId="2C0FA4FE" wp14:editId="6F397532">
            <wp:extent cx="5010150" cy="4111338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11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01A" w:rsidRPr="0055101A" w:rsidRDefault="0055101A" w:rsidP="0055101A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评论我的消息内容包括： 在我发言或评论下，产生评论的消息，我都会收到（具体消息内容规则如下）</w:t>
      </w:r>
    </w:p>
    <w:p w:rsidR="004D5DF3" w:rsidRPr="004D5DF3" w:rsidRDefault="004D5DF3" w:rsidP="004D5DF3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“评论我的页面”业务规则</w:t>
      </w:r>
    </w:p>
    <w:p w:rsidR="00712A09" w:rsidRDefault="00712A09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默认页面显示最新10条</w:t>
      </w:r>
      <w:r w:rsidR="002419E2">
        <w:rPr>
          <w:rFonts w:ascii="微软雅黑" w:eastAsia="微软雅黑" w:hAnsi="微软雅黑" w:hint="eastAsia"/>
        </w:rPr>
        <w:t>消息</w:t>
      </w:r>
      <w:r>
        <w:rPr>
          <w:rFonts w:ascii="微软雅黑" w:eastAsia="微软雅黑" w:hAnsi="微软雅黑" w:hint="eastAsia"/>
        </w:rPr>
        <w:t>记录，更多上滑页面加载显示，每次加载20条</w:t>
      </w:r>
    </w:p>
    <w:p w:rsidR="00D13CB0" w:rsidRDefault="00D13CB0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内容显示规则：</w:t>
      </w:r>
    </w:p>
    <w:p w:rsidR="00D13CB0" w:rsidRDefault="00D13CB0" w:rsidP="00D13CB0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1）头像：评论者的头像</w:t>
      </w:r>
    </w:p>
    <w:p w:rsidR="00D13CB0" w:rsidRDefault="00D13CB0" w:rsidP="00D13CB0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2）昵称：评论者的昵称</w:t>
      </w:r>
    </w:p>
    <w:p w:rsidR="00D13CB0" w:rsidRDefault="00D13CB0" w:rsidP="00D13CB0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3）时间：评论的时间（时间规则明细与邻里圈发言显示时间规则相同）</w:t>
      </w:r>
    </w:p>
    <w:p w:rsidR="00D13CB0" w:rsidRDefault="00D13CB0" w:rsidP="00D13CB0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4）评论内容：全部显示出来，评论内容带有图片</w:t>
      </w:r>
      <w:r w:rsidR="005568AC">
        <w:rPr>
          <w:rFonts w:ascii="微软雅黑" w:eastAsia="微软雅黑" w:hAnsi="微软雅黑" w:hint="eastAsia"/>
        </w:rPr>
        <w:t>，用“查看图片”表示（点击查看图片看大图）</w:t>
      </w:r>
    </w:p>
    <w:p w:rsidR="005568AC" w:rsidRDefault="005568AC" w:rsidP="005568AC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5）回复的内容为评论内容：用“回复@xx”标识回复的用户对象</w:t>
      </w:r>
    </w:p>
    <w:p w:rsidR="00DA32F4" w:rsidRDefault="008D4452" w:rsidP="005568AC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6）</w:t>
      </w:r>
      <w:r w:rsidR="00DA32F4">
        <w:rPr>
          <w:rFonts w:ascii="微软雅黑" w:eastAsia="微软雅黑" w:hAnsi="微软雅黑" w:hint="eastAsia"/>
        </w:rPr>
        <w:t>原帖内容：显示规则与转发</w:t>
      </w:r>
      <w:proofErr w:type="gramStart"/>
      <w:r w:rsidR="00DA32F4">
        <w:rPr>
          <w:rFonts w:ascii="微软雅黑" w:eastAsia="微软雅黑" w:hAnsi="微软雅黑" w:hint="eastAsia"/>
        </w:rPr>
        <w:t>页显示</w:t>
      </w:r>
      <w:proofErr w:type="gramEnd"/>
      <w:r w:rsidR="00DA32F4">
        <w:rPr>
          <w:rFonts w:ascii="微软雅黑" w:eastAsia="微软雅黑" w:hAnsi="微软雅黑" w:hint="eastAsia"/>
        </w:rPr>
        <w:t>的原帖规则相同（包括：图片、用户昵称、正文内容）</w:t>
      </w:r>
    </w:p>
    <w:p w:rsidR="00DA32F4" w:rsidRDefault="00DA32F4" w:rsidP="005568AC">
      <w:pPr>
        <w:pStyle w:val="afb"/>
        <w:ind w:left="846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0A51DF9A" wp14:editId="01FBC1BC">
            <wp:extent cx="2200275" cy="707231"/>
            <wp:effectExtent l="0" t="0" r="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70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CDD" w:rsidRPr="00EF5CDD" w:rsidRDefault="00EF5CDD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在同一个评论内容下，评论多次，显示多条</w:t>
      </w:r>
      <w:r w:rsidR="00F30171">
        <w:rPr>
          <w:rFonts w:ascii="微软雅黑" w:eastAsia="微软雅黑" w:hAnsi="微软雅黑" w:hint="eastAsia"/>
        </w:rPr>
        <w:t>评论记录</w:t>
      </w:r>
    </w:p>
    <w:p w:rsidR="00DA32F4" w:rsidRDefault="008D4452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发布后评论</w:t>
      </w:r>
      <w:r w:rsidR="00DA32F4">
        <w:rPr>
          <w:rFonts w:ascii="微软雅黑" w:eastAsia="微软雅黑" w:hAnsi="微软雅黑" w:hint="eastAsia"/>
        </w:rPr>
        <w:t>被删除</w:t>
      </w:r>
      <w:r>
        <w:rPr>
          <w:rFonts w:ascii="微软雅黑" w:eastAsia="微软雅黑" w:hAnsi="微软雅黑" w:hint="eastAsia"/>
        </w:rPr>
        <w:t>页面显示“该评论已被删除”（且不可交互），</w:t>
      </w:r>
    </w:p>
    <w:p w:rsidR="008D4452" w:rsidRDefault="00DA32F4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发布后原帖被删除页面显示“该原帖已被删除”（且不可交互）</w:t>
      </w:r>
      <w:r w:rsidR="008D4452">
        <w:rPr>
          <w:rFonts w:ascii="微软雅黑" w:eastAsia="微软雅黑" w:hAnsi="微软雅黑" w:hint="eastAsia"/>
        </w:rPr>
        <w:t>示例如下：</w:t>
      </w:r>
    </w:p>
    <w:p w:rsidR="008D4452" w:rsidRDefault="008D4452" w:rsidP="00DA32F4">
      <w:pPr>
        <w:pStyle w:val="afb"/>
        <w:ind w:left="846" w:firstLineChars="100" w:firstLine="200"/>
        <w:rPr>
          <w:noProof/>
        </w:rPr>
      </w:pPr>
      <w:r>
        <w:rPr>
          <w:noProof/>
        </w:rPr>
        <w:drawing>
          <wp:inline distT="0" distB="0" distL="0" distR="0" wp14:anchorId="3243F1E9" wp14:editId="73A43C5A">
            <wp:extent cx="2009775" cy="1888380"/>
            <wp:effectExtent l="0" t="0" r="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188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2F4">
        <w:rPr>
          <w:rFonts w:hint="eastAsia"/>
          <w:noProof/>
        </w:rPr>
        <w:t xml:space="preserve">    </w:t>
      </w:r>
      <w:r w:rsidR="00DA32F4" w:rsidRPr="00DA32F4">
        <w:rPr>
          <w:noProof/>
        </w:rPr>
        <w:t xml:space="preserve"> </w:t>
      </w:r>
      <w:r w:rsidR="00DA32F4">
        <w:rPr>
          <w:noProof/>
        </w:rPr>
        <w:drawing>
          <wp:inline distT="0" distB="0" distL="0" distR="0" wp14:anchorId="7EAC4F30" wp14:editId="3366E670">
            <wp:extent cx="2159249" cy="2028825"/>
            <wp:effectExtent l="0" t="0" r="0" b="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58979" cy="20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2F4" w:rsidRDefault="00DA32F4" w:rsidP="00DA32F4">
      <w:pPr>
        <w:pStyle w:val="afb"/>
        <w:ind w:left="846" w:firstLineChars="400" w:firstLine="800"/>
        <w:rPr>
          <w:rFonts w:ascii="微软雅黑" w:eastAsia="微软雅黑" w:hAnsi="微软雅黑"/>
        </w:rPr>
      </w:pPr>
      <w:r w:rsidRPr="00DA32F4">
        <w:rPr>
          <w:rFonts w:ascii="微软雅黑" w:eastAsia="微软雅黑" w:hAnsi="微软雅黑" w:hint="eastAsia"/>
        </w:rPr>
        <w:t>评论被删除样式</w:t>
      </w:r>
      <w:r>
        <w:rPr>
          <w:rFonts w:ascii="微软雅黑" w:eastAsia="微软雅黑" w:hAnsi="微软雅黑" w:hint="eastAsia"/>
        </w:rPr>
        <w:t xml:space="preserve">                            原帖被删除样式</w:t>
      </w:r>
    </w:p>
    <w:p w:rsidR="00712A09" w:rsidRDefault="00712A09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排序规则：按照发布时间倒序开始排列，最新</w:t>
      </w:r>
      <w:r w:rsidR="005568AC">
        <w:rPr>
          <w:rFonts w:ascii="微软雅黑" w:eastAsia="微软雅黑" w:hAnsi="微软雅黑" w:hint="eastAsia"/>
        </w:rPr>
        <w:t>消息记录</w:t>
      </w:r>
      <w:r>
        <w:rPr>
          <w:rFonts w:ascii="微软雅黑" w:eastAsia="微软雅黑" w:hAnsi="微软雅黑" w:hint="eastAsia"/>
        </w:rPr>
        <w:t>显示在最前面</w:t>
      </w:r>
    </w:p>
    <w:p w:rsidR="004D5DF3" w:rsidRPr="00826C5E" w:rsidRDefault="004D5DF3" w:rsidP="004D5DF3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“评论我的页面”</w:t>
      </w:r>
      <w:r w:rsidRPr="00826C5E">
        <w:rPr>
          <w:rFonts w:hint="eastAsia"/>
          <w:sz w:val="30"/>
          <w:szCs w:val="30"/>
          <w:lang w:val="zh-CN"/>
        </w:rPr>
        <w:t>交互规则</w:t>
      </w:r>
    </w:p>
    <w:p w:rsidR="004D5DF3" w:rsidRDefault="004D5DF3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点击【&lt;】按钮，返回到前一页</w:t>
      </w:r>
    </w:p>
    <w:p w:rsidR="004D5DF3" w:rsidRDefault="004D5DF3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点击【评论我的】和【我的评论】：切换显示</w:t>
      </w:r>
    </w:p>
    <w:p w:rsidR="004D5DF3" w:rsidRDefault="004D5DF3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点击【回复】按钮：进入评论页面</w:t>
      </w:r>
    </w:p>
    <w:p w:rsidR="003171A0" w:rsidRDefault="004D5DF3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点击消息内容：进入评论详情页</w:t>
      </w:r>
    </w:p>
    <w:p w:rsidR="006A6C6E" w:rsidRDefault="006A6C6E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点击@用户名：进入个人发言主页</w:t>
      </w:r>
    </w:p>
    <w:p w:rsidR="004D5DF3" w:rsidRPr="004D5DF3" w:rsidRDefault="004D5DF3" w:rsidP="004D5DF3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“我的评论页面”业务规则</w:t>
      </w:r>
    </w:p>
    <w:p w:rsidR="004D5DF3" w:rsidRPr="00D13CB0" w:rsidRDefault="004D5DF3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我评论别人的记录</w:t>
      </w:r>
    </w:p>
    <w:p w:rsidR="004D5DF3" w:rsidRDefault="004D5DF3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默认页面显示最新10条</w:t>
      </w:r>
      <w:r w:rsidR="002419E2">
        <w:rPr>
          <w:rFonts w:ascii="微软雅黑" w:eastAsia="微软雅黑" w:hAnsi="微软雅黑" w:hint="eastAsia"/>
        </w:rPr>
        <w:t>消息</w:t>
      </w:r>
      <w:r>
        <w:rPr>
          <w:rFonts w:ascii="微软雅黑" w:eastAsia="微软雅黑" w:hAnsi="微软雅黑" w:hint="eastAsia"/>
        </w:rPr>
        <w:t>记录，更多上滑页面加载显示，每次加载20条</w:t>
      </w:r>
    </w:p>
    <w:p w:rsidR="004D5DF3" w:rsidRDefault="004D5DF3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内容显示规则：</w:t>
      </w:r>
    </w:p>
    <w:p w:rsidR="004D5DF3" w:rsidRDefault="004D5DF3" w:rsidP="004D5DF3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1）头像：我的头像</w:t>
      </w:r>
    </w:p>
    <w:p w:rsidR="004D5DF3" w:rsidRDefault="004D5DF3" w:rsidP="004D5DF3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2）昵称：我的昵称</w:t>
      </w:r>
    </w:p>
    <w:p w:rsidR="004D5DF3" w:rsidRDefault="004D5DF3" w:rsidP="004D5DF3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3）时间：我评论的时间（时间规则明细与邻里圈发言显示时间规则相同）</w:t>
      </w:r>
    </w:p>
    <w:p w:rsidR="004D5DF3" w:rsidRDefault="004D5DF3" w:rsidP="004D5DF3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4）评论内容：全部显示出来，评论内容带有图片，用“查看图片”表示（点击查看图片看大图）</w:t>
      </w:r>
    </w:p>
    <w:p w:rsidR="004D5DF3" w:rsidRDefault="004D5DF3" w:rsidP="004D5DF3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5）回复的内容为评论内容：用“回复@xx”标识回复的用户对象</w:t>
      </w:r>
    </w:p>
    <w:p w:rsidR="00385AB9" w:rsidRDefault="00385AB9" w:rsidP="00385AB9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6）原帖内容：显示规则与转发</w:t>
      </w:r>
      <w:proofErr w:type="gramStart"/>
      <w:r>
        <w:rPr>
          <w:rFonts w:ascii="微软雅黑" w:eastAsia="微软雅黑" w:hAnsi="微软雅黑" w:hint="eastAsia"/>
        </w:rPr>
        <w:t>页显示</w:t>
      </w:r>
      <w:proofErr w:type="gramEnd"/>
      <w:r>
        <w:rPr>
          <w:rFonts w:ascii="微软雅黑" w:eastAsia="微软雅黑" w:hAnsi="微软雅黑" w:hint="eastAsia"/>
        </w:rPr>
        <w:t>的原帖规则相同（包括：图片、用户昵称、正文内容）</w:t>
      </w:r>
    </w:p>
    <w:p w:rsidR="00385AB9" w:rsidRDefault="00385AB9" w:rsidP="00385AB9">
      <w:pPr>
        <w:pStyle w:val="afb"/>
        <w:ind w:left="846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DA33639" wp14:editId="4963F2E3">
            <wp:extent cx="2200275" cy="707231"/>
            <wp:effectExtent l="0" t="0" r="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70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AB9" w:rsidRPr="00EF5CDD" w:rsidRDefault="00F30171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在同一个评论内容下，评论多次，显示多条评论记录</w:t>
      </w:r>
    </w:p>
    <w:p w:rsidR="00385AB9" w:rsidRDefault="00385AB9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发布后评论被删除页面显示“该评论已被删除”（且不可交互），</w:t>
      </w:r>
    </w:p>
    <w:p w:rsidR="00385AB9" w:rsidRDefault="00385AB9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发布后原帖被删除页面显示“该原帖已被删除”（且不可交互）示例如下：</w:t>
      </w:r>
    </w:p>
    <w:p w:rsidR="00385AB9" w:rsidRDefault="00385AB9" w:rsidP="00385AB9">
      <w:pPr>
        <w:pStyle w:val="afb"/>
        <w:ind w:left="846" w:firstLineChars="100" w:firstLine="200"/>
        <w:rPr>
          <w:noProof/>
        </w:rPr>
      </w:pPr>
      <w:r>
        <w:rPr>
          <w:noProof/>
        </w:rPr>
        <w:drawing>
          <wp:inline distT="0" distB="0" distL="0" distR="0" wp14:anchorId="1A69C190" wp14:editId="663375A5">
            <wp:extent cx="2238375" cy="2103173"/>
            <wp:effectExtent l="0" t="0" r="0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38290" cy="210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  </w:t>
      </w:r>
      <w:r w:rsidRPr="00DA32F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352DF4" wp14:editId="1630E2E1">
            <wp:extent cx="2181225" cy="2049474"/>
            <wp:effectExtent l="0" t="0" r="0" b="8255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80953" cy="204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AB9" w:rsidRPr="00385AB9" w:rsidRDefault="00385AB9" w:rsidP="00385AB9">
      <w:pPr>
        <w:pStyle w:val="afb"/>
        <w:ind w:left="846" w:firstLineChars="400" w:firstLine="800"/>
        <w:rPr>
          <w:rFonts w:ascii="微软雅黑" w:eastAsia="微软雅黑" w:hAnsi="微软雅黑"/>
        </w:rPr>
      </w:pPr>
      <w:r w:rsidRPr="00DA32F4">
        <w:rPr>
          <w:rFonts w:ascii="微软雅黑" w:eastAsia="微软雅黑" w:hAnsi="微软雅黑" w:hint="eastAsia"/>
        </w:rPr>
        <w:t>评论被删除样式</w:t>
      </w:r>
      <w:r>
        <w:rPr>
          <w:rFonts w:ascii="微软雅黑" w:eastAsia="微软雅黑" w:hAnsi="微软雅黑" w:hint="eastAsia"/>
        </w:rPr>
        <w:t xml:space="preserve">                            原帖被删除样式</w:t>
      </w:r>
    </w:p>
    <w:p w:rsidR="00EF5CDD" w:rsidRDefault="00EF5CDD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产生多个评论记录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多条显示</w:t>
      </w:r>
      <w:r>
        <w:rPr>
          <w:rFonts w:ascii="微软雅黑" w:eastAsia="微软雅黑" w:hAnsi="微软雅黑" w:hint="eastAsia"/>
        </w:rPr>
        <w:t>（即，在同一个评论内容下，评论多次，显示多条记录）</w:t>
      </w:r>
    </w:p>
    <w:p w:rsidR="00385AB9" w:rsidRDefault="00385AB9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我删除的评论，不在列表显示</w:t>
      </w:r>
    </w:p>
    <w:p w:rsidR="004D5DF3" w:rsidRDefault="004D5DF3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排序规则：按照发布时间倒序开始排列，最新消息记录显示在最前面</w:t>
      </w:r>
    </w:p>
    <w:p w:rsidR="00EF5CDD" w:rsidRPr="00826C5E" w:rsidRDefault="00EF5CDD" w:rsidP="00EF5CDD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lastRenderedPageBreak/>
        <w:t>“我的评论页面”</w:t>
      </w:r>
      <w:r w:rsidRPr="00826C5E">
        <w:rPr>
          <w:rFonts w:hint="eastAsia"/>
          <w:sz w:val="30"/>
          <w:szCs w:val="30"/>
          <w:lang w:val="zh-CN"/>
        </w:rPr>
        <w:t>交互规则</w:t>
      </w:r>
    </w:p>
    <w:p w:rsidR="00EF5CDD" w:rsidRDefault="00EF5CDD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点击【&lt;】按钮，返回到前一页</w:t>
      </w:r>
    </w:p>
    <w:p w:rsidR="00EF5CDD" w:rsidRDefault="00EF5CDD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点击【评论我的】和【我的评论】：切换显示</w:t>
      </w:r>
    </w:p>
    <w:p w:rsidR="00EF5CDD" w:rsidRDefault="00EF5CDD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点击【删除】按钮：弹框提示“确认删除此评论？”</w:t>
      </w:r>
    </w:p>
    <w:p w:rsidR="0041550B" w:rsidRDefault="00EF5CDD" w:rsidP="00EF5CDD">
      <w:pPr>
        <w:pStyle w:val="afb"/>
        <w:ind w:left="846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C7C812A" wp14:editId="7F7427A2">
            <wp:extent cx="2009524" cy="1104762"/>
            <wp:effectExtent l="0" t="0" r="0" b="635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CDD" w:rsidRDefault="0041550B" w:rsidP="00EF5CDD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点击【取消】关闭提示，点击【确认】关闭提示，并</w:t>
      </w:r>
      <w:proofErr w:type="gramStart"/>
      <w:r>
        <w:rPr>
          <w:rFonts w:ascii="微软雅黑" w:eastAsia="微软雅黑" w:hAnsi="微软雅黑" w:hint="eastAsia"/>
        </w:rPr>
        <w:t>删除此</w:t>
      </w:r>
      <w:proofErr w:type="gramEnd"/>
      <w:r>
        <w:rPr>
          <w:rFonts w:ascii="微软雅黑" w:eastAsia="微软雅黑" w:hAnsi="微软雅黑" w:hint="eastAsia"/>
        </w:rPr>
        <w:t>评论内容</w:t>
      </w:r>
    </w:p>
    <w:p w:rsidR="00EF5CDD" w:rsidRDefault="00EF5CDD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</w:t>
      </w:r>
      <w:r w:rsidR="004854E8">
        <w:rPr>
          <w:rFonts w:ascii="微软雅黑" w:eastAsia="微软雅黑" w:hAnsi="微软雅黑" w:hint="eastAsia"/>
        </w:rPr>
        <w:t>评论</w:t>
      </w:r>
      <w:r>
        <w:rPr>
          <w:rFonts w:ascii="微软雅黑" w:eastAsia="微软雅黑" w:hAnsi="微软雅黑" w:hint="eastAsia"/>
        </w:rPr>
        <w:t>内容：进入评论详情页</w:t>
      </w:r>
    </w:p>
    <w:p w:rsidR="006A6C6E" w:rsidRDefault="006A6C6E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点击@用户名：进入个人发言主页</w:t>
      </w:r>
    </w:p>
    <w:p w:rsidR="00632C17" w:rsidRDefault="00632C17" w:rsidP="00632C17">
      <w:pPr>
        <w:pStyle w:val="3"/>
        <w:rPr>
          <w:lang w:eastAsia="zh-CN"/>
        </w:rPr>
      </w:pPr>
      <w:bookmarkStart w:id="23" w:name="_Toc489003165"/>
      <w:proofErr w:type="gramStart"/>
      <w:r>
        <w:rPr>
          <w:rFonts w:hint="eastAsia"/>
          <w:lang w:eastAsia="zh-CN"/>
        </w:rPr>
        <w:t>点赞消息</w:t>
      </w:r>
      <w:bookmarkEnd w:id="23"/>
      <w:proofErr w:type="gramEnd"/>
    </w:p>
    <w:p w:rsidR="000D36FE" w:rsidRPr="000D36FE" w:rsidRDefault="00632C17" w:rsidP="000D36FE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首页</w:t>
      </w:r>
    </w:p>
    <w:p w:rsidR="00632C17" w:rsidRDefault="00632C17" w:rsidP="00632C17">
      <w:pPr>
        <w:jc w:val="center"/>
        <w:rPr>
          <w:lang w:val="zh-CN" w:eastAsia="zh-CN"/>
        </w:rPr>
      </w:pPr>
      <w:r w:rsidRPr="008A0BA2">
        <w:rPr>
          <w:noProof/>
          <w:lang w:eastAsia="zh-CN"/>
        </w:rPr>
        <w:lastRenderedPageBreak/>
        <w:t xml:space="preserve"> </w:t>
      </w:r>
      <w:r w:rsidRPr="00DA0587">
        <w:rPr>
          <w:noProof/>
          <w:lang w:eastAsia="zh-CN"/>
        </w:rPr>
        <w:t xml:space="preserve"> </w:t>
      </w:r>
      <w:r w:rsidRPr="00180740">
        <w:rPr>
          <w:noProof/>
          <w:lang w:eastAsia="zh-CN"/>
        </w:rPr>
        <w:t xml:space="preserve"> </w:t>
      </w:r>
      <w:r w:rsidR="002A0BE6">
        <w:rPr>
          <w:noProof/>
          <w:lang w:eastAsia="zh-CN"/>
        </w:rPr>
        <w:drawing>
          <wp:inline distT="0" distB="0" distL="0" distR="0" wp14:anchorId="0CA832BC" wp14:editId="763075ED">
            <wp:extent cx="2024604" cy="3600000"/>
            <wp:effectExtent l="0" t="0" r="0" b="6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2460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C17" w:rsidRDefault="00632C17" w:rsidP="00632C17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概述</w:t>
      </w:r>
    </w:p>
    <w:p w:rsidR="00632C17" w:rsidRPr="00A705C0" w:rsidRDefault="00632C17" w:rsidP="00632C17">
      <w:pPr>
        <w:pStyle w:val="afb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赞我</w:t>
      </w:r>
      <w:proofErr w:type="gramStart"/>
      <w:r>
        <w:rPr>
          <w:rFonts w:ascii="微软雅黑" w:eastAsia="微软雅黑" w:hAnsi="微软雅黑" w:hint="eastAsia"/>
        </w:rPr>
        <w:t>我</w:t>
      </w:r>
      <w:proofErr w:type="gramEnd"/>
      <w:r>
        <w:rPr>
          <w:rFonts w:ascii="微软雅黑" w:eastAsia="微软雅黑" w:hAnsi="微软雅黑" w:hint="eastAsia"/>
        </w:rPr>
        <w:t>发言或者评论的消息记录</w:t>
      </w:r>
    </w:p>
    <w:p w:rsidR="00632C17" w:rsidRDefault="00632C17" w:rsidP="00632C17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业务规则</w:t>
      </w:r>
    </w:p>
    <w:p w:rsidR="004D5DF3" w:rsidRDefault="00632C17" w:rsidP="0053569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标题“赞过我的”</w:t>
      </w:r>
    </w:p>
    <w:p w:rsidR="002419E2" w:rsidRDefault="002419E2" w:rsidP="002419E2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默认页面显示最新10条消息记录，更多上滑页面加载显示，每次加载20条</w:t>
      </w:r>
    </w:p>
    <w:p w:rsidR="00303666" w:rsidRDefault="00303666" w:rsidP="002419E2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下滑页面完成刷新当前</w:t>
      </w:r>
      <w:r w:rsidRPr="0011632F">
        <w:rPr>
          <w:rFonts w:ascii="微软雅黑" w:eastAsia="微软雅黑" w:hAnsi="微软雅黑"/>
        </w:rPr>
        <w:t>页面操作</w:t>
      </w:r>
    </w:p>
    <w:p w:rsidR="002419E2" w:rsidRDefault="002419E2" w:rsidP="002419E2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内容显示规则：</w:t>
      </w:r>
    </w:p>
    <w:p w:rsidR="002419E2" w:rsidRDefault="002419E2" w:rsidP="002419E2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1）头像：</w:t>
      </w:r>
      <w:proofErr w:type="gramStart"/>
      <w:r>
        <w:rPr>
          <w:rFonts w:ascii="微软雅黑" w:eastAsia="微软雅黑" w:hAnsi="微软雅黑" w:hint="eastAsia"/>
        </w:rPr>
        <w:t>点赞用户</w:t>
      </w:r>
      <w:proofErr w:type="gramEnd"/>
      <w:r>
        <w:rPr>
          <w:rFonts w:ascii="微软雅黑" w:eastAsia="微软雅黑" w:hAnsi="微软雅黑" w:hint="eastAsia"/>
        </w:rPr>
        <w:t>的头像</w:t>
      </w:r>
    </w:p>
    <w:p w:rsidR="002419E2" w:rsidRDefault="002419E2" w:rsidP="002419E2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2）昵称：</w:t>
      </w:r>
      <w:proofErr w:type="gramStart"/>
      <w:r>
        <w:rPr>
          <w:rFonts w:ascii="微软雅黑" w:eastAsia="微软雅黑" w:hAnsi="微软雅黑" w:hint="eastAsia"/>
        </w:rPr>
        <w:t>点赞用户</w:t>
      </w:r>
      <w:proofErr w:type="gramEnd"/>
      <w:r>
        <w:rPr>
          <w:rFonts w:ascii="微软雅黑" w:eastAsia="微软雅黑" w:hAnsi="微软雅黑" w:hint="eastAsia"/>
        </w:rPr>
        <w:t>的昵称</w:t>
      </w:r>
    </w:p>
    <w:p w:rsidR="002419E2" w:rsidRDefault="002419E2" w:rsidP="002419E2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3）时间：</w:t>
      </w:r>
      <w:proofErr w:type="gramStart"/>
      <w:r>
        <w:rPr>
          <w:rFonts w:ascii="微软雅黑" w:eastAsia="微软雅黑" w:hAnsi="微软雅黑" w:hint="eastAsia"/>
        </w:rPr>
        <w:t>用户点赞的</w:t>
      </w:r>
      <w:proofErr w:type="gramEnd"/>
      <w:r>
        <w:rPr>
          <w:rFonts w:ascii="微软雅黑" w:eastAsia="微软雅黑" w:hAnsi="微软雅黑" w:hint="eastAsia"/>
        </w:rPr>
        <w:t>时间（时间规则明细与邻里圈发言显示时间规则相同）</w:t>
      </w:r>
    </w:p>
    <w:p w:rsidR="002419E2" w:rsidRDefault="002419E2" w:rsidP="002419E2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4）</w:t>
      </w:r>
      <w:proofErr w:type="gramStart"/>
      <w:r>
        <w:rPr>
          <w:rFonts w:ascii="微软雅黑" w:eastAsia="微软雅黑" w:hAnsi="微软雅黑" w:hint="eastAsia"/>
        </w:rPr>
        <w:t>点赞文案</w:t>
      </w:r>
      <w:proofErr w:type="gramEnd"/>
      <w:r>
        <w:rPr>
          <w:rFonts w:ascii="微软雅黑" w:eastAsia="微软雅黑" w:hAnsi="微软雅黑" w:hint="eastAsia"/>
        </w:rPr>
        <w:t>提示：</w:t>
      </w:r>
    </w:p>
    <w:p w:rsidR="002419E2" w:rsidRDefault="002419E2" w:rsidP="002419E2">
      <w:pPr>
        <w:pStyle w:val="afb"/>
        <w:ind w:left="846"/>
        <w:rPr>
          <w:rFonts w:ascii="微软雅黑" w:eastAsia="微软雅黑" w:hAnsi="微软雅黑"/>
        </w:rPr>
      </w:pPr>
      <w:r w:rsidRPr="002419E2">
        <w:rPr>
          <w:rFonts w:ascii="微软雅黑" w:eastAsia="微软雅黑" w:hAnsi="微软雅黑" w:hint="eastAsia"/>
        </w:rPr>
        <w:t>①</w:t>
      </w:r>
      <w:r>
        <w:rPr>
          <w:rFonts w:ascii="微软雅黑" w:eastAsia="微软雅黑" w:hAnsi="微软雅黑" w:hint="eastAsia"/>
        </w:rPr>
        <w:t>针对主帖发言</w:t>
      </w:r>
      <w:proofErr w:type="gramStart"/>
      <w:r>
        <w:rPr>
          <w:rFonts w:ascii="微软雅黑" w:eastAsia="微软雅黑" w:hAnsi="微软雅黑" w:hint="eastAsia"/>
        </w:rPr>
        <w:t>的点赞提示</w:t>
      </w:r>
      <w:proofErr w:type="gramEnd"/>
      <w:r>
        <w:rPr>
          <w:rFonts w:ascii="微软雅黑" w:eastAsia="微软雅黑" w:hAnsi="微软雅黑" w:hint="eastAsia"/>
        </w:rPr>
        <w:t>：“赞了这条发言”</w:t>
      </w:r>
    </w:p>
    <w:p w:rsidR="002419E2" w:rsidRPr="002419E2" w:rsidRDefault="002419E2" w:rsidP="002419E2">
      <w:pPr>
        <w:pStyle w:val="afb"/>
        <w:ind w:left="846"/>
        <w:rPr>
          <w:rFonts w:ascii="微软雅黑" w:eastAsia="微软雅黑" w:hAnsi="微软雅黑"/>
        </w:rPr>
      </w:pPr>
      <w:r w:rsidRPr="002419E2">
        <w:rPr>
          <w:rFonts w:ascii="微软雅黑" w:eastAsia="微软雅黑" w:hAnsi="微软雅黑" w:hint="eastAsia"/>
        </w:rPr>
        <w:lastRenderedPageBreak/>
        <w:t>②</w:t>
      </w:r>
      <w:r>
        <w:rPr>
          <w:rFonts w:ascii="微软雅黑" w:eastAsia="微软雅黑" w:hAnsi="微软雅黑" w:hint="eastAsia"/>
        </w:rPr>
        <w:t>针对评论</w:t>
      </w:r>
      <w:proofErr w:type="gramStart"/>
      <w:r>
        <w:rPr>
          <w:rFonts w:ascii="微软雅黑" w:eastAsia="微软雅黑" w:hAnsi="微软雅黑" w:hint="eastAsia"/>
        </w:rPr>
        <w:t>的点赞提示</w:t>
      </w:r>
      <w:proofErr w:type="gramEnd"/>
      <w:r>
        <w:rPr>
          <w:rFonts w:ascii="微软雅黑" w:eastAsia="微软雅黑" w:hAnsi="微软雅黑" w:hint="eastAsia"/>
        </w:rPr>
        <w:t>：“赞了这条评论”</w:t>
      </w:r>
    </w:p>
    <w:p w:rsidR="002419E2" w:rsidRDefault="002419E2" w:rsidP="002419E2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5）</w:t>
      </w:r>
      <w:proofErr w:type="gramStart"/>
      <w:r w:rsidR="002A0BE6">
        <w:rPr>
          <w:rFonts w:ascii="微软雅黑" w:eastAsia="微软雅黑" w:hAnsi="微软雅黑" w:hint="eastAsia"/>
        </w:rPr>
        <w:t>点赞评论</w:t>
      </w:r>
      <w:proofErr w:type="gramEnd"/>
      <w:r w:rsidR="002A0BE6">
        <w:rPr>
          <w:rFonts w:ascii="微软雅黑" w:eastAsia="微软雅黑" w:hAnsi="微软雅黑" w:hint="eastAsia"/>
        </w:rPr>
        <w:t>内容：把评论内容同步显示出来，评论内容中带图片，用“查看图片”标识出来</w:t>
      </w:r>
    </w:p>
    <w:p w:rsidR="002419E2" w:rsidRDefault="002419E2" w:rsidP="002419E2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6）原帖内容：显示规则与转发</w:t>
      </w:r>
      <w:proofErr w:type="gramStart"/>
      <w:r>
        <w:rPr>
          <w:rFonts w:ascii="微软雅黑" w:eastAsia="微软雅黑" w:hAnsi="微软雅黑" w:hint="eastAsia"/>
        </w:rPr>
        <w:t>页显示</w:t>
      </w:r>
      <w:proofErr w:type="gramEnd"/>
      <w:r>
        <w:rPr>
          <w:rFonts w:ascii="微软雅黑" w:eastAsia="微软雅黑" w:hAnsi="微软雅黑" w:hint="eastAsia"/>
        </w:rPr>
        <w:t>的原帖规则相同（包括：图片、用户昵称、正文内容）</w:t>
      </w:r>
    </w:p>
    <w:p w:rsidR="002419E2" w:rsidRPr="00F30171" w:rsidRDefault="002419E2" w:rsidP="00F30171">
      <w:pPr>
        <w:pStyle w:val="afb"/>
        <w:ind w:left="846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26AE7FE" wp14:editId="5A52A9BA">
            <wp:extent cx="2200275" cy="70723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70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9E2" w:rsidRDefault="002419E2" w:rsidP="002419E2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评论被删除</w:t>
      </w:r>
      <w:r w:rsidR="002D39CE">
        <w:rPr>
          <w:rFonts w:ascii="微软雅黑" w:eastAsia="微软雅黑" w:hAnsi="微软雅黑" w:hint="eastAsia"/>
        </w:rPr>
        <w:t>：则评论</w:t>
      </w:r>
      <w:r w:rsidR="00B93E78">
        <w:rPr>
          <w:rFonts w:ascii="微软雅黑" w:eastAsia="微软雅黑" w:hAnsi="微软雅黑" w:hint="eastAsia"/>
        </w:rPr>
        <w:t>内容</w:t>
      </w:r>
      <w:r w:rsidR="002D39CE">
        <w:rPr>
          <w:rFonts w:ascii="微软雅黑" w:eastAsia="微软雅黑" w:hAnsi="微软雅黑" w:hint="eastAsia"/>
        </w:rPr>
        <w:t>删除，</w:t>
      </w:r>
      <w:r>
        <w:rPr>
          <w:rFonts w:ascii="微软雅黑" w:eastAsia="微软雅黑" w:hAnsi="微软雅黑" w:hint="eastAsia"/>
        </w:rPr>
        <w:t>页面</w:t>
      </w:r>
      <w:r w:rsidR="00B93E78">
        <w:rPr>
          <w:rFonts w:ascii="微软雅黑" w:eastAsia="微软雅黑" w:hAnsi="微软雅黑" w:hint="eastAsia"/>
        </w:rPr>
        <w:t>显示“该评论已被删除”（</w:t>
      </w:r>
      <w:r>
        <w:rPr>
          <w:rFonts w:ascii="微软雅黑" w:eastAsia="微软雅黑" w:hAnsi="微软雅黑" w:hint="eastAsia"/>
        </w:rPr>
        <w:t>可交互</w:t>
      </w:r>
      <w:r w:rsidR="00B93E78">
        <w:rPr>
          <w:rFonts w:ascii="微软雅黑" w:eastAsia="微软雅黑" w:hAnsi="微软雅黑" w:hint="eastAsia"/>
        </w:rPr>
        <w:t>，进入主</w:t>
      </w:r>
      <w:proofErr w:type="gramStart"/>
      <w:r w:rsidR="00B93E78">
        <w:rPr>
          <w:rFonts w:ascii="微软雅黑" w:eastAsia="微软雅黑" w:hAnsi="微软雅黑" w:hint="eastAsia"/>
        </w:rPr>
        <w:t>帖</w:t>
      </w:r>
      <w:proofErr w:type="gramEnd"/>
      <w:r w:rsidR="00B93E78">
        <w:rPr>
          <w:rFonts w:ascii="微软雅黑" w:eastAsia="微软雅黑" w:hAnsi="微软雅黑" w:hint="eastAsia"/>
        </w:rPr>
        <w:t>发言详情页）</w:t>
      </w:r>
    </w:p>
    <w:p w:rsidR="002419E2" w:rsidRDefault="002D39CE" w:rsidP="002419E2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主帖发言</w:t>
      </w:r>
      <w:r w:rsidR="002419E2">
        <w:rPr>
          <w:rFonts w:ascii="微软雅黑" w:eastAsia="微软雅黑" w:hAnsi="微软雅黑" w:hint="eastAsia"/>
        </w:rPr>
        <w:t>被删除</w:t>
      </w:r>
      <w:r>
        <w:rPr>
          <w:rFonts w:ascii="微软雅黑" w:eastAsia="微软雅黑" w:hAnsi="微软雅黑" w:hint="eastAsia"/>
        </w:rPr>
        <w:t>，则主帖发言删除，</w:t>
      </w:r>
      <w:r w:rsidR="002419E2">
        <w:rPr>
          <w:rFonts w:ascii="微软雅黑" w:eastAsia="微软雅黑" w:hAnsi="微软雅黑" w:hint="eastAsia"/>
        </w:rPr>
        <w:t>页面显示“该原帖已被删除”（且不可交互）示例如下：</w:t>
      </w:r>
    </w:p>
    <w:p w:rsidR="002419E2" w:rsidRDefault="00B93E78" w:rsidP="002419E2">
      <w:pPr>
        <w:pStyle w:val="afb"/>
        <w:ind w:left="846" w:firstLineChars="100" w:firstLine="200"/>
        <w:rPr>
          <w:noProof/>
        </w:rPr>
      </w:pPr>
      <w:r>
        <w:rPr>
          <w:noProof/>
        </w:rPr>
        <w:drawing>
          <wp:inline distT="0" distB="0" distL="0" distR="0" wp14:anchorId="505615A7" wp14:editId="634B691F">
            <wp:extent cx="1933575" cy="1654568"/>
            <wp:effectExtent l="0" t="0" r="0" b="3175"/>
            <wp:docPr id="276" name="图片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935116" cy="165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9E2">
        <w:rPr>
          <w:rFonts w:hint="eastAsia"/>
          <w:noProof/>
        </w:rPr>
        <w:t xml:space="preserve">    </w:t>
      </w:r>
      <w:r w:rsidR="002419E2" w:rsidRPr="00DA32F4">
        <w:rPr>
          <w:noProof/>
        </w:rPr>
        <w:t xml:space="preserve"> </w:t>
      </w:r>
      <w:r w:rsidR="002D39CE">
        <w:rPr>
          <w:noProof/>
        </w:rPr>
        <w:drawing>
          <wp:inline distT="0" distB="0" distL="0" distR="0" wp14:anchorId="19B757C4" wp14:editId="2F0749D7">
            <wp:extent cx="2590800" cy="1130215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113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9E2" w:rsidRDefault="002419E2" w:rsidP="002419E2">
      <w:pPr>
        <w:pStyle w:val="afb"/>
        <w:ind w:left="846" w:firstLineChars="400" w:firstLine="800"/>
        <w:rPr>
          <w:rFonts w:ascii="微软雅黑" w:eastAsia="微软雅黑" w:hAnsi="微软雅黑"/>
        </w:rPr>
      </w:pPr>
      <w:r w:rsidRPr="00DA32F4">
        <w:rPr>
          <w:rFonts w:ascii="微软雅黑" w:eastAsia="微软雅黑" w:hAnsi="微软雅黑" w:hint="eastAsia"/>
        </w:rPr>
        <w:t>评论被删除样式</w:t>
      </w:r>
      <w:r>
        <w:rPr>
          <w:rFonts w:ascii="微软雅黑" w:eastAsia="微软雅黑" w:hAnsi="微软雅黑" w:hint="eastAsia"/>
        </w:rPr>
        <w:t xml:space="preserve">                      </w:t>
      </w:r>
      <w:r w:rsidR="002D39CE"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 xml:space="preserve">      原帖被删除样式</w:t>
      </w:r>
    </w:p>
    <w:p w:rsidR="002419E2" w:rsidRDefault="002419E2" w:rsidP="002419E2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排序规则：按照</w:t>
      </w:r>
      <w:proofErr w:type="gramStart"/>
      <w:r w:rsidR="00CA1C56">
        <w:rPr>
          <w:rFonts w:ascii="微软雅黑" w:eastAsia="微软雅黑" w:hAnsi="微软雅黑" w:hint="eastAsia"/>
        </w:rPr>
        <w:t>点赞</w:t>
      </w:r>
      <w:r>
        <w:rPr>
          <w:rFonts w:ascii="微软雅黑" w:eastAsia="微软雅黑" w:hAnsi="微软雅黑" w:hint="eastAsia"/>
        </w:rPr>
        <w:t>时间</w:t>
      </w:r>
      <w:proofErr w:type="gramEnd"/>
      <w:r>
        <w:rPr>
          <w:rFonts w:ascii="微软雅黑" w:eastAsia="微软雅黑" w:hAnsi="微软雅黑" w:hint="eastAsia"/>
        </w:rPr>
        <w:t>倒序开始排列，最新</w:t>
      </w:r>
      <w:proofErr w:type="gramStart"/>
      <w:r w:rsidR="00CA1C56">
        <w:rPr>
          <w:rFonts w:ascii="微软雅黑" w:eastAsia="微软雅黑" w:hAnsi="微软雅黑" w:hint="eastAsia"/>
        </w:rPr>
        <w:t>点赞</w:t>
      </w:r>
      <w:r>
        <w:rPr>
          <w:rFonts w:ascii="微软雅黑" w:eastAsia="微软雅黑" w:hAnsi="微软雅黑" w:hint="eastAsia"/>
        </w:rPr>
        <w:t>消息</w:t>
      </w:r>
      <w:proofErr w:type="gramEnd"/>
      <w:r>
        <w:rPr>
          <w:rFonts w:ascii="微软雅黑" w:eastAsia="微软雅黑" w:hAnsi="微软雅黑" w:hint="eastAsia"/>
        </w:rPr>
        <w:t>记录显示在最前面</w:t>
      </w:r>
    </w:p>
    <w:p w:rsidR="00CA1C56" w:rsidRPr="00826C5E" w:rsidRDefault="00CA1C56" w:rsidP="00CA1C56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 w:rsidRPr="00826C5E">
        <w:rPr>
          <w:rFonts w:hint="eastAsia"/>
          <w:sz w:val="30"/>
          <w:szCs w:val="30"/>
          <w:lang w:val="zh-CN"/>
        </w:rPr>
        <w:t>交互规则</w:t>
      </w:r>
    </w:p>
    <w:p w:rsidR="00CA1C56" w:rsidRDefault="00CA1C56" w:rsidP="00CA1C56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点击【&lt;】按钮，返回到前一页</w:t>
      </w:r>
    </w:p>
    <w:p w:rsidR="00CA1C56" w:rsidRDefault="00CA1C56" w:rsidP="00CA1C56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点击评论内容：进入主</w:t>
      </w:r>
      <w:proofErr w:type="gramStart"/>
      <w:r>
        <w:rPr>
          <w:rFonts w:ascii="微软雅黑" w:eastAsia="微软雅黑" w:hAnsi="微软雅黑" w:hint="eastAsia"/>
        </w:rPr>
        <w:t>帖</w:t>
      </w:r>
      <w:proofErr w:type="gramEnd"/>
      <w:r>
        <w:rPr>
          <w:rFonts w:ascii="微软雅黑" w:eastAsia="微软雅黑" w:hAnsi="微软雅黑" w:hint="eastAsia"/>
        </w:rPr>
        <w:t>发言详情页</w:t>
      </w:r>
      <w:r w:rsidR="008F616F">
        <w:rPr>
          <w:rFonts w:ascii="微软雅黑" w:eastAsia="微软雅黑" w:hAnsi="微软雅黑" w:hint="eastAsia"/>
        </w:rPr>
        <w:t>（被删除的发言，不发生交互）</w:t>
      </w:r>
    </w:p>
    <w:p w:rsidR="008F616F" w:rsidRDefault="008F616F" w:rsidP="008F616F">
      <w:pPr>
        <w:pStyle w:val="3"/>
        <w:rPr>
          <w:lang w:eastAsia="zh-CN"/>
        </w:rPr>
      </w:pPr>
      <w:bookmarkStart w:id="24" w:name="_Toc489003166"/>
      <w:r>
        <w:rPr>
          <w:rFonts w:hint="eastAsia"/>
          <w:lang w:eastAsia="zh-CN"/>
        </w:rPr>
        <w:t>订单消息</w:t>
      </w:r>
      <w:bookmarkEnd w:id="24"/>
    </w:p>
    <w:p w:rsidR="008F616F" w:rsidRPr="000D36FE" w:rsidRDefault="008F616F" w:rsidP="008F616F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首页</w:t>
      </w:r>
    </w:p>
    <w:p w:rsidR="008F616F" w:rsidRDefault="008F616F" w:rsidP="008F616F">
      <w:pPr>
        <w:jc w:val="center"/>
        <w:rPr>
          <w:lang w:val="zh-CN" w:eastAsia="zh-CN"/>
        </w:rPr>
      </w:pPr>
      <w:r w:rsidRPr="008A0BA2">
        <w:rPr>
          <w:noProof/>
          <w:lang w:eastAsia="zh-CN"/>
        </w:rPr>
        <w:lastRenderedPageBreak/>
        <w:t xml:space="preserve"> </w:t>
      </w:r>
      <w:r w:rsidRPr="00DA0587">
        <w:rPr>
          <w:noProof/>
          <w:lang w:eastAsia="zh-CN"/>
        </w:rPr>
        <w:t xml:space="preserve"> </w:t>
      </w:r>
      <w:r w:rsidRPr="00180740">
        <w:rPr>
          <w:noProof/>
          <w:lang w:eastAsia="zh-CN"/>
        </w:rPr>
        <w:t xml:space="preserve"> </w:t>
      </w:r>
      <w:r>
        <w:rPr>
          <w:noProof/>
          <w:lang w:eastAsia="zh-CN"/>
        </w:rPr>
        <w:drawing>
          <wp:inline distT="0" distB="0" distL="0" distR="0" wp14:anchorId="1A89A961" wp14:editId="0DB2FC73">
            <wp:extent cx="2024604" cy="3600000"/>
            <wp:effectExtent l="0" t="0" r="0" b="63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02460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16F" w:rsidRDefault="008F616F" w:rsidP="008F616F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概述</w:t>
      </w:r>
    </w:p>
    <w:p w:rsidR="008F616F" w:rsidRPr="00A705C0" w:rsidRDefault="008F616F" w:rsidP="008F616F">
      <w:pPr>
        <w:pStyle w:val="afb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我的订单消息记录</w:t>
      </w:r>
    </w:p>
    <w:p w:rsidR="008F616F" w:rsidRDefault="008F616F" w:rsidP="008F616F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业务规则</w:t>
      </w:r>
    </w:p>
    <w:p w:rsidR="008F616F" w:rsidRDefault="008F616F" w:rsidP="008F616F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标题“订单消息”</w:t>
      </w:r>
    </w:p>
    <w:p w:rsidR="008F616F" w:rsidRDefault="008F616F" w:rsidP="008F616F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默认页面显示最新10条消息记录，更多上滑页面加载显示，每次加载20条</w:t>
      </w:r>
    </w:p>
    <w:p w:rsidR="00303666" w:rsidRDefault="00303666" w:rsidP="008F616F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下滑页面完成刷新当前</w:t>
      </w:r>
      <w:r w:rsidRPr="0011632F">
        <w:rPr>
          <w:rFonts w:ascii="微软雅黑" w:eastAsia="微软雅黑" w:hAnsi="微软雅黑"/>
        </w:rPr>
        <w:t>页面操作</w:t>
      </w:r>
    </w:p>
    <w:p w:rsidR="008F616F" w:rsidRDefault="008F616F" w:rsidP="008F616F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消息内容显示规则：</w:t>
      </w:r>
    </w:p>
    <w:p w:rsidR="008F616F" w:rsidRDefault="008F616F" w:rsidP="008F616F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1）订单类型：产生订单消息的模块名称</w:t>
      </w:r>
    </w:p>
    <w:p w:rsidR="008F616F" w:rsidRDefault="008F616F" w:rsidP="008F616F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2）时间：</w:t>
      </w:r>
      <w:r w:rsidR="00986420">
        <w:rPr>
          <w:rFonts w:ascii="微软雅黑" w:eastAsia="微软雅黑" w:hAnsi="微软雅黑" w:hint="eastAsia"/>
        </w:rPr>
        <w:t>触发订单消息发送的时间</w:t>
      </w:r>
      <w:r w:rsidR="007E0EC7">
        <w:rPr>
          <w:rFonts w:ascii="微软雅黑" w:eastAsia="微软雅黑" w:hAnsi="微软雅黑" w:hint="eastAsia"/>
        </w:rPr>
        <w:t>（时间规则明细与邻里圈发言显示时间规则相同）</w:t>
      </w:r>
    </w:p>
    <w:p w:rsidR="008F616F" w:rsidRDefault="008F616F" w:rsidP="007E0EC7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3）</w:t>
      </w:r>
      <w:r w:rsidR="007E0EC7">
        <w:rPr>
          <w:rFonts w:ascii="微软雅黑" w:eastAsia="微软雅黑" w:hAnsi="微软雅黑" w:hint="eastAsia"/>
        </w:rPr>
        <w:t>消息内容：</w:t>
      </w:r>
      <w:r w:rsidR="005833A0">
        <w:rPr>
          <w:rFonts w:ascii="微软雅黑" w:eastAsia="微软雅黑" w:hAnsi="微软雅黑" w:hint="eastAsia"/>
        </w:rPr>
        <w:t>按照推送消息内容全部显示出来（推送消息规则，另附文档说明）</w:t>
      </w:r>
    </w:p>
    <w:p w:rsidR="005833A0" w:rsidRDefault="005833A0" w:rsidP="005833A0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排序规则：按照推送时间倒序开始排列，最新推送我的消息在最前面</w:t>
      </w:r>
    </w:p>
    <w:p w:rsidR="00BA0499" w:rsidRPr="00826C5E" w:rsidRDefault="00BA0499" w:rsidP="00BA0499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 w:rsidRPr="00826C5E">
        <w:rPr>
          <w:rFonts w:hint="eastAsia"/>
          <w:sz w:val="30"/>
          <w:szCs w:val="30"/>
          <w:lang w:val="zh-CN"/>
        </w:rPr>
        <w:t>交互规则</w:t>
      </w:r>
    </w:p>
    <w:p w:rsidR="00BA0499" w:rsidRDefault="00BA0499" w:rsidP="00BA0499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点击【&lt;】按钮，返回到前一页</w:t>
      </w:r>
    </w:p>
    <w:p w:rsidR="00632C17" w:rsidRDefault="00BA0499" w:rsidP="00CA1C56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点击内容：进入此订单详情页</w:t>
      </w:r>
    </w:p>
    <w:p w:rsidR="00646EB0" w:rsidRDefault="00646EB0" w:rsidP="00646EB0">
      <w:pPr>
        <w:pStyle w:val="3"/>
        <w:rPr>
          <w:lang w:eastAsia="zh-CN"/>
        </w:rPr>
      </w:pPr>
      <w:bookmarkStart w:id="25" w:name="_Toc489003167"/>
      <w:r>
        <w:rPr>
          <w:rFonts w:hint="eastAsia"/>
          <w:lang w:eastAsia="zh-CN"/>
        </w:rPr>
        <w:t>管理员消息</w:t>
      </w:r>
      <w:bookmarkEnd w:id="25"/>
    </w:p>
    <w:p w:rsidR="00646EB0" w:rsidRPr="000D36FE" w:rsidRDefault="00646EB0" w:rsidP="00646EB0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页面</w:t>
      </w:r>
    </w:p>
    <w:p w:rsidR="00646EB0" w:rsidRDefault="00646EB0" w:rsidP="00646EB0">
      <w:pPr>
        <w:jc w:val="center"/>
        <w:rPr>
          <w:lang w:val="zh-CN" w:eastAsia="zh-CN"/>
        </w:rPr>
      </w:pPr>
      <w:r w:rsidRPr="008A0BA2">
        <w:rPr>
          <w:noProof/>
          <w:lang w:eastAsia="zh-CN"/>
        </w:rPr>
        <w:t xml:space="preserve"> </w:t>
      </w:r>
      <w:r w:rsidRPr="00DA0587">
        <w:rPr>
          <w:noProof/>
          <w:lang w:eastAsia="zh-CN"/>
        </w:rPr>
        <w:t xml:space="preserve"> </w:t>
      </w:r>
      <w:r w:rsidRPr="00180740">
        <w:rPr>
          <w:noProof/>
          <w:lang w:eastAsia="zh-CN"/>
        </w:rPr>
        <w:t xml:space="preserve"> </w:t>
      </w:r>
      <w:r w:rsidR="00256893">
        <w:rPr>
          <w:noProof/>
          <w:lang w:eastAsia="zh-CN"/>
        </w:rPr>
        <w:drawing>
          <wp:inline distT="0" distB="0" distL="0" distR="0" wp14:anchorId="5F8AB71B" wp14:editId="6B64EE48">
            <wp:extent cx="1975986" cy="3600000"/>
            <wp:effectExtent l="0" t="0" r="5715" b="635"/>
            <wp:docPr id="260" name="图片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97598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EB0" w:rsidRDefault="00646EB0" w:rsidP="00646EB0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概述</w:t>
      </w:r>
    </w:p>
    <w:p w:rsidR="00646EB0" w:rsidRPr="00A705C0" w:rsidRDefault="008F2638" w:rsidP="00646EB0">
      <w:pPr>
        <w:pStyle w:val="afb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管理员个人页面</w:t>
      </w:r>
    </w:p>
    <w:p w:rsidR="00646EB0" w:rsidRDefault="00646EB0" w:rsidP="00646EB0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业务规则</w:t>
      </w:r>
    </w:p>
    <w:p w:rsidR="00646EB0" w:rsidRDefault="008F2638" w:rsidP="00646EB0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默认页面显示</w:t>
      </w:r>
      <w:r w:rsidR="00646EB0">
        <w:rPr>
          <w:rFonts w:ascii="微软雅黑" w:eastAsia="微软雅黑" w:hAnsi="微软雅黑" w:hint="eastAsia"/>
        </w:rPr>
        <w:t>10条</w:t>
      </w:r>
      <w:r>
        <w:rPr>
          <w:rFonts w:ascii="微软雅黑" w:eastAsia="微软雅黑" w:hAnsi="微软雅黑" w:hint="eastAsia"/>
        </w:rPr>
        <w:t>管理员发布信息</w:t>
      </w:r>
      <w:r w:rsidR="00646EB0">
        <w:rPr>
          <w:rFonts w:ascii="微软雅黑" w:eastAsia="微软雅黑" w:hAnsi="微软雅黑" w:hint="eastAsia"/>
        </w:rPr>
        <w:t>，更多上滑页面加载显示，每次加载20条</w:t>
      </w:r>
    </w:p>
    <w:p w:rsidR="00646EB0" w:rsidRDefault="00646EB0" w:rsidP="00646EB0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下滑页面完成刷新当前</w:t>
      </w:r>
      <w:r w:rsidRPr="0011632F">
        <w:rPr>
          <w:rFonts w:ascii="微软雅黑" w:eastAsia="微软雅黑" w:hAnsi="微软雅黑"/>
        </w:rPr>
        <w:t>页面操作</w:t>
      </w:r>
    </w:p>
    <w:p w:rsidR="000B41B3" w:rsidRDefault="006A7152" w:rsidP="00646EB0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此页面样式与我的个人发言页面样式相同</w:t>
      </w:r>
      <w:r w:rsidR="000B41B3">
        <w:rPr>
          <w:rFonts w:ascii="微软雅黑" w:eastAsia="微软雅黑" w:hAnsi="微软雅黑" w:hint="eastAsia"/>
        </w:rPr>
        <w:t>（其中关注、转发等功能与个人</w:t>
      </w:r>
      <w:r w:rsidR="00F30F55">
        <w:rPr>
          <w:rFonts w:ascii="微软雅黑" w:eastAsia="微软雅黑" w:hAnsi="微软雅黑" w:hint="eastAsia"/>
        </w:rPr>
        <w:t>发言功能相同</w:t>
      </w:r>
      <w:r w:rsidR="000B41B3">
        <w:rPr>
          <w:rFonts w:ascii="微软雅黑" w:eastAsia="微软雅黑" w:hAnsi="微软雅黑" w:hint="eastAsia"/>
        </w:rPr>
        <w:t>）</w:t>
      </w:r>
    </w:p>
    <w:p w:rsidR="00302ACE" w:rsidRDefault="00F30F55" w:rsidP="00646EB0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此管理员个人发言页包含两部分</w:t>
      </w:r>
      <w:r w:rsidR="006A7152">
        <w:rPr>
          <w:rFonts w:ascii="微软雅黑" w:eastAsia="微软雅黑" w:hAnsi="微软雅黑" w:hint="eastAsia"/>
        </w:rPr>
        <w:t>数据</w:t>
      </w:r>
      <w:r>
        <w:rPr>
          <w:rFonts w:ascii="微软雅黑" w:eastAsia="微软雅黑" w:hAnsi="微软雅黑" w:hint="eastAsia"/>
        </w:rPr>
        <w:t>：</w:t>
      </w:r>
      <w:r w:rsidR="006A7152">
        <w:rPr>
          <w:rFonts w:ascii="微软雅黑" w:eastAsia="微软雅黑" w:hAnsi="微软雅黑" w:hint="eastAsia"/>
        </w:rPr>
        <w:t>发布的公告通知内容</w:t>
      </w:r>
      <w:r>
        <w:rPr>
          <w:rFonts w:ascii="微软雅黑" w:eastAsia="微软雅黑" w:hAnsi="微软雅黑" w:hint="eastAsia"/>
        </w:rPr>
        <w:t xml:space="preserve"> </w:t>
      </w:r>
      <w:r w:rsidR="006A7152">
        <w:rPr>
          <w:rFonts w:ascii="微软雅黑" w:eastAsia="微软雅黑" w:hAnsi="微软雅黑" w:hint="eastAsia"/>
        </w:rPr>
        <w:t>和</w:t>
      </w:r>
      <w:r>
        <w:rPr>
          <w:rFonts w:ascii="微软雅黑" w:eastAsia="微软雅黑" w:hAnsi="微软雅黑" w:hint="eastAsia"/>
        </w:rPr>
        <w:t xml:space="preserve"> </w:t>
      </w:r>
      <w:r w:rsidR="006A7152">
        <w:rPr>
          <w:rFonts w:ascii="微软雅黑" w:eastAsia="微软雅黑" w:hAnsi="微软雅黑" w:hint="eastAsia"/>
        </w:rPr>
        <w:t>发言内容</w:t>
      </w:r>
    </w:p>
    <w:p w:rsidR="006A7152" w:rsidRDefault="006A7152" w:rsidP="00646EB0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公告通知内容显示规则如下</w:t>
      </w:r>
      <w:r>
        <w:rPr>
          <w:rFonts w:ascii="微软雅黑" w:eastAsia="微软雅黑" w:hAnsi="微软雅黑" w:hint="eastAsia"/>
        </w:rPr>
        <w:t>：</w:t>
      </w:r>
    </w:p>
    <w:p w:rsidR="006A7152" w:rsidRDefault="00B542DE" w:rsidP="006A7152">
      <w:pPr>
        <w:pStyle w:val="afb"/>
        <w:ind w:left="846"/>
        <w:jc w:val="center"/>
        <w:rPr>
          <w:rFonts w:ascii="微软雅黑" w:eastAsia="微软雅黑" w:hAnsi="微软雅黑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76B7EBA" wp14:editId="51E97B4A">
                <wp:simplePos x="0" y="0"/>
                <wp:positionH relativeFrom="column">
                  <wp:posOffset>4403725</wp:posOffset>
                </wp:positionH>
                <wp:positionV relativeFrom="paragraph">
                  <wp:posOffset>1565910</wp:posOffset>
                </wp:positionV>
                <wp:extent cx="438150" cy="161925"/>
                <wp:effectExtent l="0" t="0" r="76200" b="66675"/>
                <wp:wrapNone/>
                <wp:docPr id="281" name="直接箭头连接符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161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81" o:spid="_x0000_s1026" type="#_x0000_t32" style="position:absolute;left:0;text-align:left;margin-left:346.75pt;margin-top:123.3pt;width:34.5pt;height:12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" strokecolor="red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71DC664" wp14:editId="5C50D373">
                <wp:simplePos x="0" y="0"/>
                <wp:positionH relativeFrom="column">
                  <wp:posOffset>4784725</wp:posOffset>
                </wp:positionH>
                <wp:positionV relativeFrom="paragraph">
                  <wp:posOffset>1499235</wp:posOffset>
                </wp:positionV>
                <wp:extent cx="914400" cy="495300"/>
                <wp:effectExtent l="0" t="0" r="0" b="0"/>
                <wp:wrapNone/>
                <wp:docPr id="280" name="文本框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42DE" w:rsidRDefault="00B542DE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为公告内容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80" o:spid="_x0000_s1026" type="#_x0000_t202" style="position:absolute;left:0;text-align:left;margin-left:376.75pt;margin-top:118.05pt;width:1in;height:39pt;z-index:2516746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" fillcolor="white [3201]" stroked="f" strokeweight=".5pt">
                <v:textbox>
                  <w:txbxContent>
                    <w:p w:rsidR="00B542DE" w:rsidRDefault="00B542DE">
                      <w:pPr>
                        <w:rPr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为公告内容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5E31D3B" wp14:editId="04E53136">
                <wp:simplePos x="0" y="0"/>
                <wp:positionH relativeFrom="column">
                  <wp:posOffset>3717926</wp:posOffset>
                </wp:positionH>
                <wp:positionV relativeFrom="paragraph">
                  <wp:posOffset>1099185</wp:posOffset>
                </wp:positionV>
                <wp:extent cx="981074" cy="209550"/>
                <wp:effectExtent l="0" t="57150" r="10160" b="19050"/>
                <wp:wrapNone/>
                <wp:docPr id="277" name="直接箭头连接符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1074" cy="209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277" o:spid="_x0000_s1026" type="#_x0000_t32" style="position:absolute;left:0;text-align:left;margin-left:292.75pt;margin-top:86.55pt;width:77.25pt;height:16.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" strokecolor="red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5B1B6A2" wp14:editId="7DB82BA8">
                <wp:simplePos x="0" y="0"/>
                <wp:positionH relativeFrom="column">
                  <wp:posOffset>4784725</wp:posOffset>
                </wp:positionH>
                <wp:positionV relativeFrom="paragraph">
                  <wp:posOffset>794385</wp:posOffset>
                </wp:positionV>
                <wp:extent cx="914400" cy="495300"/>
                <wp:effectExtent l="0" t="0" r="0" b="0"/>
                <wp:wrapNone/>
                <wp:docPr id="274" name="文本框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42DE" w:rsidRDefault="00B542DE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为公告标题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74" o:spid="_x0000_s1027" type="#_x0000_t202" style="position:absolute;left:0;text-align:left;margin-left:376.75pt;margin-top:62.55pt;width:1in;height:39pt;z-index:2516705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" fillcolor="white [3201]" stroked="f" strokeweight=".5pt">
                <v:textbox>
                  <w:txbxContent>
                    <w:p w:rsidR="00B542DE" w:rsidRDefault="00B542DE">
                      <w:pPr>
                        <w:rPr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为公告标题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3C27892" wp14:editId="769846A9">
                <wp:simplePos x="0" y="0"/>
                <wp:positionH relativeFrom="column">
                  <wp:posOffset>-311150</wp:posOffset>
                </wp:positionH>
                <wp:positionV relativeFrom="paragraph">
                  <wp:posOffset>1308735</wp:posOffset>
                </wp:positionV>
                <wp:extent cx="914400" cy="495300"/>
                <wp:effectExtent l="0" t="0" r="0" b="0"/>
                <wp:wrapNone/>
                <wp:docPr id="271" name="文本框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42DE" w:rsidRDefault="00B542DE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图片：</w:t>
                            </w:r>
                            <w:proofErr w:type="gramStart"/>
                            <w:r>
                              <w:rPr>
                                <w:rFonts w:hint="eastAsia"/>
                                <w:lang w:eastAsia="zh-CN"/>
                              </w:rPr>
                              <w:t>为发布</w:t>
                            </w:r>
                            <w:proofErr w:type="gramEnd"/>
                            <w:r>
                              <w:rPr>
                                <w:rFonts w:hint="eastAsia"/>
                                <w:lang w:eastAsia="zh-CN"/>
                              </w:rPr>
                              <w:t>者APP账号头像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71" o:spid="_x0000_s1028" type="#_x0000_t202" style="position:absolute;left:0;text-align:left;margin-left:-24.5pt;margin-top:103.05pt;width:1in;height:39pt;z-index:2516664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" fillcolor="white [3201]" stroked="f" strokeweight=".5pt">
                <v:textbox>
                  <w:txbxContent>
                    <w:p w:rsidR="00B542DE" w:rsidRDefault="00B542DE">
                      <w:pPr>
                        <w:rPr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图片：</w:t>
                      </w:r>
                      <w:proofErr w:type="gramStart"/>
                      <w:r>
                        <w:rPr>
                          <w:rFonts w:hint="eastAsia"/>
                          <w:lang w:eastAsia="zh-CN"/>
                        </w:rPr>
                        <w:t>为发布</w:t>
                      </w:r>
                      <w:proofErr w:type="gramEnd"/>
                      <w:r>
                        <w:rPr>
                          <w:rFonts w:hint="eastAsia"/>
                          <w:lang w:eastAsia="zh-CN"/>
                        </w:rPr>
                        <w:t>者APP账号头像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5B41370" wp14:editId="585A858E">
                <wp:simplePos x="0" y="0"/>
                <wp:positionH relativeFrom="column">
                  <wp:posOffset>1470025</wp:posOffset>
                </wp:positionH>
                <wp:positionV relativeFrom="paragraph">
                  <wp:posOffset>1499235</wp:posOffset>
                </wp:positionV>
                <wp:extent cx="542925" cy="66675"/>
                <wp:effectExtent l="38100" t="38100" r="28575" b="104775"/>
                <wp:wrapNone/>
                <wp:docPr id="273" name="直接箭头连接符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2925" cy="66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73" o:spid="_x0000_s1026" type="#_x0000_t32" style="position:absolute;left:0;text-align:left;margin-left:115.75pt;margin-top:118.05pt;width:42.75pt;height:5.2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" strokecolor="red">
                <v:stroke endarrow="open"/>
              </v:shape>
            </w:pict>
          </mc:Fallback>
        </mc:AlternateContent>
      </w:r>
      <w:r w:rsidR="006A7152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12700</wp:posOffset>
                </wp:positionH>
                <wp:positionV relativeFrom="paragraph">
                  <wp:posOffset>794385</wp:posOffset>
                </wp:positionV>
                <wp:extent cx="914400" cy="495300"/>
                <wp:effectExtent l="0" t="0" r="6985" b="0"/>
                <wp:wrapNone/>
                <wp:docPr id="268" name="文本框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7152" w:rsidRDefault="006A7152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此部分为公告摘要内容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68" o:spid="_x0000_s1029" type="#_x0000_t202" style="position:absolute;left:0;text-align:left;margin-left:1pt;margin-top:62.55pt;width:1in;height:39pt;z-index:2516643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" fillcolor="white [3201]" stroked="f" strokeweight=".5pt">
                <v:textbox>
                  <w:txbxContent>
                    <w:p w:rsidR="006A7152" w:rsidRDefault="006A7152">
                      <w:pPr>
                        <w:rPr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此部分为公告摘要内容</w:t>
                      </w:r>
                    </w:p>
                  </w:txbxContent>
                </v:textbox>
              </v:shape>
            </w:pict>
          </mc:Fallback>
        </mc:AlternateContent>
      </w:r>
      <w:r w:rsidR="006A715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1470025</wp:posOffset>
                </wp:positionH>
                <wp:positionV relativeFrom="paragraph">
                  <wp:posOffset>880110</wp:posOffset>
                </wp:positionV>
                <wp:extent cx="542925" cy="66675"/>
                <wp:effectExtent l="38100" t="38100" r="28575" b="104775"/>
                <wp:wrapNone/>
                <wp:docPr id="263" name="直接箭头连接符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2925" cy="66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63" o:spid="_x0000_s1026" type="#_x0000_t32" style="position:absolute;left:0;text-align:left;margin-left:115.75pt;margin-top:69.3pt;width:42.75pt;height:5.2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" strokecolor="red">
                <v:stroke endarrow="open"/>
              </v:shape>
            </w:pict>
          </mc:Fallback>
        </mc:AlternateContent>
      </w:r>
      <w:r w:rsidR="00256893">
        <w:rPr>
          <w:noProof/>
        </w:rPr>
        <w:drawing>
          <wp:inline distT="0" distB="0" distL="0" distR="0" wp14:anchorId="129D3BAA" wp14:editId="5BAFA3EE">
            <wp:extent cx="2838095" cy="2409524"/>
            <wp:effectExtent l="0" t="0" r="635" b="0"/>
            <wp:docPr id="285" name="图片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2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152" w:rsidRDefault="006A7152" w:rsidP="006A7152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1）公告内容从后台发布，在APP显示样式如上图所示</w:t>
      </w:r>
    </w:p>
    <w:p w:rsidR="006A7152" w:rsidRDefault="006A7152" w:rsidP="006A7152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2）头像、昵称：显示发公告人的APP账号信息</w:t>
      </w:r>
      <w:r w:rsidR="00256893">
        <w:rPr>
          <w:rFonts w:ascii="微软雅黑" w:eastAsia="微软雅黑" w:hAnsi="微软雅黑" w:hint="eastAsia"/>
        </w:rPr>
        <w:t>（官方账号头像带有官方角标）</w:t>
      </w:r>
    </w:p>
    <w:p w:rsidR="006A7152" w:rsidRDefault="006A7152" w:rsidP="006A7152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3）时间：</w:t>
      </w:r>
      <w:proofErr w:type="gramStart"/>
      <w:r>
        <w:rPr>
          <w:rFonts w:ascii="微软雅黑" w:eastAsia="微软雅黑" w:hAnsi="微软雅黑" w:hint="eastAsia"/>
        </w:rPr>
        <w:t>为发布</w:t>
      </w:r>
      <w:proofErr w:type="gramEnd"/>
      <w:r>
        <w:rPr>
          <w:rFonts w:ascii="微软雅黑" w:eastAsia="微软雅黑" w:hAnsi="微软雅黑" w:hint="eastAsia"/>
        </w:rPr>
        <w:t>公告时间（显示规则与邻里圈发言规则相同）</w:t>
      </w:r>
    </w:p>
    <w:p w:rsidR="006A7152" w:rsidRDefault="006A7152" w:rsidP="006A7152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4）图示中发布的内容对应后台数据关系见上图示标注</w:t>
      </w:r>
    </w:p>
    <w:p w:rsidR="009F1AE2" w:rsidRDefault="009F1AE2" w:rsidP="006A7152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5）图中公告摘要：全部显示出来</w:t>
      </w:r>
    </w:p>
    <w:p w:rsidR="009F1AE2" w:rsidRDefault="009F1AE2" w:rsidP="006A7152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6）公告标题：显示一行，超过范围用“...”表示</w:t>
      </w:r>
    </w:p>
    <w:p w:rsidR="009F1AE2" w:rsidRPr="006A7152" w:rsidRDefault="009F1AE2" w:rsidP="006A7152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7）公告内容：最多显示两行，超过范围用“...”表示</w:t>
      </w:r>
    </w:p>
    <w:p w:rsidR="00C141E2" w:rsidRDefault="00C141E2" w:rsidP="00C141E2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管理员</w:t>
      </w:r>
      <w:r>
        <w:rPr>
          <w:rFonts w:ascii="微软雅黑" w:eastAsia="微软雅黑" w:hAnsi="微软雅黑"/>
        </w:rPr>
        <w:t>发言内容</w:t>
      </w:r>
      <w:r>
        <w:rPr>
          <w:rFonts w:ascii="微软雅黑" w:eastAsia="微软雅黑" w:hAnsi="微软雅黑" w:hint="eastAsia"/>
        </w:rPr>
        <w:t>：与普通用户发言内容显示规则相同（参考普通用户个人发言首页规则）</w:t>
      </w:r>
    </w:p>
    <w:p w:rsidR="00B27B13" w:rsidRDefault="00B27B13" w:rsidP="00C141E2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排序规则：按照发布时间倒序开始排列，最新发布的内容显示在最前</w:t>
      </w:r>
    </w:p>
    <w:p w:rsidR="0088087E" w:rsidRDefault="0088087E" w:rsidP="0088087E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 w:rsidRPr="003E6293">
        <w:rPr>
          <w:rFonts w:hint="eastAsia"/>
          <w:sz w:val="30"/>
          <w:szCs w:val="30"/>
          <w:lang w:val="zh-CN"/>
        </w:rPr>
        <w:t>交互规则</w:t>
      </w:r>
    </w:p>
    <w:p w:rsidR="0088087E" w:rsidRPr="0088087E" w:rsidRDefault="0088087E" w:rsidP="0088087E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 w:rsidRPr="00CA124F">
        <w:rPr>
          <w:rFonts w:ascii="微软雅黑" w:eastAsia="微软雅黑" w:hAnsi="微软雅黑" w:hint="eastAsia"/>
        </w:rPr>
        <w:t>点击【</w:t>
      </w:r>
      <w:r>
        <w:rPr>
          <w:rFonts w:ascii="微软雅黑" w:eastAsia="微软雅黑" w:hAnsi="微软雅黑" w:hint="eastAsia"/>
        </w:rPr>
        <w:t>&lt;】按钮：返回到前一页</w:t>
      </w:r>
    </w:p>
    <w:p w:rsidR="00646EB0" w:rsidRDefault="0088087E" w:rsidP="00646EB0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点击发言内容：进入发言详情页</w:t>
      </w:r>
    </w:p>
    <w:p w:rsidR="0088087E" w:rsidRDefault="0088087E" w:rsidP="00646EB0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点击公告链接部分（下图示位置）：进入此公告详情页</w:t>
      </w:r>
    </w:p>
    <w:p w:rsidR="0088087E" w:rsidRPr="0088087E" w:rsidRDefault="0088087E" w:rsidP="0088087E">
      <w:pPr>
        <w:pStyle w:val="afb"/>
        <w:ind w:left="846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374DB40" wp14:editId="750BF931">
            <wp:extent cx="1723810" cy="495238"/>
            <wp:effectExtent l="0" t="0" r="0" b="635"/>
            <wp:docPr id="283" name="图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723810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FE" w:rsidRDefault="000D36FE" w:rsidP="000D36FE">
      <w:pPr>
        <w:pStyle w:val="20"/>
      </w:pPr>
      <w:bookmarkStart w:id="26" w:name="_Toc489003168"/>
      <w:r>
        <w:rPr>
          <w:rFonts w:hint="eastAsia"/>
        </w:rPr>
        <w:t>功能</w:t>
      </w:r>
      <w:r w:rsidR="007B16ED">
        <w:rPr>
          <w:rFonts w:hint="eastAsia"/>
        </w:rPr>
        <w:t>模块</w:t>
      </w:r>
      <w:bookmarkEnd w:id="26"/>
    </w:p>
    <w:p w:rsidR="00E71420" w:rsidRPr="00E71420" w:rsidRDefault="00E71420" w:rsidP="00E71420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首页</w:t>
      </w:r>
    </w:p>
    <w:p w:rsidR="00E71420" w:rsidRDefault="00E71420" w:rsidP="00E71420">
      <w:pPr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6394DB1A" wp14:editId="60A66CA1">
            <wp:extent cx="2023988" cy="3600000"/>
            <wp:effectExtent l="0" t="0" r="0" b="635"/>
            <wp:docPr id="71" name="图片 71" descr="D:\01软件\01陈斌\01智慧社区\14实地全周期项目\主页面\04功能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01软件\01陈斌\01智慧社区\14实地全周期项目\主页面\04功能页.jpg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988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6ED" w:rsidRDefault="007B16ED" w:rsidP="007B16ED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概述</w:t>
      </w:r>
    </w:p>
    <w:p w:rsidR="007B16ED" w:rsidRPr="00A705C0" w:rsidRDefault="007B16ED" w:rsidP="007B16ED">
      <w:pPr>
        <w:pStyle w:val="afb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此页面为快捷功能发布页面</w:t>
      </w:r>
    </w:p>
    <w:p w:rsidR="007B16ED" w:rsidRDefault="007B16ED" w:rsidP="007B16ED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业务规则</w:t>
      </w:r>
    </w:p>
    <w:p w:rsidR="007B16ED" w:rsidRDefault="007B16ED" w:rsidP="007B16ED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页面模块关联综合管理后台配置的功能显示</w:t>
      </w:r>
    </w:p>
    <w:p w:rsidR="007B16ED" w:rsidRDefault="007B16ED" w:rsidP="007B16ED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显示模块及关联功能关系表：</w:t>
      </w:r>
    </w:p>
    <w:tbl>
      <w:tblPr>
        <w:tblStyle w:val="afc"/>
        <w:tblW w:w="0" w:type="auto"/>
        <w:tblInd w:w="846" w:type="dxa"/>
        <w:tblLook w:val="04A0" w:firstRow="1" w:lastRow="0" w:firstColumn="1" w:lastColumn="0" w:noHBand="0" w:noVBand="1"/>
      </w:tblPr>
      <w:tblGrid>
        <w:gridCol w:w="4430"/>
        <w:gridCol w:w="4430"/>
      </w:tblGrid>
      <w:tr w:rsidR="007B16ED" w:rsidTr="007B16ED">
        <w:tc>
          <w:tcPr>
            <w:tcW w:w="4853" w:type="dxa"/>
            <w:shd w:val="clear" w:color="auto" w:fill="0070C0"/>
            <w:vAlign w:val="center"/>
          </w:tcPr>
          <w:p w:rsidR="007B16ED" w:rsidRPr="007B16ED" w:rsidRDefault="007B16ED" w:rsidP="007B16ED">
            <w:pPr>
              <w:pStyle w:val="afb"/>
              <w:ind w:left="0"/>
              <w:jc w:val="center"/>
              <w:rPr>
                <w:rFonts w:ascii="微软雅黑" w:eastAsia="微软雅黑" w:hAnsi="微软雅黑"/>
                <w:color w:val="FFFFFF" w:themeColor="background1"/>
              </w:rPr>
            </w:pPr>
            <w:r w:rsidRPr="007B16ED">
              <w:rPr>
                <w:rFonts w:ascii="微软雅黑" w:eastAsia="微软雅黑" w:hAnsi="微软雅黑" w:hint="eastAsia"/>
                <w:color w:val="FFFFFF" w:themeColor="background1"/>
              </w:rPr>
              <w:t>显示功能</w:t>
            </w:r>
          </w:p>
        </w:tc>
        <w:tc>
          <w:tcPr>
            <w:tcW w:w="4853" w:type="dxa"/>
            <w:shd w:val="clear" w:color="auto" w:fill="0070C0"/>
            <w:vAlign w:val="center"/>
          </w:tcPr>
          <w:p w:rsidR="007B16ED" w:rsidRPr="007B16ED" w:rsidRDefault="007B16ED" w:rsidP="007B16ED">
            <w:pPr>
              <w:pStyle w:val="afb"/>
              <w:ind w:left="0"/>
              <w:jc w:val="center"/>
              <w:rPr>
                <w:rFonts w:ascii="微软雅黑" w:eastAsia="微软雅黑" w:hAnsi="微软雅黑"/>
                <w:color w:val="FFFFFF" w:themeColor="background1"/>
              </w:rPr>
            </w:pPr>
            <w:r w:rsidRPr="007B16ED">
              <w:rPr>
                <w:rFonts w:ascii="微软雅黑" w:eastAsia="微软雅黑" w:hAnsi="微软雅黑" w:hint="eastAsia"/>
                <w:color w:val="FFFFFF" w:themeColor="background1"/>
              </w:rPr>
              <w:t>关联功能</w:t>
            </w:r>
          </w:p>
        </w:tc>
      </w:tr>
      <w:tr w:rsidR="007B16ED" w:rsidTr="007B16ED">
        <w:tc>
          <w:tcPr>
            <w:tcW w:w="4853" w:type="dxa"/>
            <w:vAlign w:val="center"/>
          </w:tcPr>
          <w:p w:rsidR="007B16ED" w:rsidRDefault="007B16ED" w:rsidP="007B16ED">
            <w:pPr>
              <w:pStyle w:val="afb"/>
              <w:ind w:left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“发</w:t>
            </w:r>
            <w:r w:rsidR="00A768DD">
              <w:rPr>
                <w:rFonts w:ascii="微软雅黑" w:eastAsia="微软雅黑" w:hAnsi="微软雅黑" w:hint="eastAsia"/>
              </w:rPr>
              <w:t>言</w:t>
            </w:r>
            <w:r>
              <w:rPr>
                <w:rFonts w:ascii="微软雅黑" w:eastAsia="微软雅黑" w:hAnsi="微软雅黑" w:hint="eastAsia"/>
              </w:rPr>
              <w:t>”</w:t>
            </w:r>
          </w:p>
        </w:tc>
        <w:tc>
          <w:tcPr>
            <w:tcW w:w="4853" w:type="dxa"/>
            <w:vAlign w:val="center"/>
          </w:tcPr>
          <w:p w:rsidR="007B16ED" w:rsidRDefault="007B16ED" w:rsidP="007B16ED">
            <w:pPr>
              <w:pStyle w:val="afb"/>
              <w:ind w:left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“邻里圈”</w:t>
            </w:r>
          </w:p>
        </w:tc>
      </w:tr>
      <w:tr w:rsidR="007B16ED" w:rsidTr="007B16ED">
        <w:tc>
          <w:tcPr>
            <w:tcW w:w="4853" w:type="dxa"/>
            <w:vAlign w:val="center"/>
          </w:tcPr>
          <w:p w:rsidR="007B16ED" w:rsidRDefault="007B16ED" w:rsidP="007B16ED">
            <w:pPr>
              <w:pStyle w:val="afb"/>
              <w:ind w:left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“发建议”</w:t>
            </w:r>
          </w:p>
        </w:tc>
        <w:tc>
          <w:tcPr>
            <w:tcW w:w="4853" w:type="dxa"/>
            <w:vAlign w:val="center"/>
          </w:tcPr>
          <w:p w:rsidR="007B16ED" w:rsidRDefault="007B16ED" w:rsidP="007B16ED">
            <w:pPr>
              <w:pStyle w:val="afb"/>
              <w:ind w:left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“投诉建议”</w:t>
            </w:r>
          </w:p>
        </w:tc>
      </w:tr>
      <w:tr w:rsidR="007B16ED" w:rsidTr="007B16ED">
        <w:tc>
          <w:tcPr>
            <w:tcW w:w="4853" w:type="dxa"/>
            <w:vAlign w:val="center"/>
          </w:tcPr>
          <w:p w:rsidR="007B16ED" w:rsidRDefault="007B16ED" w:rsidP="007B16ED">
            <w:pPr>
              <w:pStyle w:val="afb"/>
              <w:ind w:left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“发报修”</w:t>
            </w:r>
          </w:p>
        </w:tc>
        <w:tc>
          <w:tcPr>
            <w:tcW w:w="4853" w:type="dxa"/>
            <w:vAlign w:val="center"/>
          </w:tcPr>
          <w:p w:rsidR="007B16ED" w:rsidRDefault="007B16ED" w:rsidP="007B16ED">
            <w:pPr>
              <w:pStyle w:val="afb"/>
              <w:ind w:left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“房屋报修”</w:t>
            </w:r>
          </w:p>
        </w:tc>
      </w:tr>
    </w:tbl>
    <w:p w:rsidR="007B16ED" w:rsidRDefault="007B16ED" w:rsidP="007B16ED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其中：APP显示的“</w:t>
      </w:r>
      <w:r w:rsidR="00A768DD">
        <w:rPr>
          <w:rFonts w:ascii="微软雅黑" w:eastAsia="微软雅黑" w:hAnsi="微软雅黑" w:hint="eastAsia"/>
        </w:rPr>
        <w:t>发言</w:t>
      </w:r>
      <w:r>
        <w:rPr>
          <w:rFonts w:ascii="微软雅黑" w:eastAsia="微软雅黑" w:hAnsi="微软雅黑" w:hint="eastAsia"/>
        </w:rPr>
        <w:t>”、“发建议”和“发报修”图标定义死即可，不需要从后台上传</w:t>
      </w:r>
    </w:p>
    <w:p w:rsidR="007B16ED" w:rsidRDefault="007B16ED" w:rsidP="007B16ED">
      <w:pPr>
        <w:pStyle w:val="afb"/>
        <w:numPr>
          <w:ilvl w:val="0"/>
          <w:numId w:val="24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显示顺序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从前到后</w:t>
      </w:r>
      <w:r>
        <w:rPr>
          <w:rFonts w:ascii="微软雅黑" w:eastAsia="微软雅黑" w:hAnsi="微软雅黑" w:hint="eastAsia"/>
        </w:rPr>
        <w:t>“</w:t>
      </w:r>
      <w:r w:rsidR="00A768DD">
        <w:rPr>
          <w:rFonts w:ascii="微软雅黑" w:eastAsia="微软雅黑" w:hAnsi="微软雅黑" w:hint="eastAsia"/>
        </w:rPr>
        <w:t>发言</w:t>
      </w:r>
      <w:r>
        <w:rPr>
          <w:rFonts w:ascii="微软雅黑" w:eastAsia="微软雅黑" w:hAnsi="微软雅黑" w:hint="eastAsia"/>
        </w:rPr>
        <w:t>”、“发建议”、“发报修”（其中没有的功能自动隐藏）</w:t>
      </w:r>
    </w:p>
    <w:p w:rsidR="007B16ED" w:rsidRPr="00826C5E" w:rsidRDefault="007B16ED" w:rsidP="007B16ED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 w:rsidRPr="00826C5E">
        <w:rPr>
          <w:rFonts w:hint="eastAsia"/>
          <w:sz w:val="30"/>
          <w:szCs w:val="30"/>
          <w:lang w:val="zh-CN"/>
        </w:rPr>
        <w:t>交互规则</w:t>
      </w:r>
    </w:p>
    <w:p w:rsidR="007B16ED" w:rsidRDefault="007B16ED" w:rsidP="007B16ED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点击【x】按钮，关闭当前页面</w:t>
      </w:r>
    </w:p>
    <w:p w:rsidR="007B16ED" w:rsidRDefault="007B16ED" w:rsidP="007B16ED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</w:t>
      </w:r>
      <w:r w:rsidR="00A768DD">
        <w:rPr>
          <w:rFonts w:ascii="微软雅黑" w:eastAsia="微软雅黑" w:hAnsi="微软雅黑" w:hint="eastAsia"/>
        </w:rPr>
        <w:t>发言</w:t>
      </w:r>
      <w:r>
        <w:rPr>
          <w:rFonts w:ascii="微软雅黑" w:eastAsia="微软雅黑" w:hAnsi="微软雅黑" w:hint="eastAsia"/>
        </w:rPr>
        <w:t>】：进入发言页面</w:t>
      </w:r>
    </w:p>
    <w:p w:rsidR="00C14C5C" w:rsidRDefault="007B16ED" w:rsidP="007B16ED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 w:rsidRPr="00C14C5C">
        <w:rPr>
          <w:rFonts w:ascii="微软雅黑" w:eastAsia="微软雅黑" w:hAnsi="微软雅黑" w:hint="eastAsia"/>
        </w:rPr>
        <w:t>点击【发报修】：进入房屋报修</w:t>
      </w:r>
      <w:r w:rsidR="00C14C5C" w:rsidRPr="00C14C5C">
        <w:rPr>
          <w:rFonts w:ascii="微软雅黑" w:eastAsia="微软雅黑" w:hAnsi="微软雅黑" w:hint="eastAsia"/>
        </w:rPr>
        <w:t>模块</w:t>
      </w:r>
    </w:p>
    <w:p w:rsidR="007B16ED" w:rsidRPr="00C14C5C" w:rsidRDefault="007B16ED" w:rsidP="007B16ED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 w:rsidRPr="00C14C5C">
        <w:rPr>
          <w:rFonts w:ascii="微软雅黑" w:eastAsia="微软雅黑" w:hAnsi="微软雅黑" w:hint="eastAsia"/>
        </w:rPr>
        <w:t>点击【</w:t>
      </w:r>
      <w:r w:rsidR="005A0754" w:rsidRPr="00C14C5C">
        <w:rPr>
          <w:rFonts w:ascii="微软雅黑" w:eastAsia="微软雅黑" w:hAnsi="微软雅黑" w:hint="eastAsia"/>
        </w:rPr>
        <w:t>发建议</w:t>
      </w:r>
      <w:r w:rsidRPr="00C14C5C">
        <w:rPr>
          <w:rFonts w:ascii="微软雅黑" w:eastAsia="微软雅黑" w:hAnsi="微软雅黑" w:hint="eastAsia"/>
        </w:rPr>
        <w:t>】</w:t>
      </w:r>
      <w:r w:rsidR="005A0754" w:rsidRPr="00C14C5C">
        <w:rPr>
          <w:rFonts w:ascii="微软雅黑" w:eastAsia="微软雅黑" w:hAnsi="微软雅黑" w:hint="eastAsia"/>
        </w:rPr>
        <w:t>：进入投诉建议</w:t>
      </w:r>
      <w:r w:rsidR="00C14C5C">
        <w:rPr>
          <w:rFonts w:ascii="微软雅黑" w:eastAsia="微软雅黑" w:hAnsi="微软雅黑" w:hint="eastAsia"/>
        </w:rPr>
        <w:t>模块</w:t>
      </w:r>
    </w:p>
    <w:p w:rsidR="000D36FE" w:rsidRDefault="000D36FE" w:rsidP="000D36FE">
      <w:pPr>
        <w:pStyle w:val="3"/>
      </w:pPr>
      <w:bookmarkStart w:id="27" w:name="_Toc489003169"/>
      <w:proofErr w:type="spellStart"/>
      <w:r>
        <w:t>发言</w:t>
      </w:r>
      <w:bookmarkEnd w:id="27"/>
      <w:proofErr w:type="spellEnd"/>
    </w:p>
    <w:p w:rsidR="000D36FE" w:rsidRPr="005F4544" w:rsidRDefault="000D36FE" w:rsidP="000D36FE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 w:rsidRPr="005F4544">
        <w:rPr>
          <w:rFonts w:hint="eastAsia"/>
          <w:sz w:val="30"/>
          <w:szCs w:val="30"/>
          <w:lang w:val="zh-CN"/>
        </w:rPr>
        <w:t>页面</w:t>
      </w:r>
    </w:p>
    <w:p w:rsidR="000D36FE" w:rsidRDefault="000D36FE" w:rsidP="000D36FE">
      <w:pPr>
        <w:jc w:val="center"/>
        <w:rPr>
          <w:lang w:val="zh-CN" w:eastAsia="zh-CN"/>
        </w:rPr>
      </w:pPr>
      <w:r w:rsidRPr="008A0BA2">
        <w:rPr>
          <w:noProof/>
          <w:lang w:eastAsia="zh-CN"/>
        </w:rPr>
        <w:t xml:space="preserve"> </w:t>
      </w:r>
      <w:r w:rsidRPr="00DA0587">
        <w:rPr>
          <w:noProof/>
          <w:lang w:eastAsia="zh-CN"/>
        </w:rPr>
        <w:t xml:space="preserve"> </w:t>
      </w:r>
      <w:r w:rsidRPr="00180740">
        <w:rPr>
          <w:noProof/>
          <w:lang w:eastAsia="zh-CN"/>
        </w:rPr>
        <w:t xml:space="preserve"> </w:t>
      </w:r>
      <w:r>
        <w:rPr>
          <w:noProof/>
          <w:lang w:eastAsia="zh-CN"/>
        </w:rPr>
        <w:drawing>
          <wp:inline distT="0" distB="0" distL="0" distR="0" wp14:anchorId="46B5A869" wp14:editId="420AAD7E">
            <wp:extent cx="2028169" cy="3600000"/>
            <wp:effectExtent l="0" t="0" r="0" b="635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02816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FE" w:rsidRDefault="000D36FE" w:rsidP="000D36FE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概述</w:t>
      </w:r>
    </w:p>
    <w:p w:rsidR="000D36FE" w:rsidRPr="00A705C0" w:rsidRDefault="000D36FE" w:rsidP="000D36FE">
      <w:pPr>
        <w:pStyle w:val="afb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邻里圈发言页面</w:t>
      </w:r>
    </w:p>
    <w:p w:rsidR="000D36FE" w:rsidRDefault="000D36FE" w:rsidP="000D36FE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lastRenderedPageBreak/>
        <w:t>业务流程图</w:t>
      </w:r>
    </w:p>
    <w:p w:rsidR="000D36FE" w:rsidRDefault="004D3CD7" w:rsidP="000D36FE">
      <w:pPr>
        <w:pStyle w:val="afb"/>
        <w:ind w:left="420"/>
        <w:jc w:val="center"/>
        <w:rPr>
          <w:sz w:val="30"/>
          <w:szCs w:val="30"/>
          <w:lang w:val="zh-CN"/>
        </w:rPr>
      </w:pPr>
      <w:r>
        <w:rPr>
          <w:noProof/>
        </w:rPr>
        <w:drawing>
          <wp:inline distT="0" distB="0" distL="0" distR="0" wp14:anchorId="02A55672" wp14:editId="395B5795">
            <wp:extent cx="4248150" cy="369893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69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FE" w:rsidRPr="008A073A" w:rsidRDefault="000D36FE" w:rsidP="000D36FE">
      <w:pPr>
        <w:pStyle w:val="afb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其中，“发言关键词过滤”从数据库-敏感词库中筛选过滤，文字内容含有敏感词汇，则不允许提交，</w:t>
      </w:r>
      <w:r w:rsidRPr="008A073A">
        <w:rPr>
          <w:rFonts w:ascii="微软雅黑" w:eastAsia="微软雅黑" w:hAnsi="微软雅黑" w:hint="eastAsia"/>
        </w:rPr>
        <w:t>具体判断规则详见业务规则明细内容：（如下）</w:t>
      </w:r>
    </w:p>
    <w:p w:rsidR="000D36FE" w:rsidRDefault="000D36FE" w:rsidP="000D36FE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业务规则</w:t>
      </w:r>
    </w:p>
    <w:p w:rsidR="000D36FE" w:rsidRDefault="000D36FE" w:rsidP="000D36FE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标题：“发言”</w:t>
      </w:r>
    </w:p>
    <w:p w:rsidR="000D36FE" w:rsidRDefault="000D36FE" w:rsidP="00147EB5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发言内容：多行文本输入框，非必填，最多可填写500字</w:t>
      </w:r>
      <w:r w:rsidR="00147EB5">
        <w:rPr>
          <w:rFonts w:ascii="微软雅黑" w:eastAsia="微软雅黑" w:hAnsi="微软雅黑" w:hint="eastAsia"/>
        </w:rPr>
        <w:t>符</w:t>
      </w:r>
      <w:r>
        <w:rPr>
          <w:rFonts w:ascii="微软雅黑" w:eastAsia="微软雅黑" w:hAnsi="微软雅黑" w:hint="eastAsia"/>
        </w:rPr>
        <w:t>（包含</w:t>
      </w:r>
      <w:r w:rsidR="00147EB5" w:rsidRPr="00147EB5">
        <w:rPr>
          <w:rFonts w:ascii="微软雅黑" w:eastAsia="微软雅黑" w:hAnsi="微软雅黑"/>
        </w:rPr>
        <w:t>@用户昵称和话题标签</w:t>
      </w:r>
      <w:r w:rsidR="00147EB5"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 w:hint="eastAsia"/>
        </w:rPr>
        <w:t>标点符号和表情），超过字数范围再次输入，不显示</w:t>
      </w:r>
    </w:p>
    <w:p w:rsidR="00147EB5" w:rsidRDefault="00147EB5" w:rsidP="000D36FE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发言内容中有网址信息“www.”或“http”，不识别,（点击网址不产生跳转）</w:t>
      </w:r>
    </w:p>
    <w:p w:rsidR="000D36FE" w:rsidRDefault="000D36FE" w:rsidP="000D36FE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输入框：进入页面，自动获取焦点，默认为空时显示提示“分享社区新鲜事</w:t>
      </w:r>
      <w:r>
        <w:rPr>
          <w:rFonts w:ascii="微软雅黑" w:eastAsia="微软雅黑" w:hAnsi="微软雅黑"/>
        </w:rPr>
        <w:t>…</w:t>
      </w:r>
      <w:r>
        <w:rPr>
          <w:rFonts w:ascii="微软雅黑" w:eastAsia="微软雅黑" w:hAnsi="微软雅黑" w:hint="eastAsia"/>
        </w:rPr>
        <w:t>”</w:t>
      </w:r>
    </w:p>
    <w:p w:rsidR="000D36FE" w:rsidRDefault="000D36FE" w:rsidP="000D36FE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可见范围：选择范围有“公开”、“好友可见”、“粉丝可见”（默认“公开”）</w:t>
      </w:r>
    </w:p>
    <w:p w:rsidR="000D36FE" w:rsidRDefault="000D36FE" w:rsidP="000D36FE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【发布】按钮业务规则，点击发布按钮判断规则如下：</w:t>
      </w:r>
    </w:p>
    <w:p w:rsidR="000D36FE" w:rsidRDefault="000D36FE" w:rsidP="000D36FE">
      <w:pPr>
        <w:pStyle w:val="afb"/>
        <w:ind w:left="846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1D380B7F" wp14:editId="0A1DD2E5">
            <wp:extent cx="5486400" cy="1929765"/>
            <wp:effectExtent l="0" t="0" r="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FE" w:rsidRPr="00147EB5" w:rsidRDefault="000D36FE" w:rsidP="000D36FE">
      <w:pPr>
        <w:pStyle w:val="afb"/>
        <w:numPr>
          <w:ilvl w:val="0"/>
          <w:numId w:val="14"/>
        </w:numPr>
        <w:rPr>
          <w:sz w:val="30"/>
          <w:szCs w:val="30"/>
        </w:rPr>
      </w:pPr>
      <w:r w:rsidRPr="00826C5E">
        <w:rPr>
          <w:rFonts w:hint="eastAsia"/>
          <w:sz w:val="30"/>
          <w:szCs w:val="30"/>
          <w:lang w:val="zh-CN"/>
        </w:rPr>
        <w:t>交互规则</w:t>
      </w:r>
    </w:p>
    <w:p w:rsidR="000D36FE" w:rsidRDefault="000D36FE" w:rsidP="000D36FE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 w:rsidRPr="000A264C">
        <w:rPr>
          <w:rFonts w:ascii="微软雅黑" w:eastAsia="微软雅黑" w:hAnsi="微软雅黑" w:hint="eastAsia"/>
        </w:rPr>
        <w:t>点击【</w:t>
      </w:r>
      <w:r>
        <w:rPr>
          <w:rFonts w:ascii="微软雅黑" w:eastAsia="微软雅黑" w:hAnsi="微软雅黑" w:hint="eastAsia"/>
        </w:rPr>
        <w:t>取消</w:t>
      </w:r>
      <w:r w:rsidRPr="000A264C">
        <w:rPr>
          <w:rFonts w:ascii="微软雅黑" w:eastAsia="微软雅黑" w:hAnsi="微软雅黑" w:hint="eastAsia"/>
        </w:rPr>
        <w:t>】按钮：返回到前一页</w:t>
      </w:r>
    </w:p>
    <w:p w:rsidR="000D36FE" w:rsidRDefault="000D36FE" w:rsidP="000D36FE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点击可见范围区域：进入选择可见范围页面</w:t>
      </w:r>
    </w:p>
    <w:p w:rsidR="000D36FE" w:rsidRDefault="000D36FE" w:rsidP="000D36FE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</w:t>
      </w:r>
      <w:r>
        <w:rPr>
          <w:noProof/>
        </w:rPr>
        <w:drawing>
          <wp:inline distT="0" distB="0" distL="0" distR="0" wp14:anchorId="353040CE" wp14:editId="1732FFB9">
            <wp:extent cx="238095" cy="180952"/>
            <wp:effectExtent l="0" t="0" r="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8095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】：进入选择本地图片页</w:t>
      </w:r>
    </w:p>
    <w:p w:rsidR="000D36FE" w:rsidRDefault="000D36FE" w:rsidP="000D36FE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点击【@】：进入选择好友页</w:t>
      </w:r>
    </w:p>
    <w:p w:rsidR="000D36FE" w:rsidRDefault="000D36FE" w:rsidP="000D36FE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点击【#】：进入选择话题页</w:t>
      </w:r>
    </w:p>
    <w:p w:rsidR="000D36FE" w:rsidRDefault="000D36FE" w:rsidP="000D36FE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</w:t>
      </w:r>
      <w:r>
        <w:rPr>
          <w:noProof/>
        </w:rPr>
        <w:drawing>
          <wp:inline distT="0" distB="0" distL="0" distR="0" wp14:anchorId="1A890A5E" wp14:editId="165F676E">
            <wp:extent cx="190476" cy="190476"/>
            <wp:effectExtent l="0" t="0" r="635" b="635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>】：调系统emoji表情管理</w:t>
      </w:r>
    </w:p>
    <w:p w:rsidR="000D36FE" w:rsidRDefault="000D36FE" w:rsidP="000D36FE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点击【发送】：完成判断逻辑流程，成功进入邻里圈首页，失败显示对应弹框提示（如下）：</w:t>
      </w:r>
    </w:p>
    <w:p w:rsidR="000D36FE" w:rsidRDefault="000D36FE" w:rsidP="000D36FE">
      <w:pPr>
        <w:pStyle w:val="afb"/>
        <w:ind w:left="846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50FB20A" wp14:editId="262E03A0">
            <wp:extent cx="1784542" cy="981075"/>
            <wp:effectExtent l="0" t="0" r="635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84319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【确定】：关闭提示</w:t>
      </w:r>
    </w:p>
    <w:p w:rsidR="00E71420" w:rsidRPr="008E324E" w:rsidRDefault="000D36FE" w:rsidP="008E324E">
      <w:pPr>
        <w:pStyle w:val="20"/>
      </w:pPr>
      <w:bookmarkStart w:id="28" w:name="_Toc489003170"/>
      <w:r>
        <w:rPr>
          <w:rFonts w:hint="eastAsia"/>
        </w:rPr>
        <w:t>我家</w:t>
      </w:r>
      <w:bookmarkEnd w:id="28"/>
    </w:p>
    <w:p w:rsidR="000D36FE" w:rsidRDefault="000D36FE" w:rsidP="000D36FE">
      <w:pPr>
        <w:pStyle w:val="3"/>
        <w:rPr>
          <w:lang w:eastAsia="zh-CN"/>
        </w:rPr>
      </w:pPr>
      <w:bookmarkStart w:id="29" w:name="_Toc489003171"/>
      <w:r>
        <w:rPr>
          <w:rFonts w:hint="eastAsia"/>
          <w:lang w:eastAsia="zh-CN"/>
        </w:rPr>
        <w:t>我的发言</w:t>
      </w:r>
      <w:bookmarkEnd w:id="29"/>
    </w:p>
    <w:p w:rsidR="003A144B" w:rsidRPr="00E71420" w:rsidRDefault="003A144B" w:rsidP="003A144B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首页</w:t>
      </w:r>
    </w:p>
    <w:p w:rsidR="003A144B" w:rsidRDefault="00885F1B" w:rsidP="003A144B">
      <w:pPr>
        <w:jc w:val="center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772542F4" wp14:editId="2432EA83">
            <wp:extent cx="2028169" cy="3600000"/>
            <wp:effectExtent l="0" t="0" r="0" b="635"/>
            <wp:docPr id="261" name="图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02816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44B" w:rsidRDefault="003A144B" w:rsidP="003A144B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概述</w:t>
      </w:r>
    </w:p>
    <w:p w:rsidR="003A144B" w:rsidRPr="00A705C0" w:rsidRDefault="003A144B" w:rsidP="003A144B">
      <w:pPr>
        <w:pStyle w:val="afb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我在当前楼盘下的全部发言内容（包括我转发的内容）</w:t>
      </w:r>
    </w:p>
    <w:p w:rsidR="003A144B" w:rsidRDefault="003A144B" w:rsidP="003A144B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业务规则</w:t>
      </w:r>
    </w:p>
    <w:p w:rsidR="003A144B" w:rsidRDefault="003A144B" w:rsidP="003A144B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标题“我的发言”</w:t>
      </w:r>
    </w:p>
    <w:p w:rsidR="003A144B" w:rsidRDefault="004D714F" w:rsidP="003A144B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显示的数据：</w:t>
      </w:r>
    </w:p>
    <w:p w:rsidR="004D714F" w:rsidRDefault="004D714F" w:rsidP="004D714F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1）发言内容：头像、昵称、时间、发言内容、及</w:t>
      </w:r>
      <w:r w:rsidR="00885F1B">
        <w:rPr>
          <w:rFonts w:ascii="微软雅黑" w:eastAsia="微软雅黑" w:hAnsi="微软雅黑" w:hint="eastAsia"/>
        </w:rPr>
        <w:t>删除、</w:t>
      </w:r>
      <w:r>
        <w:rPr>
          <w:rFonts w:ascii="微软雅黑" w:eastAsia="微软雅黑" w:hAnsi="微软雅黑" w:hint="eastAsia"/>
        </w:rPr>
        <w:t>转发、评论、</w:t>
      </w:r>
      <w:proofErr w:type="gramStart"/>
      <w:r>
        <w:rPr>
          <w:rFonts w:ascii="微软雅黑" w:eastAsia="微软雅黑" w:hAnsi="微软雅黑" w:hint="eastAsia"/>
        </w:rPr>
        <w:t>点赞功能</w:t>
      </w:r>
      <w:proofErr w:type="gramEnd"/>
      <w:r>
        <w:rPr>
          <w:rFonts w:ascii="微软雅黑" w:eastAsia="微软雅黑" w:hAnsi="微软雅黑" w:hint="eastAsia"/>
        </w:rPr>
        <w:t>，显示及交互规则与</w:t>
      </w:r>
      <w:proofErr w:type="gramStart"/>
      <w:r>
        <w:rPr>
          <w:rFonts w:ascii="微软雅黑" w:eastAsia="微软雅黑" w:hAnsi="微软雅黑" w:hint="eastAsia"/>
        </w:rPr>
        <w:t>邻里圈我的</w:t>
      </w:r>
      <w:proofErr w:type="gramEnd"/>
      <w:r>
        <w:rPr>
          <w:rFonts w:ascii="微软雅黑" w:eastAsia="微软雅黑" w:hAnsi="微软雅黑" w:hint="eastAsia"/>
        </w:rPr>
        <w:t>发言内容相同</w:t>
      </w:r>
    </w:p>
    <w:p w:rsidR="004D714F" w:rsidRDefault="004D714F" w:rsidP="004D714F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</w:t>
      </w:r>
      <w:r w:rsidR="00E83C5C">
        <w:rPr>
          <w:rFonts w:ascii="微软雅黑" w:eastAsia="微软雅黑" w:hAnsi="微软雅黑" w:hint="eastAsia"/>
        </w:rPr>
        <w:t>发言发布的板块：默认都是“邻里发言”</w:t>
      </w:r>
    </w:p>
    <w:p w:rsidR="00E83C5C" w:rsidRDefault="00E83C5C" w:rsidP="004D714F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3）我发言内容的可见范围：“公开”、“好友可见”、“粉丝可见”（不可修改）</w:t>
      </w:r>
    </w:p>
    <w:p w:rsidR="00885F1B" w:rsidRDefault="00885F1B" w:rsidP="00885F1B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删除的发言不在列表显示</w:t>
      </w:r>
    </w:p>
    <w:p w:rsidR="00885F1B" w:rsidRDefault="00885F1B" w:rsidP="00885F1B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排序规则：按照发布时间倒序开始排列，最新发布的发言显示在最前面</w:t>
      </w:r>
    </w:p>
    <w:p w:rsidR="00885F1B" w:rsidRPr="00826C5E" w:rsidRDefault="00885F1B" w:rsidP="00885F1B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 w:rsidRPr="00826C5E">
        <w:rPr>
          <w:rFonts w:hint="eastAsia"/>
          <w:sz w:val="30"/>
          <w:szCs w:val="30"/>
          <w:lang w:val="zh-CN"/>
        </w:rPr>
        <w:t>交互规则</w:t>
      </w:r>
    </w:p>
    <w:p w:rsidR="00885F1B" w:rsidRDefault="00885F1B" w:rsidP="00885F1B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点击【&lt;】按钮，返回到前一页</w:t>
      </w:r>
    </w:p>
    <w:p w:rsidR="00885F1B" w:rsidRDefault="00885F1B" w:rsidP="00885F1B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点击发言内容：进入发言详情页</w:t>
      </w:r>
    </w:p>
    <w:p w:rsidR="003A144B" w:rsidRPr="00885F1B" w:rsidRDefault="00885F1B" w:rsidP="003A144B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发言内容中各交互规则不变</w:t>
      </w:r>
    </w:p>
    <w:p w:rsidR="000D36FE" w:rsidRDefault="000D36FE" w:rsidP="000D36FE">
      <w:pPr>
        <w:pStyle w:val="3"/>
        <w:rPr>
          <w:lang w:eastAsia="zh-CN"/>
        </w:rPr>
      </w:pPr>
      <w:bookmarkStart w:id="30" w:name="_Toc489003172"/>
      <w:r>
        <w:rPr>
          <w:rFonts w:hint="eastAsia"/>
          <w:lang w:eastAsia="zh-CN"/>
        </w:rPr>
        <w:t>我的关注</w:t>
      </w:r>
      <w:bookmarkEnd w:id="30"/>
    </w:p>
    <w:p w:rsidR="00885F1B" w:rsidRPr="00E71420" w:rsidRDefault="00885F1B" w:rsidP="00885F1B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首页</w:t>
      </w:r>
    </w:p>
    <w:p w:rsidR="00885F1B" w:rsidRDefault="00885F1B" w:rsidP="00885F1B">
      <w:pPr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96DFF49" wp14:editId="2B4F3215">
            <wp:extent cx="2028169" cy="3600000"/>
            <wp:effectExtent l="0" t="0" r="0" b="635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02816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F1B" w:rsidRDefault="00885F1B" w:rsidP="00885F1B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概述</w:t>
      </w:r>
    </w:p>
    <w:p w:rsidR="00885F1B" w:rsidRPr="00A705C0" w:rsidRDefault="00885F1B" w:rsidP="00885F1B">
      <w:pPr>
        <w:pStyle w:val="afb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我的全部关注用户列表</w:t>
      </w:r>
    </w:p>
    <w:p w:rsidR="00885F1B" w:rsidRDefault="00885F1B" w:rsidP="00885F1B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业务规则</w:t>
      </w:r>
    </w:p>
    <w:p w:rsidR="00885F1B" w:rsidRDefault="00885F1B" w:rsidP="00885F1B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标题“我的关注”</w:t>
      </w:r>
    </w:p>
    <w:p w:rsidR="00347DC4" w:rsidRPr="00347DC4" w:rsidRDefault="00347DC4" w:rsidP="00347DC4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默认页面显示10</w:t>
      </w:r>
      <w:r w:rsidR="0012643C">
        <w:rPr>
          <w:rFonts w:ascii="微软雅黑" w:eastAsia="微软雅黑" w:hAnsi="微软雅黑" w:hint="eastAsia"/>
        </w:rPr>
        <w:t>条数据</w:t>
      </w:r>
      <w:r>
        <w:rPr>
          <w:rFonts w:ascii="微软雅黑" w:eastAsia="微软雅黑" w:hAnsi="微软雅黑" w:hint="eastAsia"/>
        </w:rPr>
        <w:t>，更多上滑页面加载显示，每次加载20条</w:t>
      </w:r>
    </w:p>
    <w:p w:rsidR="00885F1B" w:rsidRDefault="00885F1B" w:rsidP="00885F1B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显示的数据：</w:t>
      </w:r>
    </w:p>
    <w:p w:rsidR="00885F1B" w:rsidRDefault="00885F1B" w:rsidP="00885F1B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1）用户头像、昵称、最近一条发言内容</w:t>
      </w:r>
    </w:p>
    <w:p w:rsidR="00885F1B" w:rsidRDefault="00885F1B" w:rsidP="00885F1B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2）其中最近的发言内容：显示文字内容，最多显示一行，超过用“...”表示</w:t>
      </w:r>
      <w:r w:rsidR="00C3079A">
        <w:rPr>
          <w:rFonts w:ascii="微软雅黑" w:eastAsia="微软雅黑" w:hAnsi="微软雅黑" w:hint="eastAsia"/>
        </w:rPr>
        <w:t>；如果无发言记录或最近发言内容中只有图片，则不显示发言内容</w:t>
      </w:r>
    </w:p>
    <w:p w:rsidR="00C3079A" w:rsidRDefault="00C3079A" w:rsidP="00885F1B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3）默认状态为“已关注”，如果用户同时关注我，显示“相互关注”</w:t>
      </w:r>
    </w:p>
    <w:p w:rsidR="00885F1B" w:rsidRDefault="00885F1B" w:rsidP="00885F1B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排序规则：按照</w:t>
      </w:r>
      <w:r w:rsidR="00C3079A">
        <w:rPr>
          <w:rFonts w:ascii="微软雅黑" w:eastAsia="微软雅黑" w:hAnsi="微软雅黑" w:hint="eastAsia"/>
        </w:rPr>
        <w:t>我关注的</w:t>
      </w:r>
      <w:r>
        <w:rPr>
          <w:rFonts w:ascii="微软雅黑" w:eastAsia="微软雅黑" w:hAnsi="微软雅黑" w:hint="eastAsia"/>
        </w:rPr>
        <w:t>时间倒序开始排列，最新</w:t>
      </w:r>
      <w:r w:rsidR="00C3079A">
        <w:rPr>
          <w:rFonts w:ascii="微软雅黑" w:eastAsia="微软雅黑" w:hAnsi="微软雅黑" w:hint="eastAsia"/>
        </w:rPr>
        <w:t>关注的用户</w:t>
      </w:r>
      <w:r>
        <w:rPr>
          <w:rFonts w:ascii="微软雅黑" w:eastAsia="微软雅黑" w:hAnsi="微软雅黑" w:hint="eastAsia"/>
        </w:rPr>
        <w:t>显示在最前面</w:t>
      </w:r>
    </w:p>
    <w:p w:rsidR="00885F1B" w:rsidRPr="00826C5E" w:rsidRDefault="00885F1B" w:rsidP="00885F1B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 w:rsidRPr="00826C5E">
        <w:rPr>
          <w:rFonts w:hint="eastAsia"/>
          <w:sz w:val="30"/>
          <w:szCs w:val="30"/>
          <w:lang w:val="zh-CN"/>
        </w:rPr>
        <w:t>交互规则</w:t>
      </w:r>
    </w:p>
    <w:p w:rsidR="00885F1B" w:rsidRDefault="00885F1B" w:rsidP="00885F1B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点击【&lt;】按钮，返回到前一页</w:t>
      </w:r>
    </w:p>
    <w:p w:rsidR="00885F1B" w:rsidRDefault="00885F1B" w:rsidP="00885F1B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</w:t>
      </w:r>
      <w:r w:rsidR="00347DC4">
        <w:rPr>
          <w:rFonts w:ascii="微软雅黑" w:eastAsia="微软雅黑" w:hAnsi="微软雅黑" w:hint="eastAsia"/>
        </w:rPr>
        <w:t>用户，进入用户个人发言主页</w:t>
      </w:r>
    </w:p>
    <w:p w:rsidR="00347DC4" w:rsidRPr="00347DC4" w:rsidRDefault="00347DC4" w:rsidP="00347DC4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点击“已关注”或“相互关注”：</w:t>
      </w:r>
      <w:r w:rsidRPr="00347DC4">
        <w:rPr>
          <w:rFonts w:ascii="微软雅黑" w:eastAsia="微软雅黑" w:hAnsi="微软雅黑" w:hint="eastAsia"/>
        </w:rPr>
        <w:t>弹框提示“确认不再关注此用户？”</w:t>
      </w:r>
    </w:p>
    <w:p w:rsidR="00347DC4" w:rsidRDefault="00347DC4" w:rsidP="00347DC4">
      <w:pPr>
        <w:pStyle w:val="10"/>
        <w:numPr>
          <w:ilvl w:val="0"/>
          <w:numId w:val="0"/>
        </w:numPr>
        <w:ind w:left="846"/>
        <w:rPr>
          <w:rFonts w:ascii="微软雅黑" w:hAnsi="微软雅黑" w:cs="Times New Roman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42AB4E5D" wp14:editId="40EA2F6F">
            <wp:extent cx="2009524" cy="1104762"/>
            <wp:effectExtent l="0" t="0" r="0" b="635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F1B" w:rsidRPr="00F158A9" w:rsidRDefault="00347DC4" w:rsidP="00F158A9">
      <w:pPr>
        <w:pStyle w:val="10"/>
        <w:numPr>
          <w:ilvl w:val="0"/>
          <w:numId w:val="0"/>
        </w:numPr>
        <w:ind w:left="846"/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点击【取消】：关闭提示；点击【确定】：关闭提示，此用户移除我的关注列表（同时我的关注-1）</w:t>
      </w:r>
    </w:p>
    <w:p w:rsidR="000D36FE" w:rsidRDefault="000D36FE" w:rsidP="000D36FE">
      <w:pPr>
        <w:pStyle w:val="3"/>
        <w:rPr>
          <w:lang w:eastAsia="zh-CN"/>
        </w:rPr>
      </w:pPr>
      <w:bookmarkStart w:id="31" w:name="_Toc489003173"/>
      <w:r>
        <w:rPr>
          <w:rFonts w:hint="eastAsia"/>
          <w:lang w:eastAsia="zh-CN"/>
        </w:rPr>
        <w:t>我的粉丝</w:t>
      </w:r>
      <w:bookmarkEnd w:id="31"/>
    </w:p>
    <w:p w:rsidR="00F158A9" w:rsidRPr="00E71420" w:rsidRDefault="00F158A9" w:rsidP="00F158A9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首页</w:t>
      </w:r>
    </w:p>
    <w:p w:rsidR="00F158A9" w:rsidRDefault="00F158A9" w:rsidP="00F158A9">
      <w:pPr>
        <w:jc w:val="center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4B79009E" wp14:editId="7B37D763">
            <wp:extent cx="2028169" cy="3600000"/>
            <wp:effectExtent l="0" t="0" r="0" b="635"/>
            <wp:docPr id="270" name="图片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02816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8A9" w:rsidRDefault="00F158A9" w:rsidP="00F158A9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概述</w:t>
      </w:r>
    </w:p>
    <w:p w:rsidR="00F158A9" w:rsidRPr="00A705C0" w:rsidRDefault="00F158A9" w:rsidP="00F158A9">
      <w:pPr>
        <w:pStyle w:val="afb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我的全部粉丝用户列表</w:t>
      </w:r>
    </w:p>
    <w:p w:rsidR="00F158A9" w:rsidRDefault="00F158A9" w:rsidP="00F158A9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业务规则</w:t>
      </w:r>
    </w:p>
    <w:p w:rsidR="00F158A9" w:rsidRDefault="00F158A9" w:rsidP="00F158A9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标题“我的粉丝”</w:t>
      </w:r>
    </w:p>
    <w:p w:rsidR="00F158A9" w:rsidRPr="00347DC4" w:rsidRDefault="00F158A9" w:rsidP="00F158A9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默认页面显示10条数据，更多上滑页面加载显示，每次加载20条</w:t>
      </w:r>
    </w:p>
    <w:p w:rsidR="00F158A9" w:rsidRDefault="00F158A9" w:rsidP="00F158A9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显示的数据：</w:t>
      </w:r>
    </w:p>
    <w:p w:rsidR="00F158A9" w:rsidRDefault="00F158A9" w:rsidP="00F158A9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1）用户头像、昵称、最近一条发言内容</w:t>
      </w:r>
    </w:p>
    <w:p w:rsidR="00F158A9" w:rsidRDefault="00F158A9" w:rsidP="00F158A9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2）其中最近的发言内容：显示文字内容，最多显示一行，超过用“...”表示；如果无发言记录或最近发言内容中只有图片，则不显示发言内容</w:t>
      </w:r>
    </w:p>
    <w:p w:rsidR="00F158A9" w:rsidRDefault="00F158A9" w:rsidP="00F158A9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3）默认状态为“+关注”按钮，如果我同时关注了此用户，显示“已关注”</w:t>
      </w:r>
    </w:p>
    <w:p w:rsidR="00F158A9" w:rsidRDefault="00F158A9" w:rsidP="00F158A9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排序规则：按照添加时间倒序开始排列，最新成为粉丝的用户显示在最前面</w:t>
      </w:r>
    </w:p>
    <w:p w:rsidR="00F158A9" w:rsidRPr="00826C5E" w:rsidRDefault="00F158A9" w:rsidP="00F158A9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 w:rsidRPr="00826C5E">
        <w:rPr>
          <w:rFonts w:hint="eastAsia"/>
          <w:sz w:val="30"/>
          <w:szCs w:val="30"/>
          <w:lang w:val="zh-CN"/>
        </w:rPr>
        <w:t>交互规则</w:t>
      </w:r>
    </w:p>
    <w:p w:rsidR="00F158A9" w:rsidRDefault="00F158A9" w:rsidP="00F158A9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点击【&lt;】按钮，返回到前一页</w:t>
      </w:r>
    </w:p>
    <w:p w:rsidR="00F158A9" w:rsidRDefault="00F158A9" w:rsidP="00F158A9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点击用户，进入用户个人发言主页</w:t>
      </w:r>
    </w:p>
    <w:p w:rsidR="00F158A9" w:rsidRDefault="00F158A9" w:rsidP="00F158A9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点击【+关注】按钮：按钮</w:t>
      </w:r>
      <w:r w:rsidRPr="00F158A9">
        <w:rPr>
          <w:rFonts w:ascii="微软雅黑" w:eastAsia="微软雅黑" w:hAnsi="微软雅黑" w:hint="eastAsia"/>
        </w:rPr>
        <w:t>变成“已关注”（同时：我的关注+1）</w:t>
      </w:r>
    </w:p>
    <w:p w:rsidR="00F158A9" w:rsidRPr="00347DC4" w:rsidRDefault="00F158A9" w:rsidP="00F158A9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点击“已关注”：</w:t>
      </w:r>
      <w:r w:rsidRPr="00347DC4">
        <w:rPr>
          <w:rFonts w:ascii="微软雅黑" w:eastAsia="微软雅黑" w:hAnsi="微软雅黑" w:hint="eastAsia"/>
        </w:rPr>
        <w:t>弹框提示“确认不再关注此用户？”</w:t>
      </w:r>
    </w:p>
    <w:p w:rsidR="00F158A9" w:rsidRDefault="00F158A9" w:rsidP="00F158A9">
      <w:pPr>
        <w:pStyle w:val="10"/>
        <w:numPr>
          <w:ilvl w:val="0"/>
          <w:numId w:val="0"/>
        </w:numPr>
        <w:ind w:left="846"/>
        <w:rPr>
          <w:rFonts w:ascii="微软雅黑" w:hAnsi="微软雅黑" w:cs="Times New Roman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13154732" wp14:editId="325902A3">
            <wp:extent cx="2009524" cy="1104762"/>
            <wp:effectExtent l="0" t="0" r="0" b="635"/>
            <wp:docPr id="269" name="图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8A9" w:rsidRPr="00F158A9" w:rsidRDefault="00F158A9" w:rsidP="00F158A9">
      <w:pPr>
        <w:pStyle w:val="10"/>
        <w:numPr>
          <w:ilvl w:val="0"/>
          <w:numId w:val="0"/>
        </w:numPr>
        <w:ind w:left="846"/>
        <w:rPr>
          <w:rFonts w:ascii="微软雅黑" w:hAnsi="微软雅黑" w:cs="Times New Roman"/>
          <w:kern w:val="0"/>
          <w:sz w:val="20"/>
          <w:szCs w:val="20"/>
        </w:rPr>
      </w:pPr>
      <w:r>
        <w:rPr>
          <w:rFonts w:ascii="微软雅黑" w:hAnsi="微软雅黑" w:cs="Times New Roman" w:hint="eastAsia"/>
          <w:kern w:val="0"/>
          <w:sz w:val="20"/>
          <w:szCs w:val="20"/>
        </w:rPr>
        <w:t>点击【取消】：关闭提示；点击【确定】：关闭提示，此用户移除我的关注列表（同时我的关注-1）</w:t>
      </w:r>
    </w:p>
    <w:p w:rsidR="000D36FE" w:rsidRDefault="000D36FE" w:rsidP="000D36FE">
      <w:pPr>
        <w:pStyle w:val="3"/>
        <w:rPr>
          <w:lang w:eastAsia="zh-CN"/>
        </w:rPr>
      </w:pPr>
      <w:bookmarkStart w:id="32" w:name="_Toc489003174"/>
      <w:r>
        <w:rPr>
          <w:rFonts w:hint="eastAsia"/>
          <w:lang w:eastAsia="zh-CN"/>
        </w:rPr>
        <w:t>我的点赞</w:t>
      </w:r>
      <w:bookmarkEnd w:id="32"/>
    </w:p>
    <w:p w:rsidR="00F158A9" w:rsidRPr="000D36FE" w:rsidRDefault="00F158A9" w:rsidP="00F158A9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首页</w:t>
      </w:r>
    </w:p>
    <w:p w:rsidR="00F158A9" w:rsidRDefault="00F158A9" w:rsidP="00F158A9">
      <w:pPr>
        <w:jc w:val="center"/>
        <w:rPr>
          <w:lang w:val="zh-CN" w:eastAsia="zh-CN"/>
        </w:rPr>
      </w:pPr>
      <w:r w:rsidRPr="008A0BA2">
        <w:rPr>
          <w:noProof/>
          <w:lang w:eastAsia="zh-CN"/>
        </w:rPr>
        <w:t xml:space="preserve"> </w:t>
      </w:r>
      <w:r w:rsidRPr="00DA0587">
        <w:rPr>
          <w:noProof/>
          <w:lang w:eastAsia="zh-CN"/>
        </w:rPr>
        <w:t xml:space="preserve"> </w:t>
      </w:r>
      <w:r w:rsidRPr="00180740">
        <w:rPr>
          <w:noProof/>
          <w:lang w:eastAsia="zh-CN"/>
        </w:rPr>
        <w:t xml:space="preserve"> </w:t>
      </w:r>
      <w:r>
        <w:rPr>
          <w:noProof/>
          <w:lang w:eastAsia="zh-CN"/>
        </w:rPr>
        <w:drawing>
          <wp:inline distT="0" distB="0" distL="0" distR="0" wp14:anchorId="75C087BE" wp14:editId="6E651FAE">
            <wp:extent cx="2024604" cy="3600000"/>
            <wp:effectExtent l="0" t="0" r="0" b="635"/>
            <wp:docPr id="275" name="图片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02460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8A9" w:rsidRDefault="00F158A9" w:rsidP="00F158A9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概述</w:t>
      </w:r>
    </w:p>
    <w:p w:rsidR="00F158A9" w:rsidRPr="00A705C0" w:rsidRDefault="00F158A9" w:rsidP="00F158A9">
      <w:pPr>
        <w:pStyle w:val="afb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我给别人</w:t>
      </w:r>
      <w:proofErr w:type="gramStart"/>
      <w:r>
        <w:rPr>
          <w:rFonts w:ascii="微软雅黑" w:eastAsia="微软雅黑" w:hAnsi="微软雅黑" w:hint="eastAsia"/>
        </w:rPr>
        <w:t>的点赞记录</w:t>
      </w:r>
      <w:proofErr w:type="gramEnd"/>
    </w:p>
    <w:p w:rsidR="00F158A9" w:rsidRDefault="00F158A9" w:rsidP="00F158A9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>
        <w:rPr>
          <w:rFonts w:hint="eastAsia"/>
          <w:sz w:val="30"/>
          <w:szCs w:val="30"/>
          <w:lang w:val="zh-CN"/>
        </w:rPr>
        <w:t>业务规则</w:t>
      </w:r>
    </w:p>
    <w:p w:rsidR="00F158A9" w:rsidRDefault="00F158A9" w:rsidP="00F158A9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标题“我的赞”</w:t>
      </w:r>
    </w:p>
    <w:p w:rsidR="00F158A9" w:rsidRDefault="00F158A9" w:rsidP="00F158A9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默认页面显示10条数据，更多上滑页面加载显示，每次加载20条</w:t>
      </w:r>
    </w:p>
    <w:p w:rsidR="00F158A9" w:rsidRDefault="00F158A9" w:rsidP="00F158A9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内容显示规则：</w:t>
      </w:r>
    </w:p>
    <w:p w:rsidR="00F158A9" w:rsidRDefault="00F158A9" w:rsidP="00F158A9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1）头像：</w:t>
      </w:r>
      <w:r w:rsidR="00A92FAA">
        <w:rPr>
          <w:rFonts w:ascii="微软雅黑" w:eastAsia="微软雅黑" w:hAnsi="微软雅黑" w:hint="eastAsia"/>
        </w:rPr>
        <w:t>我的</w:t>
      </w:r>
      <w:proofErr w:type="gramStart"/>
      <w:r>
        <w:rPr>
          <w:rFonts w:ascii="微软雅黑" w:eastAsia="微软雅黑" w:hAnsi="微软雅黑" w:hint="eastAsia"/>
        </w:rPr>
        <w:t>的</w:t>
      </w:r>
      <w:proofErr w:type="gramEnd"/>
      <w:r>
        <w:rPr>
          <w:rFonts w:ascii="微软雅黑" w:eastAsia="微软雅黑" w:hAnsi="微软雅黑" w:hint="eastAsia"/>
        </w:rPr>
        <w:t>头像</w:t>
      </w:r>
    </w:p>
    <w:p w:rsidR="00F158A9" w:rsidRDefault="00F158A9" w:rsidP="00F158A9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2）昵称：</w:t>
      </w:r>
      <w:r w:rsidR="00A92FAA">
        <w:rPr>
          <w:rFonts w:ascii="微软雅黑" w:eastAsia="微软雅黑" w:hAnsi="微软雅黑" w:hint="eastAsia"/>
        </w:rPr>
        <w:t>我的</w:t>
      </w:r>
      <w:proofErr w:type="gramStart"/>
      <w:r>
        <w:rPr>
          <w:rFonts w:ascii="微软雅黑" w:eastAsia="微软雅黑" w:hAnsi="微软雅黑" w:hint="eastAsia"/>
        </w:rPr>
        <w:t>的</w:t>
      </w:r>
      <w:proofErr w:type="gramEnd"/>
      <w:r>
        <w:rPr>
          <w:rFonts w:ascii="微软雅黑" w:eastAsia="微软雅黑" w:hAnsi="微软雅黑" w:hint="eastAsia"/>
        </w:rPr>
        <w:t>昵称</w:t>
      </w:r>
    </w:p>
    <w:p w:rsidR="00F158A9" w:rsidRDefault="00F158A9" w:rsidP="00F158A9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3）时间：</w:t>
      </w:r>
      <w:proofErr w:type="gramStart"/>
      <w:r w:rsidR="00B93E78">
        <w:rPr>
          <w:rFonts w:ascii="微软雅黑" w:eastAsia="微软雅黑" w:hAnsi="微软雅黑" w:hint="eastAsia"/>
        </w:rPr>
        <w:t>我</w:t>
      </w:r>
      <w:r>
        <w:rPr>
          <w:rFonts w:ascii="微软雅黑" w:eastAsia="微软雅黑" w:hAnsi="微软雅黑" w:hint="eastAsia"/>
        </w:rPr>
        <w:t>点赞的</w:t>
      </w:r>
      <w:proofErr w:type="gramEnd"/>
      <w:r>
        <w:rPr>
          <w:rFonts w:ascii="微软雅黑" w:eastAsia="微软雅黑" w:hAnsi="微软雅黑" w:hint="eastAsia"/>
        </w:rPr>
        <w:t>时间（时间规则明细与邻里圈发言显示时间规则相同）</w:t>
      </w:r>
    </w:p>
    <w:p w:rsidR="00F158A9" w:rsidRDefault="00F158A9" w:rsidP="00F158A9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4）</w:t>
      </w:r>
      <w:proofErr w:type="gramStart"/>
      <w:r>
        <w:rPr>
          <w:rFonts w:ascii="微软雅黑" w:eastAsia="微软雅黑" w:hAnsi="微软雅黑" w:hint="eastAsia"/>
        </w:rPr>
        <w:t>点赞文案</w:t>
      </w:r>
      <w:proofErr w:type="gramEnd"/>
      <w:r>
        <w:rPr>
          <w:rFonts w:ascii="微软雅黑" w:eastAsia="微软雅黑" w:hAnsi="微软雅黑" w:hint="eastAsia"/>
        </w:rPr>
        <w:t>提示：</w:t>
      </w:r>
    </w:p>
    <w:p w:rsidR="00F158A9" w:rsidRDefault="00F158A9" w:rsidP="00F158A9">
      <w:pPr>
        <w:pStyle w:val="afb"/>
        <w:ind w:left="846"/>
        <w:rPr>
          <w:rFonts w:ascii="微软雅黑" w:eastAsia="微软雅黑" w:hAnsi="微软雅黑"/>
        </w:rPr>
      </w:pPr>
      <w:r w:rsidRPr="002419E2">
        <w:rPr>
          <w:rFonts w:ascii="微软雅黑" w:eastAsia="微软雅黑" w:hAnsi="微软雅黑" w:hint="eastAsia"/>
        </w:rPr>
        <w:t>①</w:t>
      </w:r>
      <w:r>
        <w:rPr>
          <w:rFonts w:ascii="微软雅黑" w:eastAsia="微软雅黑" w:hAnsi="微软雅黑" w:hint="eastAsia"/>
        </w:rPr>
        <w:t>针对主帖发言</w:t>
      </w:r>
      <w:proofErr w:type="gramStart"/>
      <w:r>
        <w:rPr>
          <w:rFonts w:ascii="微软雅黑" w:eastAsia="微软雅黑" w:hAnsi="微软雅黑" w:hint="eastAsia"/>
        </w:rPr>
        <w:t>的点赞提示</w:t>
      </w:r>
      <w:proofErr w:type="gramEnd"/>
      <w:r>
        <w:rPr>
          <w:rFonts w:ascii="微软雅黑" w:eastAsia="微软雅黑" w:hAnsi="微软雅黑" w:hint="eastAsia"/>
        </w:rPr>
        <w:t>：“赞了这条发言”</w:t>
      </w:r>
    </w:p>
    <w:p w:rsidR="00F158A9" w:rsidRPr="002419E2" w:rsidRDefault="00F158A9" w:rsidP="00F158A9">
      <w:pPr>
        <w:pStyle w:val="afb"/>
        <w:ind w:left="846"/>
        <w:rPr>
          <w:rFonts w:ascii="微软雅黑" w:eastAsia="微软雅黑" w:hAnsi="微软雅黑"/>
        </w:rPr>
      </w:pPr>
      <w:r w:rsidRPr="002419E2">
        <w:rPr>
          <w:rFonts w:ascii="微软雅黑" w:eastAsia="微软雅黑" w:hAnsi="微软雅黑" w:hint="eastAsia"/>
        </w:rPr>
        <w:t>②</w:t>
      </w:r>
      <w:r>
        <w:rPr>
          <w:rFonts w:ascii="微软雅黑" w:eastAsia="微软雅黑" w:hAnsi="微软雅黑" w:hint="eastAsia"/>
        </w:rPr>
        <w:t>针对评论</w:t>
      </w:r>
      <w:proofErr w:type="gramStart"/>
      <w:r>
        <w:rPr>
          <w:rFonts w:ascii="微软雅黑" w:eastAsia="微软雅黑" w:hAnsi="微软雅黑" w:hint="eastAsia"/>
        </w:rPr>
        <w:t>的点赞提示</w:t>
      </w:r>
      <w:proofErr w:type="gramEnd"/>
      <w:r>
        <w:rPr>
          <w:rFonts w:ascii="微软雅黑" w:eastAsia="微软雅黑" w:hAnsi="微软雅黑" w:hint="eastAsia"/>
        </w:rPr>
        <w:t>：“赞了这条评论”</w:t>
      </w:r>
    </w:p>
    <w:p w:rsidR="00F158A9" w:rsidRDefault="00F158A9" w:rsidP="00F158A9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5）</w:t>
      </w:r>
      <w:proofErr w:type="gramStart"/>
      <w:r>
        <w:rPr>
          <w:rFonts w:ascii="微软雅黑" w:eastAsia="微软雅黑" w:hAnsi="微软雅黑" w:hint="eastAsia"/>
        </w:rPr>
        <w:t>点赞评论</w:t>
      </w:r>
      <w:proofErr w:type="gramEnd"/>
      <w:r>
        <w:rPr>
          <w:rFonts w:ascii="微软雅黑" w:eastAsia="微软雅黑" w:hAnsi="微软雅黑" w:hint="eastAsia"/>
        </w:rPr>
        <w:t>内容：把评论内容同步显示出来，评论内容中带图片，用“查看图片”标识出来</w:t>
      </w:r>
    </w:p>
    <w:p w:rsidR="00F158A9" w:rsidRDefault="00F158A9" w:rsidP="00F158A9">
      <w:pPr>
        <w:pStyle w:val="afb"/>
        <w:ind w:left="84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6）原帖内容：显示规则与转发</w:t>
      </w:r>
      <w:proofErr w:type="gramStart"/>
      <w:r>
        <w:rPr>
          <w:rFonts w:ascii="微软雅黑" w:eastAsia="微软雅黑" w:hAnsi="微软雅黑" w:hint="eastAsia"/>
        </w:rPr>
        <w:t>页显示</w:t>
      </w:r>
      <w:proofErr w:type="gramEnd"/>
      <w:r>
        <w:rPr>
          <w:rFonts w:ascii="微软雅黑" w:eastAsia="微软雅黑" w:hAnsi="微软雅黑" w:hint="eastAsia"/>
        </w:rPr>
        <w:t>的原帖规则相同（包括：图片、用户昵称、正文内容）</w:t>
      </w:r>
    </w:p>
    <w:p w:rsidR="00F158A9" w:rsidRPr="00F30171" w:rsidRDefault="00F158A9" w:rsidP="00F158A9">
      <w:pPr>
        <w:pStyle w:val="afb"/>
        <w:ind w:left="846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D872A7E" wp14:editId="1575DF45">
            <wp:extent cx="2200275" cy="707231"/>
            <wp:effectExtent l="0" t="0" r="0" b="0"/>
            <wp:docPr id="272" name="图片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70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E78" w:rsidRDefault="00B93E78" w:rsidP="00B93E78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评论被删除：则评论内容删除，页面显示“该评论已被删除”（可交互，进入主</w:t>
      </w:r>
      <w:proofErr w:type="gramStart"/>
      <w:r>
        <w:rPr>
          <w:rFonts w:ascii="微软雅黑" w:eastAsia="微软雅黑" w:hAnsi="微软雅黑" w:hint="eastAsia"/>
        </w:rPr>
        <w:t>帖</w:t>
      </w:r>
      <w:proofErr w:type="gramEnd"/>
      <w:r>
        <w:rPr>
          <w:rFonts w:ascii="微软雅黑" w:eastAsia="微软雅黑" w:hAnsi="微软雅黑" w:hint="eastAsia"/>
        </w:rPr>
        <w:t>发言详情页）</w:t>
      </w:r>
    </w:p>
    <w:p w:rsidR="00B93E78" w:rsidRDefault="00B93E78" w:rsidP="00B93E78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主帖发言被删除，则主帖发言删除，页面显示“该原帖已被删除”（且不可交互）示例如下：</w:t>
      </w:r>
    </w:p>
    <w:p w:rsidR="00B93E78" w:rsidRDefault="00B93E78" w:rsidP="00B93E78">
      <w:pPr>
        <w:pStyle w:val="afb"/>
        <w:ind w:left="846" w:firstLineChars="100" w:firstLine="200"/>
        <w:rPr>
          <w:noProof/>
        </w:rPr>
      </w:pPr>
      <w:r>
        <w:rPr>
          <w:noProof/>
        </w:rPr>
        <w:drawing>
          <wp:inline distT="0" distB="0" distL="0" distR="0" wp14:anchorId="2D83E0DE" wp14:editId="375660AB">
            <wp:extent cx="1933575" cy="1654568"/>
            <wp:effectExtent l="0" t="0" r="0" b="3175"/>
            <wp:docPr id="278" name="图片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935116" cy="165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  </w:t>
      </w:r>
      <w:r w:rsidRPr="00DA32F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C7468F" wp14:editId="02EA858A">
            <wp:extent cx="2590800" cy="1130215"/>
            <wp:effectExtent l="0" t="0" r="0" b="0"/>
            <wp:docPr id="279" name="图片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113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E78" w:rsidRPr="00B93E78" w:rsidRDefault="00B93E78" w:rsidP="00B93E78">
      <w:pPr>
        <w:pStyle w:val="afb"/>
        <w:ind w:left="846" w:firstLineChars="400" w:firstLine="800"/>
        <w:rPr>
          <w:rFonts w:ascii="微软雅黑" w:eastAsia="微软雅黑" w:hAnsi="微软雅黑"/>
        </w:rPr>
      </w:pPr>
      <w:r w:rsidRPr="00DA32F4">
        <w:rPr>
          <w:rFonts w:ascii="微软雅黑" w:eastAsia="微软雅黑" w:hAnsi="微软雅黑" w:hint="eastAsia"/>
        </w:rPr>
        <w:lastRenderedPageBreak/>
        <w:t>评论被删除样式</w:t>
      </w:r>
      <w:r>
        <w:rPr>
          <w:rFonts w:ascii="微软雅黑" w:eastAsia="微软雅黑" w:hAnsi="微软雅黑" w:hint="eastAsia"/>
        </w:rPr>
        <w:t xml:space="preserve">                             原帖被删除样式</w:t>
      </w:r>
    </w:p>
    <w:p w:rsidR="00F158A9" w:rsidRDefault="00F158A9" w:rsidP="00F158A9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排序规则：按照</w:t>
      </w:r>
      <w:proofErr w:type="gramStart"/>
      <w:r>
        <w:rPr>
          <w:rFonts w:ascii="微软雅黑" w:eastAsia="微软雅黑" w:hAnsi="微软雅黑" w:hint="eastAsia"/>
        </w:rPr>
        <w:t>点赞时间</w:t>
      </w:r>
      <w:proofErr w:type="gramEnd"/>
      <w:r>
        <w:rPr>
          <w:rFonts w:ascii="微软雅黑" w:eastAsia="微软雅黑" w:hAnsi="微软雅黑" w:hint="eastAsia"/>
        </w:rPr>
        <w:t>倒序开始排列，最新</w:t>
      </w:r>
      <w:proofErr w:type="gramStart"/>
      <w:r>
        <w:rPr>
          <w:rFonts w:ascii="微软雅黑" w:eastAsia="微软雅黑" w:hAnsi="微软雅黑" w:hint="eastAsia"/>
        </w:rPr>
        <w:t>点赞消息</w:t>
      </w:r>
      <w:proofErr w:type="gramEnd"/>
      <w:r>
        <w:rPr>
          <w:rFonts w:ascii="微软雅黑" w:eastAsia="微软雅黑" w:hAnsi="微软雅黑" w:hint="eastAsia"/>
        </w:rPr>
        <w:t>记录显示在最前面</w:t>
      </w:r>
    </w:p>
    <w:p w:rsidR="00F158A9" w:rsidRPr="00826C5E" w:rsidRDefault="00F158A9" w:rsidP="00F158A9">
      <w:pPr>
        <w:pStyle w:val="afb"/>
        <w:numPr>
          <w:ilvl w:val="0"/>
          <w:numId w:val="14"/>
        </w:numPr>
        <w:rPr>
          <w:sz w:val="30"/>
          <w:szCs w:val="30"/>
          <w:lang w:val="zh-CN"/>
        </w:rPr>
      </w:pPr>
      <w:r w:rsidRPr="00826C5E">
        <w:rPr>
          <w:rFonts w:hint="eastAsia"/>
          <w:sz w:val="30"/>
          <w:szCs w:val="30"/>
          <w:lang w:val="zh-CN"/>
        </w:rPr>
        <w:t>交互规则</w:t>
      </w:r>
    </w:p>
    <w:p w:rsidR="00F158A9" w:rsidRDefault="00F158A9" w:rsidP="00F158A9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点击【&lt;】按钮，返回到前一页</w:t>
      </w:r>
    </w:p>
    <w:p w:rsidR="00F158A9" w:rsidRDefault="00F158A9" w:rsidP="00F158A9">
      <w:pPr>
        <w:pStyle w:val="afb"/>
        <w:numPr>
          <w:ilvl w:val="0"/>
          <w:numId w:val="1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点击内容：进入主</w:t>
      </w:r>
      <w:proofErr w:type="gramStart"/>
      <w:r>
        <w:rPr>
          <w:rFonts w:ascii="微软雅黑" w:eastAsia="微软雅黑" w:hAnsi="微软雅黑" w:hint="eastAsia"/>
        </w:rPr>
        <w:t>帖</w:t>
      </w:r>
      <w:proofErr w:type="gramEnd"/>
      <w:r>
        <w:rPr>
          <w:rFonts w:ascii="微软雅黑" w:eastAsia="微软雅黑" w:hAnsi="微软雅黑" w:hint="eastAsia"/>
        </w:rPr>
        <w:t>发言详情页（被删除的发言，不发生交互）</w:t>
      </w:r>
    </w:p>
    <w:p w:rsidR="004D5DF3" w:rsidRPr="00F158A9" w:rsidRDefault="004D5DF3" w:rsidP="004D5DF3">
      <w:pPr>
        <w:rPr>
          <w:lang w:eastAsia="zh-CN"/>
        </w:rPr>
      </w:pPr>
    </w:p>
    <w:sectPr w:rsidR="004D5DF3" w:rsidRPr="00F158A9">
      <w:headerReference w:type="even" r:id="rId82"/>
      <w:headerReference w:type="default" r:id="rId83"/>
      <w:footerReference w:type="even" r:id="rId84"/>
      <w:footerReference w:type="default" r:id="rId85"/>
      <w:headerReference w:type="first" r:id="rId86"/>
      <w:footerReference w:type="first" r:id="rId87"/>
      <w:pgSz w:w="11909" w:h="16834"/>
      <w:pgMar w:top="1290" w:right="1224" w:bottom="1440" w:left="1195" w:header="990" w:footer="975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61C24" w:rsidRDefault="00661C24">
      <w:r>
        <w:separator/>
      </w:r>
    </w:p>
  </w:endnote>
  <w:endnote w:type="continuationSeparator" w:id="0">
    <w:p w:rsidR="00661C24" w:rsidRDefault="00661C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ITCCenturyBookT">
    <w:altName w:val="Times New Roman"/>
    <w:charset w:val="00"/>
    <w:family w:val="auto"/>
    <w:pitch w:val="default"/>
    <w:sig w:usb0="00000003" w:usb1="00000000" w:usb2="00000000" w:usb3="00000000" w:csb0="00000001" w:csb1="00000000"/>
  </w:font>
  <w:font w:name="Futura Bk">
    <w:altName w:val="Segoe Print"/>
    <w:charset w:val="00"/>
    <w:family w:val="auto"/>
    <w:pitch w:val="default"/>
    <w:sig w:usb0="A00002AF" w:usb1="5000204A" w:usb2="00000000" w:usb3="00000000" w:csb0="0000009F" w:csb1="00000000"/>
  </w:font>
  <w:font w:name="仿宋_GB2312">
    <w:altName w:val="仿宋"/>
    <w:charset w:val="86"/>
    <w:family w:val="auto"/>
    <w:pitch w:val="default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A7152" w:rsidRDefault="006A7152">
    <w:pPr>
      <w:pStyle w:val="ae"/>
    </w:pPr>
  </w:p>
  <w:p w:rsidR="006A7152" w:rsidRDefault="006A7152"/>
  <w:p w:rsidR="006A7152" w:rsidRDefault="006A7152"/>
  <w:p w:rsidR="006A7152" w:rsidRDefault="006A7152"/>
  <w:p w:rsidR="006A7152" w:rsidRDefault="006A7152"/>
  <w:p w:rsidR="006A7152" w:rsidRDefault="006A7152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598" w:type="dxa"/>
      <w:tblInd w:w="108" w:type="dxa"/>
      <w:tblLayout w:type="fixed"/>
      <w:tblLook w:val="04A0" w:firstRow="1" w:lastRow="0" w:firstColumn="1" w:lastColumn="0" w:noHBand="0" w:noVBand="1"/>
    </w:tblPr>
    <w:tblGrid>
      <w:gridCol w:w="4483"/>
      <w:gridCol w:w="5115"/>
    </w:tblGrid>
    <w:tr w:rsidR="006A7152">
      <w:tc>
        <w:tcPr>
          <w:tcW w:w="4483" w:type="dxa"/>
        </w:tcPr>
        <w:p w:rsidR="006A7152" w:rsidRDefault="006A7152">
          <w:pPr>
            <w:pStyle w:val="ae"/>
            <w:rPr>
              <w:lang w:eastAsia="zh-CN"/>
            </w:rPr>
          </w:pPr>
        </w:p>
      </w:tc>
      <w:tc>
        <w:tcPr>
          <w:tcW w:w="5115" w:type="dxa"/>
        </w:tcPr>
        <w:p w:rsidR="006A7152" w:rsidRDefault="006A7152">
          <w:pPr>
            <w:pStyle w:val="ae"/>
            <w:jc w:val="right"/>
          </w:pPr>
          <w:r>
            <w:rPr>
              <w:snapToGrid w:val="0"/>
            </w:rPr>
            <w:t xml:space="preserve">Page </w:t>
          </w:r>
          <w:r>
            <w:rPr>
              <w:rStyle w:val="af4"/>
            </w:rPr>
            <w:fldChar w:fldCharType="begin"/>
          </w:r>
          <w:r>
            <w:rPr>
              <w:rStyle w:val="af4"/>
            </w:rPr>
            <w:instrText xml:space="preserve"> PAGE </w:instrText>
          </w:r>
          <w:r>
            <w:rPr>
              <w:rStyle w:val="af4"/>
            </w:rPr>
            <w:fldChar w:fldCharType="separate"/>
          </w:r>
          <w:r w:rsidR="00C64458">
            <w:rPr>
              <w:rStyle w:val="af4"/>
              <w:noProof/>
            </w:rPr>
            <w:t>4</w:t>
          </w:r>
          <w:r>
            <w:rPr>
              <w:rStyle w:val="af4"/>
            </w:rPr>
            <w:fldChar w:fldCharType="end"/>
          </w:r>
          <w:r>
            <w:rPr>
              <w:snapToGrid w:val="0"/>
            </w:rPr>
            <w:t xml:space="preserve"> of </w:t>
          </w:r>
          <w:r>
            <w:rPr>
              <w:rStyle w:val="af4"/>
            </w:rPr>
            <w:fldChar w:fldCharType="begin"/>
          </w:r>
          <w:r>
            <w:rPr>
              <w:rStyle w:val="af4"/>
            </w:rPr>
            <w:instrText xml:space="preserve"> NUMPAGES </w:instrText>
          </w:r>
          <w:r>
            <w:rPr>
              <w:rStyle w:val="af4"/>
            </w:rPr>
            <w:fldChar w:fldCharType="separate"/>
          </w:r>
          <w:r w:rsidR="00C64458">
            <w:rPr>
              <w:rStyle w:val="af4"/>
              <w:noProof/>
            </w:rPr>
            <w:t>61</w:t>
          </w:r>
          <w:r>
            <w:rPr>
              <w:rStyle w:val="af4"/>
            </w:rPr>
            <w:fldChar w:fldCharType="end"/>
          </w:r>
        </w:p>
      </w:tc>
    </w:tr>
  </w:tbl>
  <w:p w:rsidR="006A7152" w:rsidRDefault="006A7152">
    <w:pPr>
      <w:rPr>
        <w:lang w:eastAsia="zh-CN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A7152" w:rsidRDefault="006A7152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61C24" w:rsidRDefault="00661C24">
      <w:r>
        <w:separator/>
      </w:r>
    </w:p>
  </w:footnote>
  <w:footnote w:type="continuationSeparator" w:id="0">
    <w:p w:rsidR="00661C24" w:rsidRDefault="00661C2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A7152" w:rsidRDefault="006A7152">
    <w:r>
      <w:cr/>
    </w:r>
  </w:p>
  <w:p w:rsidR="006A7152" w:rsidRDefault="006A7152"/>
  <w:p w:rsidR="006A7152" w:rsidRDefault="006A7152"/>
  <w:p w:rsidR="006A7152" w:rsidRDefault="006A7152"/>
  <w:p w:rsidR="006A7152" w:rsidRDefault="006A7152"/>
  <w:p w:rsidR="006A7152" w:rsidRDefault="006A7152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A7152" w:rsidRDefault="006A7152" w:rsidP="00F606B6">
    <w:pPr>
      <w:pStyle w:val="af"/>
      <w:pBdr>
        <w:bottom w:val="single" w:sz="6" w:space="1" w:color="auto"/>
      </w:pBdr>
      <w:rPr>
        <w:rFonts w:ascii="宋体" w:hAnsi="宋体"/>
        <w:lang w:eastAsia="zh-CN"/>
      </w:rPr>
    </w:pPr>
    <w:r w:rsidRPr="00F606B6">
      <w:rPr>
        <w:b/>
        <w:noProof/>
        <w:lang w:eastAsia="zh-CN"/>
      </w:rPr>
      <w:drawing>
        <wp:inline distT="0" distB="0" distL="0" distR="0" wp14:anchorId="6BF7C6E0" wp14:editId="1B955DF0">
          <wp:extent cx="1466850" cy="468347"/>
          <wp:effectExtent l="0" t="0" r="0" b="0"/>
          <wp:docPr id="138" name="图片 13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普及logo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92285" cy="4764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  <w:lang w:eastAsia="zh-CN"/>
      </w:rPr>
      <w:t xml:space="preserve">                 软件需求规格说明书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A7152" w:rsidRDefault="006A7152">
    <w:pPr>
      <w:pStyle w:val="af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F"/>
    <w:multiLevelType w:val="singleLevel"/>
    <w:tmpl w:val="FFFFFF7F"/>
    <w:lvl w:ilvl="0" w:tentative="1">
      <w:start w:val="1"/>
      <w:numFmt w:val="decimal"/>
      <w:pStyle w:val="2"/>
      <w:lvlText w:val="%1."/>
      <w:lvlJc w:val="left"/>
      <w:pPr>
        <w:tabs>
          <w:tab w:val="left" w:pos="780"/>
        </w:tabs>
        <w:ind w:leftChars="200" w:left="780" w:hangingChars="200" w:hanging="360"/>
      </w:pPr>
    </w:lvl>
  </w:abstractNum>
  <w:abstractNum w:abstractNumId="1">
    <w:nsid w:val="FFFFFF88"/>
    <w:multiLevelType w:val="singleLevel"/>
    <w:tmpl w:val="FFFFFF88"/>
    <w:lvl w:ilvl="0" w:tentative="1">
      <w:start w:val="1"/>
      <w:numFmt w:val="decimal"/>
      <w:pStyle w:val="a"/>
      <w:lvlText w:val="%1."/>
      <w:lvlJc w:val="left"/>
      <w:pPr>
        <w:tabs>
          <w:tab w:val="left" w:pos="360"/>
        </w:tabs>
        <w:ind w:left="360" w:hangingChars="200" w:hanging="360"/>
      </w:pPr>
    </w:lvl>
  </w:abstractNum>
  <w:abstractNum w:abstractNumId="2">
    <w:nsid w:val="02855E84"/>
    <w:multiLevelType w:val="multilevel"/>
    <w:tmpl w:val="02855E84"/>
    <w:lvl w:ilvl="0" w:tentative="1">
      <w:start w:val="1"/>
      <w:numFmt w:val="decimal"/>
      <w:pStyle w:val="MMTopic6"/>
      <w:suff w:val="space"/>
      <w:lvlText w:val="%1"/>
      <w:lvlJc w:val="left"/>
      <w:pPr>
        <w:ind w:left="0" w:firstLine="0"/>
      </w:pPr>
    </w:lvl>
    <w:lvl w:ilvl="1" w:tentative="1">
      <w:start w:val="1"/>
      <w:numFmt w:val="decimal"/>
      <w:suff w:val="space"/>
      <w:lvlText w:val="%1.%2"/>
      <w:lvlJc w:val="left"/>
      <w:pPr>
        <w:ind w:left="0" w:firstLine="0"/>
      </w:pPr>
    </w:lvl>
    <w:lvl w:ilvl="2" w:tentative="1">
      <w:start w:val="1"/>
      <w:numFmt w:val="decimal"/>
      <w:suff w:val="space"/>
      <w:lvlText w:val="%1.%2.%3"/>
      <w:lvlJc w:val="left"/>
      <w:pPr>
        <w:ind w:left="0" w:firstLine="0"/>
      </w:pPr>
    </w:lvl>
    <w:lvl w:ilvl="3" w:tentative="1">
      <w:start w:val="1"/>
      <w:numFmt w:val="decimal"/>
      <w:suff w:val="space"/>
      <w:lvlText w:val="%1.%2.%3.%4"/>
      <w:lvlJc w:val="left"/>
      <w:pPr>
        <w:ind w:left="0" w:firstLine="0"/>
      </w:pPr>
    </w:lvl>
    <w:lvl w:ilvl="4" w:tentative="1">
      <w:start w:val="1"/>
      <w:numFmt w:val="decimal"/>
      <w:suff w:val="space"/>
      <w:lvlText w:val="%1.%2.%3.%4.%5"/>
      <w:lvlJc w:val="left"/>
      <w:pPr>
        <w:ind w:left="0" w:firstLine="0"/>
      </w:pPr>
    </w:lvl>
    <w:lvl w:ilvl="5" w:tentative="1">
      <w:start w:val="1"/>
      <w:numFmt w:val="decimal"/>
      <w:suff w:val="space"/>
      <w:lvlText w:val="%1.%2.%3.%4.%5.%6"/>
      <w:lvlJc w:val="left"/>
      <w:pPr>
        <w:ind w:left="0" w:firstLine="0"/>
      </w:pPr>
    </w:lvl>
    <w:lvl w:ilvl="6" w:tentative="1">
      <w:start w:val="1"/>
      <w:numFmt w:val="decimal"/>
      <w:lvlText w:val="%1.%2.%3.%4.%5.%6.%7"/>
      <w:lvlJc w:val="left"/>
      <w:pPr>
        <w:ind w:left="3827" w:hanging="1276"/>
      </w:pPr>
    </w:lvl>
    <w:lvl w:ilvl="7" w:tentative="1">
      <w:start w:val="1"/>
      <w:numFmt w:val="decimal"/>
      <w:lvlText w:val="%1.%2.%3.%4.%5.%6.%7.%8"/>
      <w:lvlJc w:val="left"/>
      <w:pPr>
        <w:ind w:left="4394" w:hanging="1418"/>
      </w:pPr>
    </w:lvl>
    <w:lvl w:ilvl="8" w:tentative="1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0D2E537E"/>
    <w:multiLevelType w:val="hybridMultilevel"/>
    <w:tmpl w:val="466862A6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0F2C3729"/>
    <w:multiLevelType w:val="hybridMultilevel"/>
    <w:tmpl w:val="3CEA25D8"/>
    <w:lvl w:ilvl="0" w:tplc="04090003">
      <w:start w:val="1"/>
      <w:numFmt w:val="bullet"/>
      <w:lvlText w:val="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2AD3B70"/>
    <w:multiLevelType w:val="hybridMultilevel"/>
    <w:tmpl w:val="F94A215C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15E3545A"/>
    <w:multiLevelType w:val="hybridMultilevel"/>
    <w:tmpl w:val="2C16BB26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164D490D"/>
    <w:multiLevelType w:val="singleLevel"/>
    <w:tmpl w:val="164D490D"/>
    <w:lvl w:ilvl="0" w:tentative="1">
      <w:start w:val="1"/>
      <w:numFmt w:val="bullet"/>
      <w:pStyle w:val="BodyBulletSQ"/>
      <w:lvlText w:val=""/>
      <w:lvlJc w:val="left"/>
      <w:pPr>
        <w:tabs>
          <w:tab w:val="left" w:pos="720"/>
        </w:tabs>
        <w:ind w:left="360" w:firstLine="0"/>
      </w:pPr>
      <w:rPr>
        <w:rFonts w:ascii="Wingdings" w:hAnsi="Wingdings" w:hint="default"/>
      </w:rPr>
    </w:lvl>
  </w:abstractNum>
  <w:abstractNum w:abstractNumId="8">
    <w:nsid w:val="19B60BE6"/>
    <w:multiLevelType w:val="hybridMultilevel"/>
    <w:tmpl w:val="54E680E8"/>
    <w:lvl w:ilvl="0" w:tplc="04090003">
      <w:start w:val="1"/>
      <w:numFmt w:val="bullet"/>
      <w:lvlText w:val="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9">
    <w:nsid w:val="23121915"/>
    <w:multiLevelType w:val="hybridMultilevel"/>
    <w:tmpl w:val="287A5396"/>
    <w:lvl w:ilvl="0" w:tplc="289E7F66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  <w:lang w:val="en-US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254F05C8"/>
    <w:multiLevelType w:val="hybridMultilevel"/>
    <w:tmpl w:val="0AC457E4"/>
    <w:lvl w:ilvl="0" w:tplc="04090003">
      <w:start w:val="1"/>
      <w:numFmt w:val="bullet"/>
      <w:lvlText w:val="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1">
    <w:nsid w:val="28B56A01"/>
    <w:multiLevelType w:val="multilevel"/>
    <w:tmpl w:val="E9CCFC0A"/>
    <w:lvl w:ilvl="0">
      <w:start w:val="1"/>
      <w:numFmt w:val="decimal"/>
      <w:pStyle w:val="1"/>
      <w:suff w:val="space"/>
      <w:lvlText w:val="%1"/>
      <w:lvlJc w:val="left"/>
      <w:pPr>
        <w:ind w:left="284" w:hanging="284"/>
      </w:pPr>
      <w:rPr>
        <w:rFonts w:hint="eastAsia"/>
      </w:rPr>
    </w:lvl>
    <w:lvl w:ilvl="1">
      <w:start w:val="1"/>
      <w:numFmt w:val="decimal"/>
      <w:pStyle w:val="20"/>
      <w:suff w:val="space"/>
      <w:lvlText w:val="%1.%2"/>
      <w:lvlJc w:val="left"/>
      <w:pPr>
        <w:ind w:left="108" w:firstLine="0"/>
      </w:pPr>
      <w:rPr>
        <w:rFonts w:hint="eastAsia"/>
        <w:lang w:val="en-US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eastAsia"/>
        <w:lang w:val="en-US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9498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 w:tentative="1">
      <w:start w:val="1"/>
      <w:numFmt w:val="decimal"/>
      <w:pStyle w:val="7"/>
      <w:suff w:val="space"/>
      <w:lvlText w:val="%1.%2.%3.%4.%5.%6.%7"/>
      <w:lvlJc w:val="left"/>
      <w:pPr>
        <w:ind w:left="0" w:firstLine="0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>
    <w:nsid w:val="3746462F"/>
    <w:multiLevelType w:val="multilevel"/>
    <w:tmpl w:val="3746462F"/>
    <w:lvl w:ilvl="0" w:tentative="1">
      <w:start w:val="1"/>
      <w:numFmt w:val="decimal"/>
      <w:pStyle w:val="Numberedlist31"/>
      <w:lvlText w:val="%1."/>
      <w:lvlJc w:val="left"/>
      <w:pPr>
        <w:tabs>
          <w:tab w:val="left" w:pos="360"/>
        </w:tabs>
        <w:ind w:left="360" w:hanging="360"/>
      </w:pPr>
    </w:lvl>
    <w:lvl w:ilvl="1" w:tentative="1">
      <w:start w:val="1"/>
      <w:numFmt w:val="lowerLetter"/>
      <w:lvlText w:val="%2)"/>
      <w:lvlJc w:val="left"/>
      <w:pPr>
        <w:tabs>
          <w:tab w:val="left" w:pos="360"/>
        </w:tabs>
        <w:ind w:left="360" w:hanging="360"/>
      </w:pPr>
    </w:lvl>
    <w:lvl w:ilvl="2" w:tentative="1">
      <w:start w:val="1"/>
      <w:numFmt w:val="lowerRoman"/>
      <w:lvlText w:val="%3)"/>
      <w:lvlJc w:val="left"/>
      <w:pPr>
        <w:tabs>
          <w:tab w:val="left" w:pos="720"/>
        </w:tabs>
        <w:ind w:left="360" w:hanging="360"/>
      </w:pPr>
    </w:lvl>
    <w:lvl w:ilvl="3" w:tentative="1">
      <w:start w:val="1"/>
      <w:numFmt w:val="none"/>
      <w:lvlText w:val=""/>
      <w:lvlJc w:val="left"/>
      <w:pPr>
        <w:tabs>
          <w:tab w:val="left" w:pos="1440"/>
        </w:tabs>
        <w:ind w:left="1440" w:hanging="360"/>
      </w:pPr>
    </w:lvl>
    <w:lvl w:ilvl="4" w:tentative="1">
      <w:start w:val="1"/>
      <w:numFmt w:val="none"/>
      <w:lvlText w:val=""/>
      <w:lvlJc w:val="left"/>
      <w:pPr>
        <w:tabs>
          <w:tab w:val="left" w:pos="1800"/>
        </w:tabs>
        <w:ind w:left="1800" w:hanging="360"/>
      </w:pPr>
    </w:lvl>
    <w:lvl w:ilvl="5" w:tentative="1">
      <w:start w:val="1"/>
      <w:numFmt w:val="none"/>
      <w:lvlText w:val=""/>
      <w:lvlJc w:val="left"/>
      <w:pPr>
        <w:tabs>
          <w:tab w:val="left" w:pos="2160"/>
        </w:tabs>
        <w:ind w:left="2160" w:hanging="360"/>
      </w:pPr>
    </w:lvl>
    <w:lvl w:ilvl="6" w:tentative="1">
      <w:start w:val="1"/>
      <w:numFmt w:val="none"/>
      <w:lvlText w:val=""/>
      <w:lvlJc w:val="left"/>
      <w:pPr>
        <w:tabs>
          <w:tab w:val="left" w:pos="2520"/>
        </w:tabs>
        <w:ind w:left="2520" w:hanging="360"/>
      </w:pPr>
    </w:lvl>
    <w:lvl w:ilvl="7" w:tentative="1">
      <w:start w:val="1"/>
      <w:numFmt w:val="none"/>
      <w:lvlText w:val=""/>
      <w:lvlJc w:val="left"/>
      <w:pPr>
        <w:tabs>
          <w:tab w:val="left" w:pos="2880"/>
        </w:tabs>
        <w:ind w:left="2880" w:hanging="360"/>
      </w:pPr>
    </w:lvl>
    <w:lvl w:ilvl="8" w:tentative="1">
      <w:start w:val="1"/>
      <w:numFmt w:val="none"/>
      <w:lvlText w:val=""/>
      <w:lvlJc w:val="left"/>
      <w:pPr>
        <w:tabs>
          <w:tab w:val="left" w:pos="3240"/>
        </w:tabs>
        <w:ind w:left="3240" w:hanging="360"/>
      </w:pPr>
    </w:lvl>
  </w:abstractNum>
  <w:abstractNum w:abstractNumId="13">
    <w:nsid w:val="3CE674AD"/>
    <w:multiLevelType w:val="hybridMultilevel"/>
    <w:tmpl w:val="A5483DAE"/>
    <w:lvl w:ilvl="0" w:tplc="04090003">
      <w:start w:val="1"/>
      <w:numFmt w:val="bullet"/>
      <w:lvlText w:val="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4">
    <w:nsid w:val="3E452EDE"/>
    <w:multiLevelType w:val="singleLevel"/>
    <w:tmpl w:val="3E452EDE"/>
    <w:lvl w:ilvl="0" w:tentative="1">
      <w:start w:val="1"/>
      <w:numFmt w:val="bullet"/>
      <w:pStyle w:val="Bulletwithtext2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b w:val="0"/>
        <w:i w:val="0"/>
        <w:sz w:val="20"/>
      </w:rPr>
    </w:lvl>
  </w:abstractNum>
  <w:abstractNum w:abstractNumId="15">
    <w:nsid w:val="44971B2E"/>
    <w:multiLevelType w:val="hybridMultilevel"/>
    <w:tmpl w:val="490E2EEC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4D742CAE"/>
    <w:multiLevelType w:val="hybridMultilevel"/>
    <w:tmpl w:val="93F21CA8"/>
    <w:lvl w:ilvl="0" w:tplc="04090003">
      <w:start w:val="1"/>
      <w:numFmt w:val="bullet"/>
      <w:lvlText w:val=""/>
      <w:lvlJc w:val="left"/>
      <w:pPr>
        <w:ind w:left="70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17">
    <w:nsid w:val="502735E0"/>
    <w:multiLevelType w:val="hybridMultilevel"/>
    <w:tmpl w:val="359AB9A8"/>
    <w:lvl w:ilvl="0" w:tplc="04090003">
      <w:start w:val="1"/>
      <w:numFmt w:val="bullet"/>
      <w:lvlText w:val="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8">
    <w:nsid w:val="55113B5C"/>
    <w:multiLevelType w:val="hybridMultilevel"/>
    <w:tmpl w:val="F4A4FE74"/>
    <w:lvl w:ilvl="0" w:tplc="04090003">
      <w:start w:val="1"/>
      <w:numFmt w:val="bullet"/>
      <w:lvlText w:val="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9">
    <w:nsid w:val="582F4130"/>
    <w:multiLevelType w:val="singleLevel"/>
    <w:tmpl w:val="582F4130"/>
    <w:lvl w:ilvl="0" w:tentative="1">
      <w:start w:val="1"/>
      <w:numFmt w:val="bullet"/>
      <w:pStyle w:val="Bulletwithtext1"/>
      <w:lvlText w:val=""/>
      <w:lvlJc w:val="left"/>
      <w:pPr>
        <w:tabs>
          <w:tab w:val="left" w:pos="360"/>
        </w:tabs>
        <w:ind w:left="360" w:hanging="360"/>
      </w:pPr>
      <w:rPr>
        <w:rFonts w:ascii="Wingdings" w:hAnsi="Wingdings" w:hint="default"/>
        <w:b w:val="0"/>
        <w:i w:val="0"/>
        <w:sz w:val="16"/>
      </w:rPr>
    </w:lvl>
  </w:abstractNum>
  <w:abstractNum w:abstractNumId="20">
    <w:nsid w:val="61484059"/>
    <w:multiLevelType w:val="singleLevel"/>
    <w:tmpl w:val="61484059"/>
    <w:lvl w:ilvl="0" w:tentative="1">
      <w:start w:val="1"/>
      <w:numFmt w:val="decimal"/>
      <w:pStyle w:val="Numberedlist1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21">
    <w:nsid w:val="63075CD5"/>
    <w:multiLevelType w:val="singleLevel"/>
    <w:tmpl w:val="63075CD5"/>
    <w:lvl w:ilvl="0" w:tentative="1">
      <w:start w:val="1"/>
      <w:numFmt w:val="bullet"/>
      <w:pStyle w:val="Bulletwithtext4"/>
      <w:lvlText w:val="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b w:val="0"/>
        <w:i w:val="0"/>
        <w:sz w:val="12"/>
      </w:rPr>
    </w:lvl>
  </w:abstractNum>
  <w:abstractNum w:abstractNumId="22">
    <w:nsid w:val="63BE3C8C"/>
    <w:multiLevelType w:val="hybridMultilevel"/>
    <w:tmpl w:val="2F368E14"/>
    <w:lvl w:ilvl="0" w:tplc="04090003">
      <w:start w:val="1"/>
      <w:numFmt w:val="bullet"/>
      <w:lvlText w:val=""/>
      <w:lvlJc w:val="left"/>
      <w:pPr>
        <w:ind w:left="70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23">
    <w:nsid w:val="67DE6F90"/>
    <w:multiLevelType w:val="singleLevel"/>
    <w:tmpl w:val="67DE6F90"/>
    <w:lvl w:ilvl="0" w:tentative="1">
      <w:start w:val="1"/>
      <w:numFmt w:val="bullet"/>
      <w:pStyle w:val="Bulletwithtext3"/>
      <w:lvlText w:val="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b w:val="0"/>
        <w:i w:val="0"/>
        <w:sz w:val="24"/>
      </w:rPr>
    </w:lvl>
  </w:abstractNum>
  <w:abstractNum w:abstractNumId="24">
    <w:nsid w:val="6CCB6506"/>
    <w:multiLevelType w:val="multilevel"/>
    <w:tmpl w:val="6CCB6506"/>
    <w:lvl w:ilvl="0" w:tentative="1">
      <w:start w:val="1"/>
      <w:numFmt w:val="decimal"/>
      <w:pStyle w:val="10"/>
      <w:lvlText w:val="REQ_XXX_FUN_XXX_%1"/>
      <w:lvlJc w:val="left"/>
      <w:pPr>
        <w:ind w:left="840" w:hanging="420"/>
      </w:pPr>
      <w:rPr>
        <w:rFonts w:ascii="宋体" w:eastAsia="宋体" w:hAnsi="宋体" w:hint="eastAsia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6D4B238B"/>
    <w:multiLevelType w:val="singleLevel"/>
    <w:tmpl w:val="6D4B238B"/>
    <w:lvl w:ilvl="0" w:tentative="1">
      <w:start w:val="1"/>
      <w:numFmt w:val="bullet"/>
      <w:pStyle w:val="Bulletwithtext5"/>
      <w:lvlText w:val=""/>
      <w:lvlJc w:val="left"/>
      <w:pPr>
        <w:tabs>
          <w:tab w:val="left" w:pos="1800"/>
        </w:tabs>
        <w:ind w:left="1800" w:hanging="360"/>
      </w:pPr>
      <w:rPr>
        <w:rFonts w:ascii="Wingdings" w:hAnsi="Wingdings" w:hint="default"/>
        <w:b w:val="0"/>
        <w:i w:val="0"/>
        <w:sz w:val="16"/>
      </w:rPr>
    </w:lvl>
  </w:abstractNum>
  <w:abstractNum w:abstractNumId="26">
    <w:nsid w:val="70937FBC"/>
    <w:multiLevelType w:val="multilevel"/>
    <w:tmpl w:val="2074491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567" w:hanging="567"/>
      </w:pPr>
    </w:lvl>
    <w:lvl w:ilvl="3">
      <w:start w:val="1"/>
      <w:numFmt w:val="decimal"/>
      <w:pStyle w:val="21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7">
    <w:nsid w:val="778040C1"/>
    <w:multiLevelType w:val="hybridMultilevel"/>
    <w:tmpl w:val="E842E29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7B0C4CC0"/>
    <w:multiLevelType w:val="hybridMultilevel"/>
    <w:tmpl w:val="64D4B8FE"/>
    <w:lvl w:ilvl="0" w:tplc="04090003">
      <w:start w:val="1"/>
      <w:numFmt w:val="bullet"/>
      <w:lvlText w:val="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num w:numId="1">
    <w:abstractNumId w:val="11"/>
  </w:num>
  <w:num w:numId="2">
    <w:abstractNumId w:val="0"/>
  </w:num>
  <w:num w:numId="3">
    <w:abstractNumId w:val="1"/>
  </w:num>
  <w:num w:numId="4">
    <w:abstractNumId w:val="19"/>
  </w:num>
  <w:num w:numId="5">
    <w:abstractNumId w:val="14"/>
  </w:num>
  <w:num w:numId="6">
    <w:abstractNumId w:val="23"/>
  </w:num>
  <w:num w:numId="7">
    <w:abstractNumId w:val="21"/>
  </w:num>
  <w:num w:numId="8">
    <w:abstractNumId w:val="25"/>
  </w:num>
  <w:num w:numId="9">
    <w:abstractNumId w:val="20"/>
  </w:num>
  <w:num w:numId="10">
    <w:abstractNumId w:val="12"/>
  </w:num>
  <w:num w:numId="11">
    <w:abstractNumId w:val="7"/>
  </w:num>
  <w:num w:numId="12">
    <w:abstractNumId w:val="24"/>
  </w:num>
  <w:num w:numId="13">
    <w:abstractNumId w:val="2"/>
  </w:num>
  <w:num w:numId="14">
    <w:abstractNumId w:val="9"/>
  </w:num>
  <w:num w:numId="15">
    <w:abstractNumId w:val="6"/>
  </w:num>
  <w:num w:numId="16">
    <w:abstractNumId w:val="26"/>
  </w:num>
  <w:num w:numId="17">
    <w:abstractNumId w:val="17"/>
  </w:num>
  <w:num w:numId="18">
    <w:abstractNumId w:val="18"/>
  </w:num>
  <w:num w:numId="19">
    <w:abstractNumId w:val="10"/>
  </w:num>
  <w:num w:numId="20">
    <w:abstractNumId w:val="16"/>
  </w:num>
  <w:num w:numId="21">
    <w:abstractNumId w:val="27"/>
  </w:num>
  <w:num w:numId="22">
    <w:abstractNumId w:val="22"/>
  </w:num>
  <w:num w:numId="23">
    <w:abstractNumId w:val="28"/>
  </w:num>
  <w:num w:numId="24">
    <w:abstractNumId w:val="13"/>
  </w:num>
  <w:num w:numId="25">
    <w:abstractNumId w:val="15"/>
  </w:num>
  <w:num w:numId="26">
    <w:abstractNumId w:val="5"/>
  </w:num>
  <w:num w:numId="27">
    <w:abstractNumId w:val="4"/>
  </w:num>
  <w:num w:numId="28">
    <w:abstractNumId w:val="3"/>
  </w:num>
  <w:num w:numId="29">
    <w:abstractNumId w:val="8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SpellingErrors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attachedTemplate r:id="rId1"/>
  <w:defaultTabStop w:val="720"/>
  <w:drawingGridHorizontalSpacing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CD6"/>
    <w:rsid w:val="000018EF"/>
    <w:rsid w:val="0000285A"/>
    <w:rsid w:val="00002B67"/>
    <w:rsid w:val="00003536"/>
    <w:rsid w:val="00003B27"/>
    <w:rsid w:val="000040B5"/>
    <w:rsid w:val="0000681E"/>
    <w:rsid w:val="00011EFB"/>
    <w:rsid w:val="00013935"/>
    <w:rsid w:val="00013CA0"/>
    <w:rsid w:val="00013E0C"/>
    <w:rsid w:val="00016F04"/>
    <w:rsid w:val="00017C1E"/>
    <w:rsid w:val="00017FDD"/>
    <w:rsid w:val="0002037B"/>
    <w:rsid w:val="00021892"/>
    <w:rsid w:val="00021B04"/>
    <w:rsid w:val="00022963"/>
    <w:rsid w:val="00023242"/>
    <w:rsid w:val="00023595"/>
    <w:rsid w:val="0002411F"/>
    <w:rsid w:val="00025D88"/>
    <w:rsid w:val="000265E1"/>
    <w:rsid w:val="00026713"/>
    <w:rsid w:val="00026C42"/>
    <w:rsid w:val="0003047B"/>
    <w:rsid w:val="000304DF"/>
    <w:rsid w:val="00030BF0"/>
    <w:rsid w:val="00032759"/>
    <w:rsid w:val="000343FE"/>
    <w:rsid w:val="0003464D"/>
    <w:rsid w:val="00034963"/>
    <w:rsid w:val="00035645"/>
    <w:rsid w:val="000364DF"/>
    <w:rsid w:val="00036D8E"/>
    <w:rsid w:val="00040F74"/>
    <w:rsid w:val="000410C8"/>
    <w:rsid w:val="00041FB5"/>
    <w:rsid w:val="0004422A"/>
    <w:rsid w:val="00044A3F"/>
    <w:rsid w:val="0004527C"/>
    <w:rsid w:val="000472EC"/>
    <w:rsid w:val="0004783B"/>
    <w:rsid w:val="00050198"/>
    <w:rsid w:val="00053790"/>
    <w:rsid w:val="000543FB"/>
    <w:rsid w:val="000555E3"/>
    <w:rsid w:val="00055928"/>
    <w:rsid w:val="0005782F"/>
    <w:rsid w:val="000609CC"/>
    <w:rsid w:val="00060AEF"/>
    <w:rsid w:val="00060E45"/>
    <w:rsid w:val="00061277"/>
    <w:rsid w:val="00062124"/>
    <w:rsid w:val="000625F2"/>
    <w:rsid w:val="000627D5"/>
    <w:rsid w:val="00062B61"/>
    <w:rsid w:val="00062F11"/>
    <w:rsid w:val="0006323C"/>
    <w:rsid w:val="00063BD8"/>
    <w:rsid w:val="0006418C"/>
    <w:rsid w:val="00067B4B"/>
    <w:rsid w:val="00071A65"/>
    <w:rsid w:val="00071E03"/>
    <w:rsid w:val="00071F35"/>
    <w:rsid w:val="00073745"/>
    <w:rsid w:val="00077507"/>
    <w:rsid w:val="000808CD"/>
    <w:rsid w:val="00082011"/>
    <w:rsid w:val="00082934"/>
    <w:rsid w:val="00082EB4"/>
    <w:rsid w:val="000870DE"/>
    <w:rsid w:val="00087FB5"/>
    <w:rsid w:val="000921BE"/>
    <w:rsid w:val="00092207"/>
    <w:rsid w:val="00092771"/>
    <w:rsid w:val="0009469C"/>
    <w:rsid w:val="00096E1C"/>
    <w:rsid w:val="00097D40"/>
    <w:rsid w:val="000A264C"/>
    <w:rsid w:val="000A2DC9"/>
    <w:rsid w:val="000A4321"/>
    <w:rsid w:val="000A4E18"/>
    <w:rsid w:val="000A5A71"/>
    <w:rsid w:val="000A78FB"/>
    <w:rsid w:val="000B0A6F"/>
    <w:rsid w:val="000B17CE"/>
    <w:rsid w:val="000B1DAB"/>
    <w:rsid w:val="000B1EF7"/>
    <w:rsid w:val="000B351F"/>
    <w:rsid w:val="000B3793"/>
    <w:rsid w:val="000B3E1E"/>
    <w:rsid w:val="000B41B3"/>
    <w:rsid w:val="000B53D7"/>
    <w:rsid w:val="000B5875"/>
    <w:rsid w:val="000B59F6"/>
    <w:rsid w:val="000B722C"/>
    <w:rsid w:val="000B7DCD"/>
    <w:rsid w:val="000C00EC"/>
    <w:rsid w:val="000C19F4"/>
    <w:rsid w:val="000C3161"/>
    <w:rsid w:val="000C685B"/>
    <w:rsid w:val="000C7050"/>
    <w:rsid w:val="000C7115"/>
    <w:rsid w:val="000C77FE"/>
    <w:rsid w:val="000D03CF"/>
    <w:rsid w:val="000D2404"/>
    <w:rsid w:val="000D36E1"/>
    <w:rsid w:val="000D36FE"/>
    <w:rsid w:val="000D6323"/>
    <w:rsid w:val="000E0D5E"/>
    <w:rsid w:val="000E39CF"/>
    <w:rsid w:val="000E44AB"/>
    <w:rsid w:val="000E573C"/>
    <w:rsid w:val="000E7764"/>
    <w:rsid w:val="000E7B8F"/>
    <w:rsid w:val="000F1BE2"/>
    <w:rsid w:val="000F1E4E"/>
    <w:rsid w:val="000F3B83"/>
    <w:rsid w:val="000F458A"/>
    <w:rsid w:val="000F4615"/>
    <w:rsid w:val="000F55C5"/>
    <w:rsid w:val="000F7862"/>
    <w:rsid w:val="00100051"/>
    <w:rsid w:val="00100486"/>
    <w:rsid w:val="00100618"/>
    <w:rsid w:val="001009B4"/>
    <w:rsid w:val="00101779"/>
    <w:rsid w:val="00103442"/>
    <w:rsid w:val="00104194"/>
    <w:rsid w:val="0010424E"/>
    <w:rsid w:val="00104838"/>
    <w:rsid w:val="001068E8"/>
    <w:rsid w:val="001072DF"/>
    <w:rsid w:val="001128A6"/>
    <w:rsid w:val="00114331"/>
    <w:rsid w:val="001145D2"/>
    <w:rsid w:val="00114D76"/>
    <w:rsid w:val="00115A84"/>
    <w:rsid w:val="00115E5B"/>
    <w:rsid w:val="0011632F"/>
    <w:rsid w:val="0012088D"/>
    <w:rsid w:val="00121605"/>
    <w:rsid w:val="00121899"/>
    <w:rsid w:val="0012222E"/>
    <w:rsid w:val="00123091"/>
    <w:rsid w:val="001262B0"/>
    <w:rsid w:val="0012643C"/>
    <w:rsid w:val="0012646F"/>
    <w:rsid w:val="00127D68"/>
    <w:rsid w:val="00130EAD"/>
    <w:rsid w:val="00132C8F"/>
    <w:rsid w:val="00132DC9"/>
    <w:rsid w:val="001337CA"/>
    <w:rsid w:val="00134609"/>
    <w:rsid w:val="001362B5"/>
    <w:rsid w:val="00136304"/>
    <w:rsid w:val="00137AF6"/>
    <w:rsid w:val="00137B9D"/>
    <w:rsid w:val="00140277"/>
    <w:rsid w:val="00145671"/>
    <w:rsid w:val="001459F1"/>
    <w:rsid w:val="00147EB5"/>
    <w:rsid w:val="00150316"/>
    <w:rsid w:val="00150D71"/>
    <w:rsid w:val="00151203"/>
    <w:rsid w:val="00152030"/>
    <w:rsid w:val="001527C2"/>
    <w:rsid w:val="00152FD5"/>
    <w:rsid w:val="00153FFC"/>
    <w:rsid w:val="00156C77"/>
    <w:rsid w:val="00160FB6"/>
    <w:rsid w:val="00161A11"/>
    <w:rsid w:val="00162220"/>
    <w:rsid w:val="0016239E"/>
    <w:rsid w:val="001657C9"/>
    <w:rsid w:val="00165FB7"/>
    <w:rsid w:val="00166673"/>
    <w:rsid w:val="001702C1"/>
    <w:rsid w:val="00170805"/>
    <w:rsid w:val="0017091F"/>
    <w:rsid w:val="00170C1A"/>
    <w:rsid w:val="0017103A"/>
    <w:rsid w:val="001722EE"/>
    <w:rsid w:val="00172857"/>
    <w:rsid w:val="001729D6"/>
    <w:rsid w:val="00172A27"/>
    <w:rsid w:val="00172E66"/>
    <w:rsid w:val="001733E7"/>
    <w:rsid w:val="0017377D"/>
    <w:rsid w:val="00173A2A"/>
    <w:rsid w:val="001759F5"/>
    <w:rsid w:val="00175EC9"/>
    <w:rsid w:val="0017635E"/>
    <w:rsid w:val="001766E3"/>
    <w:rsid w:val="00177564"/>
    <w:rsid w:val="00177DE4"/>
    <w:rsid w:val="00180740"/>
    <w:rsid w:val="001809FC"/>
    <w:rsid w:val="00182341"/>
    <w:rsid w:val="00187111"/>
    <w:rsid w:val="00187A80"/>
    <w:rsid w:val="00187DC2"/>
    <w:rsid w:val="001903C3"/>
    <w:rsid w:val="00192D31"/>
    <w:rsid w:val="00193AE8"/>
    <w:rsid w:val="00194445"/>
    <w:rsid w:val="00194A8F"/>
    <w:rsid w:val="00195819"/>
    <w:rsid w:val="001959BB"/>
    <w:rsid w:val="00197C33"/>
    <w:rsid w:val="00197E38"/>
    <w:rsid w:val="001A17A4"/>
    <w:rsid w:val="001A21C2"/>
    <w:rsid w:val="001A2A9D"/>
    <w:rsid w:val="001A454B"/>
    <w:rsid w:val="001A5083"/>
    <w:rsid w:val="001A6E81"/>
    <w:rsid w:val="001A751C"/>
    <w:rsid w:val="001B014A"/>
    <w:rsid w:val="001B049A"/>
    <w:rsid w:val="001B0F60"/>
    <w:rsid w:val="001B532B"/>
    <w:rsid w:val="001B6DAD"/>
    <w:rsid w:val="001B75A3"/>
    <w:rsid w:val="001B7CE5"/>
    <w:rsid w:val="001B7EF7"/>
    <w:rsid w:val="001C0184"/>
    <w:rsid w:val="001C0959"/>
    <w:rsid w:val="001C430E"/>
    <w:rsid w:val="001C5B3F"/>
    <w:rsid w:val="001C5B4D"/>
    <w:rsid w:val="001C6705"/>
    <w:rsid w:val="001C67AB"/>
    <w:rsid w:val="001C6E3A"/>
    <w:rsid w:val="001C7213"/>
    <w:rsid w:val="001C72DF"/>
    <w:rsid w:val="001D06CD"/>
    <w:rsid w:val="001D18A1"/>
    <w:rsid w:val="001D6857"/>
    <w:rsid w:val="001D7A27"/>
    <w:rsid w:val="001E02DA"/>
    <w:rsid w:val="001E338C"/>
    <w:rsid w:val="001E3659"/>
    <w:rsid w:val="001E4091"/>
    <w:rsid w:val="001E4373"/>
    <w:rsid w:val="001E50CF"/>
    <w:rsid w:val="001E60D3"/>
    <w:rsid w:val="001F0335"/>
    <w:rsid w:val="001F0EEB"/>
    <w:rsid w:val="001F1B3F"/>
    <w:rsid w:val="001F23B1"/>
    <w:rsid w:val="001F2830"/>
    <w:rsid w:val="001F2FE0"/>
    <w:rsid w:val="001F32DD"/>
    <w:rsid w:val="001F349F"/>
    <w:rsid w:val="001F44A1"/>
    <w:rsid w:val="001F4CA7"/>
    <w:rsid w:val="001F4EF9"/>
    <w:rsid w:val="001F5207"/>
    <w:rsid w:val="001F52B4"/>
    <w:rsid w:val="001F681A"/>
    <w:rsid w:val="002018BD"/>
    <w:rsid w:val="002023EA"/>
    <w:rsid w:val="00202B11"/>
    <w:rsid w:val="002066DD"/>
    <w:rsid w:val="002068AF"/>
    <w:rsid w:val="00207A89"/>
    <w:rsid w:val="00211CB1"/>
    <w:rsid w:val="0021328F"/>
    <w:rsid w:val="00215DAB"/>
    <w:rsid w:val="00220FEF"/>
    <w:rsid w:val="002212E9"/>
    <w:rsid w:val="0022181A"/>
    <w:rsid w:val="00221A6A"/>
    <w:rsid w:val="00222BC9"/>
    <w:rsid w:val="0022318F"/>
    <w:rsid w:val="002232CC"/>
    <w:rsid w:val="002239D1"/>
    <w:rsid w:val="00225020"/>
    <w:rsid w:val="002251F4"/>
    <w:rsid w:val="002254E9"/>
    <w:rsid w:val="00225E3C"/>
    <w:rsid w:val="002260E7"/>
    <w:rsid w:val="002314D0"/>
    <w:rsid w:val="002342D9"/>
    <w:rsid w:val="00234BB7"/>
    <w:rsid w:val="0023622B"/>
    <w:rsid w:val="00236B91"/>
    <w:rsid w:val="00237545"/>
    <w:rsid w:val="00240D59"/>
    <w:rsid w:val="00241184"/>
    <w:rsid w:val="00241546"/>
    <w:rsid w:val="002419E2"/>
    <w:rsid w:val="00242EDF"/>
    <w:rsid w:val="00243A9C"/>
    <w:rsid w:val="002443C2"/>
    <w:rsid w:val="00244957"/>
    <w:rsid w:val="002452F9"/>
    <w:rsid w:val="00246BC5"/>
    <w:rsid w:val="00247D67"/>
    <w:rsid w:val="002503F0"/>
    <w:rsid w:val="002509F9"/>
    <w:rsid w:val="00250CB6"/>
    <w:rsid w:val="00251D94"/>
    <w:rsid w:val="00251F64"/>
    <w:rsid w:val="00254637"/>
    <w:rsid w:val="00254CB2"/>
    <w:rsid w:val="0025571C"/>
    <w:rsid w:val="0025676A"/>
    <w:rsid w:val="00256893"/>
    <w:rsid w:val="0026144D"/>
    <w:rsid w:val="00261BBA"/>
    <w:rsid w:val="0026675C"/>
    <w:rsid w:val="00266E04"/>
    <w:rsid w:val="00270375"/>
    <w:rsid w:val="00270B65"/>
    <w:rsid w:val="00271405"/>
    <w:rsid w:val="00271676"/>
    <w:rsid w:val="002719E8"/>
    <w:rsid w:val="0027238D"/>
    <w:rsid w:val="0027338D"/>
    <w:rsid w:val="00275381"/>
    <w:rsid w:val="00276062"/>
    <w:rsid w:val="00280E8D"/>
    <w:rsid w:val="00281BB3"/>
    <w:rsid w:val="00284571"/>
    <w:rsid w:val="002863FC"/>
    <w:rsid w:val="00290136"/>
    <w:rsid w:val="00291656"/>
    <w:rsid w:val="00292CEE"/>
    <w:rsid w:val="0029418B"/>
    <w:rsid w:val="002946B8"/>
    <w:rsid w:val="00295D3B"/>
    <w:rsid w:val="00296E75"/>
    <w:rsid w:val="00297584"/>
    <w:rsid w:val="002A0BE6"/>
    <w:rsid w:val="002A2815"/>
    <w:rsid w:val="002A313A"/>
    <w:rsid w:val="002A3FBA"/>
    <w:rsid w:val="002A4E10"/>
    <w:rsid w:val="002B11CC"/>
    <w:rsid w:val="002B1C9D"/>
    <w:rsid w:val="002B3A11"/>
    <w:rsid w:val="002B3A22"/>
    <w:rsid w:val="002B4C5A"/>
    <w:rsid w:val="002B548F"/>
    <w:rsid w:val="002B60DC"/>
    <w:rsid w:val="002C0165"/>
    <w:rsid w:val="002C03F5"/>
    <w:rsid w:val="002C0EA6"/>
    <w:rsid w:val="002C1345"/>
    <w:rsid w:val="002C3305"/>
    <w:rsid w:val="002C4027"/>
    <w:rsid w:val="002C5F21"/>
    <w:rsid w:val="002C685D"/>
    <w:rsid w:val="002C6AE3"/>
    <w:rsid w:val="002C748B"/>
    <w:rsid w:val="002C787D"/>
    <w:rsid w:val="002C7BD2"/>
    <w:rsid w:val="002D0E73"/>
    <w:rsid w:val="002D273E"/>
    <w:rsid w:val="002D2C07"/>
    <w:rsid w:val="002D32FE"/>
    <w:rsid w:val="002D380A"/>
    <w:rsid w:val="002D39CE"/>
    <w:rsid w:val="002D3C7F"/>
    <w:rsid w:val="002D3D7B"/>
    <w:rsid w:val="002D54A8"/>
    <w:rsid w:val="002D588F"/>
    <w:rsid w:val="002D61C3"/>
    <w:rsid w:val="002D6B96"/>
    <w:rsid w:val="002D78F9"/>
    <w:rsid w:val="002D7A5A"/>
    <w:rsid w:val="002E0344"/>
    <w:rsid w:val="002E0A84"/>
    <w:rsid w:val="002E154E"/>
    <w:rsid w:val="002E2B57"/>
    <w:rsid w:val="002E3473"/>
    <w:rsid w:val="002E3C25"/>
    <w:rsid w:val="002E41D4"/>
    <w:rsid w:val="002E56EC"/>
    <w:rsid w:val="002E79CC"/>
    <w:rsid w:val="002F2180"/>
    <w:rsid w:val="002F2D83"/>
    <w:rsid w:val="002F38A2"/>
    <w:rsid w:val="002F7AA9"/>
    <w:rsid w:val="00302798"/>
    <w:rsid w:val="00302ACE"/>
    <w:rsid w:val="00303666"/>
    <w:rsid w:val="00304439"/>
    <w:rsid w:val="00304ADE"/>
    <w:rsid w:val="003060CD"/>
    <w:rsid w:val="00307EB1"/>
    <w:rsid w:val="00310151"/>
    <w:rsid w:val="00310638"/>
    <w:rsid w:val="003128C5"/>
    <w:rsid w:val="00312C85"/>
    <w:rsid w:val="00313916"/>
    <w:rsid w:val="003163FC"/>
    <w:rsid w:val="00316460"/>
    <w:rsid w:val="003171A0"/>
    <w:rsid w:val="003178CB"/>
    <w:rsid w:val="0032041E"/>
    <w:rsid w:val="003217CB"/>
    <w:rsid w:val="0032274F"/>
    <w:rsid w:val="003259A2"/>
    <w:rsid w:val="00327651"/>
    <w:rsid w:val="00327B58"/>
    <w:rsid w:val="0033217A"/>
    <w:rsid w:val="00332FB4"/>
    <w:rsid w:val="00336023"/>
    <w:rsid w:val="00336AB1"/>
    <w:rsid w:val="00337BDA"/>
    <w:rsid w:val="00337E8F"/>
    <w:rsid w:val="003405AF"/>
    <w:rsid w:val="00341824"/>
    <w:rsid w:val="00341B08"/>
    <w:rsid w:val="0034222B"/>
    <w:rsid w:val="003437B8"/>
    <w:rsid w:val="0034415E"/>
    <w:rsid w:val="003463B6"/>
    <w:rsid w:val="003465B9"/>
    <w:rsid w:val="00347305"/>
    <w:rsid w:val="0034785F"/>
    <w:rsid w:val="00347DC4"/>
    <w:rsid w:val="00347FDB"/>
    <w:rsid w:val="00352DF5"/>
    <w:rsid w:val="00353CB4"/>
    <w:rsid w:val="003544EC"/>
    <w:rsid w:val="00355AC5"/>
    <w:rsid w:val="00360FE2"/>
    <w:rsid w:val="00363749"/>
    <w:rsid w:val="00363CAC"/>
    <w:rsid w:val="0036431E"/>
    <w:rsid w:val="00366156"/>
    <w:rsid w:val="00371520"/>
    <w:rsid w:val="00371DD9"/>
    <w:rsid w:val="00371E25"/>
    <w:rsid w:val="00374A0E"/>
    <w:rsid w:val="00377FFC"/>
    <w:rsid w:val="00380214"/>
    <w:rsid w:val="00380857"/>
    <w:rsid w:val="00380BF2"/>
    <w:rsid w:val="003822DD"/>
    <w:rsid w:val="00382596"/>
    <w:rsid w:val="00382F68"/>
    <w:rsid w:val="00385453"/>
    <w:rsid w:val="00385AB9"/>
    <w:rsid w:val="00386740"/>
    <w:rsid w:val="003872B0"/>
    <w:rsid w:val="00387430"/>
    <w:rsid w:val="003917D6"/>
    <w:rsid w:val="00392196"/>
    <w:rsid w:val="0039255D"/>
    <w:rsid w:val="003926E0"/>
    <w:rsid w:val="00393DA4"/>
    <w:rsid w:val="00396B3D"/>
    <w:rsid w:val="00396CF6"/>
    <w:rsid w:val="003A144B"/>
    <w:rsid w:val="003A1AE8"/>
    <w:rsid w:val="003A1CBA"/>
    <w:rsid w:val="003A1E13"/>
    <w:rsid w:val="003A2509"/>
    <w:rsid w:val="003A2E20"/>
    <w:rsid w:val="003A4CA1"/>
    <w:rsid w:val="003A4D05"/>
    <w:rsid w:val="003A6FBB"/>
    <w:rsid w:val="003A71FB"/>
    <w:rsid w:val="003A76BA"/>
    <w:rsid w:val="003A7B92"/>
    <w:rsid w:val="003A7ECC"/>
    <w:rsid w:val="003A7FD4"/>
    <w:rsid w:val="003B08DD"/>
    <w:rsid w:val="003B1ADC"/>
    <w:rsid w:val="003B1B29"/>
    <w:rsid w:val="003B1DBE"/>
    <w:rsid w:val="003B1FAE"/>
    <w:rsid w:val="003B3F34"/>
    <w:rsid w:val="003B4E23"/>
    <w:rsid w:val="003B5AF0"/>
    <w:rsid w:val="003B65F8"/>
    <w:rsid w:val="003B7BF0"/>
    <w:rsid w:val="003B7E4F"/>
    <w:rsid w:val="003C04F2"/>
    <w:rsid w:val="003C0674"/>
    <w:rsid w:val="003C3EB5"/>
    <w:rsid w:val="003C4ACE"/>
    <w:rsid w:val="003C4C12"/>
    <w:rsid w:val="003C78D2"/>
    <w:rsid w:val="003C7E34"/>
    <w:rsid w:val="003D0CE9"/>
    <w:rsid w:val="003D1DCA"/>
    <w:rsid w:val="003D27F7"/>
    <w:rsid w:val="003D3A86"/>
    <w:rsid w:val="003D5482"/>
    <w:rsid w:val="003D5618"/>
    <w:rsid w:val="003D5AD3"/>
    <w:rsid w:val="003D75EF"/>
    <w:rsid w:val="003D7A9F"/>
    <w:rsid w:val="003E4D90"/>
    <w:rsid w:val="003E4DA5"/>
    <w:rsid w:val="003E4FD9"/>
    <w:rsid w:val="003E5227"/>
    <w:rsid w:val="003E544A"/>
    <w:rsid w:val="003E6293"/>
    <w:rsid w:val="003E7380"/>
    <w:rsid w:val="003E744F"/>
    <w:rsid w:val="003F0120"/>
    <w:rsid w:val="003F1CC9"/>
    <w:rsid w:val="003F27EC"/>
    <w:rsid w:val="003F332B"/>
    <w:rsid w:val="003F3649"/>
    <w:rsid w:val="003F3CD1"/>
    <w:rsid w:val="003F5A58"/>
    <w:rsid w:val="003F77CB"/>
    <w:rsid w:val="003F7B13"/>
    <w:rsid w:val="004003D5"/>
    <w:rsid w:val="00401426"/>
    <w:rsid w:val="004014E7"/>
    <w:rsid w:val="004025AD"/>
    <w:rsid w:val="0040278C"/>
    <w:rsid w:val="004027B6"/>
    <w:rsid w:val="004030D7"/>
    <w:rsid w:val="004055BC"/>
    <w:rsid w:val="004104B7"/>
    <w:rsid w:val="00414928"/>
    <w:rsid w:val="00414A5C"/>
    <w:rsid w:val="0041550B"/>
    <w:rsid w:val="004155D0"/>
    <w:rsid w:val="0041670D"/>
    <w:rsid w:val="004213D1"/>
    <w:rsid w:val="00422256"/>
    <w:rsid w:val="004225DC"/>
    <w:rsid w:val="00422839"/>
    <w:rsid w:val="00424852"/>
    <w:rsid w:val="004254D6"/>
    <w:rsid w:val="00425B5B"/>
    <w:rsid w:val="00425D06"/>
    <w:rsid w:val="00426217"/>
    <w:rsid w:val="00430F1C"/>
    <w:rsid w:val="00431449"/>
    <w:rsid w:val="004322F5"/>
    <w:rsid w:val="00432A43"/>
    <w:rsid w:val="00432D77"/>
    <w:rsid w:val="00433D9C"/>
    <w:rsid w:val="0043557B"/>
    <w:rsid w:val="00435AD5"/>
    <w:rsid w:val="00437120"/>
    <w:rsid w:val="00440183"/>
    <w:rsid w:val="0044077C"/>
    <w:rsid w:val="0044414A"/>
    <w:rsid w:val="00444F64"/>
    <w:rsid w:val="00445E44"/>
    <w:rsid w:val="0044622F"/>
    <w:rsid w:val="00450DC8"/>
    <w:rsid w:val="0045326C"/>
    <w:rsid w:val="00453B6B"/>
    <w:rsid w:val="00454324"/>
    <w:rsid w:val="004543F5"/>
    <w:rsid w:val="004556B3"/>
    <w:rsid w:val="00456D6D"/>
    <w:rsid w:val="00460774"/>
    <w:rsid w:val="00460D06"/>
    <w:rsid w:val="004613AA"/>
    <w:rsid w:val="00462684"/>
    <w:rsid w:val="00462E6B"/>
    <w:rsid w:val="00463886"/>
    <w:rsid w:val="00465E33"/>
    <w:rsid w:val="00466F88"/>
    <w:rsid w:val="004672E3"/>
    <w:rsid w:val="004706BE"/>
    <w:rsid w:val="00471A53"/>
    <w:rsid w:val="004739BC"/>
    <w:rsid w:val="00475A9A"/>
    <w:rsid w:val="0047736F"/>
    <w:rsid w:val="0047791A"/>
    <w:rsid w:val="00480F9C"/>
    <w:rsid w:val="0048250B"/>
    <w:rsid w:val="00483505"/>
    <w:rsid w:val="00484429"/>
    <w:rsid w:val="004854E8"/>
    <w:rsid w:val="004858FF"/>
    <w:rsid w:val="00486142"/>
    <w:rsid w:val="004865D6"/>
    <w:rsid w:val="00490570"/>
    <w:rsid w:val="0049064F"/>
    <w:rsid w:val="00490DF5"/>
    <w:rsid w:val="00492079"/>
    <w:rsid w:val="004944F8"/>
    <w:rsid w:val="00495059"/>
    <w:rsid w:val="0049512F"/>
    <w:rsid w:val="00496313"/>
    <w:rsid w:val="00497593"/>
    <w:rsid w:val="004A0DF8"/>
    <w:rsid w:val="004A0E7E"/>
    <w:rsid w:val="004A1FAE"/>
    <w:rsid w:val="004A21F8"/>
    <w:rsid w:val="004A23B0"/>
    <w:rsid w:val="004A2405"/>
    <w:rsid w:val="004A257B"/>
    <w:rsid w:val="004A2B3E"/>
    <w:rsid w:val="004A37CF"/>
    <w:rsid w:val="004A3E71"/>
    <w:rsid w:val="004A50D5"/>
    <w:rsid w:val="004A6936"/>
    <w:rsid w:val="004A6CFB"/>
    <w:rsid w:val="004A7A7B"/>
    <w:rsid w:val="004B0095"/>
    <w:rsid w:val="004B1C76"/>
    <w:rsid w:val="004B1CF2"/>
    <w:rsid w:val="004B1D33"/>
    <w:rsid w:val="004B4E66"/>
    <w:rsid w:val="004B5909"/>
    <w:rsid w:val="004B60AC"/>
    <w:rsid w:val="004B65F4"/>
    <w:rsid w:val="004C0373"/>
    <w:rsid w:val="004C0E34"/>
    <w:rsid w:val="004C16E4"/>
    <w:rsid w:val="004C1F33"/>
    <w:rsid w:val="004C493A"/>
    <w:rsid w:val="004C6EE5"/>
    <w:rsid w:val="004C79C7"/>
    <w:rsid w:val="004C7FAF"/>
    <w:rsid w:val="004D0703"/>
    <w:rsid w:val="004D1077"/>
    <w:rsid w:val="004D116F"/>
    <w:rsid w:val="004D17FD"/>
    <w:rsid w:val="004D3CD7"/>
    <w:rsid w:val="004D3F68"/>
    <w:rsid w:val="004D5891"/>
    <w:rsid w:val="004D5DF3"/>
    <w:rsid w:val="004D7055"/>
    <w:rsid w:val="004D714F"/>
    <w:rsid w:val="004E166B"/>
    <w:rsid w:val="004E297D"/>
    <w:rsid w:val="004E2B5B"/>
    <w:rsid w:val="004E46C3"/>
    <w:rsid w:val="004F06E0"/>
    <w:rsid w:val="004F0F5D"/>
    <w:rsid w:val="004F19F5"/>
    <w:rsid w:val="004F2F91"/>
    <w:rsid w:val="004F478D"/>
    <w:rsid w:val="004F78AF"/>
    <w:rsid w:val="00500175"/>
    <w:rsid w:val="005003F4"/>
    <w:rsid w:val="0050056F"/>
    <w:rsid w:val="005012E5"/>
    <w:rsid w:val="00501BC2"/>
    <w:rsid w:val="00501D7C"/>
    <w:rsid w:val="005026A7"/>
    <w:rsid w:val="005028BF"/>
    <w:rsid w:val="00510C65"/>
    <w:rsid w:val="00512392"/>
    <w:rsid w:val="00512881"/>
    <w:rsid w:val="00512F8B"/>
    <w:rsid w:val="00513285"/>
    <w:rsid w:val="00514DAF"/>
    <w:rsid w:val="00514ECC"/>
    <w:rsid w:val="00520E75"/>
    <w:rsid w:val="00521628"/>
    <w:rsid w:val="00521CB9"/>
    <w:rsid w:val="005222B7"/>
    <w:rsid w:val="00523550"/>
    <w:rsid w:val="00523754"/>
    <w:rsid w:val="00526C12"/>
    <w:rsid w:val="00527827"/>
    <w:rsid w:val="005303E9"/>
    <w:rsid w:val="00530F3E"/>
    <w:rsid w:val="00531193"/>
    <w:rsid w:val="00531800"/>
    <w:rsid w:val="00532E30"/>
    <w:rsid w:val="005339F6"/>
    <w:rsid w:val="005345AF"/>
    <w:rsid w:val="005349EA"/>
    <w:rsid w:val="00535695"/>
    <w:rsid w:val="0053574A"/>
    <w:rsid w:val="005373AC"/>
    <w:rsid w:val="0054038B"/>
    <w:rsid w:val="005406F9"/>
    <w:rsid w:val="0054426B"/>
    <w:rsid w:val="005449E7"/>
    <w:rsid w:val="0054503E"/>
    <w:rsid w:val="00545CC0"/>
    <w:rsid w:val="005468B3"/>
    <w:rsid w:val="00550D2C"/>
    <w:rsid w:val="0055101A"/>
    <w:rsid w:val="00553335"/>
    <w:rsid w:val="005538E7"/>
    <w:rsid w:val="00554818"/>
    <w:rsid w:val="005568AC"/>
    <w:rsid w:val="00556C18"/>
    <w:rsid w:val="00556E56"/>
    <w:rsid w:val="00557757"/>
    <w:rsid w:val="00562061"/>
    <w:rsid w:val="0056284C"/>
    <w:rsid w:val="00562C3C"/>
    <w:rsid w:val="00563469"/>
    <w:rsid w:val="00563CB0"/>
    <w:rsid w:val="00563DE2"/>
    <w:rsid w:val="00564446"/>
    <w:rsid w:val="00564B0F"/>
    <w:rsid w:val="005652BC"/>
    <w:rsid w:val="00566F6D"/>
    <w:rsid w:val="005752E7"/>
    <w:rsid w:val="0057530E"/>
    <w:rsid w:val="00575CAB"/>
    <w:rsid w:val="00577C01"/>
    <w:rsid w:val="00577F5C"/>
    <w:rsid w:val="005808E8"/>
    <w:rsid w:val="0058120F"/>
    <w:rsid w:val="00581A8D"/>
    <w:rsid w:val="00581F60"/>
    <w:rsid w:val="00582C61"/>
    <w:rsid w:val="00583154"/>
    <w:rsid w:val="005833A0"/>
    <w:rsid w:val="00583539"/>
    <w:rsid w:val="00584727"/>
    <w:rsid w:val="00584C83"/>
    <w:rsid w:val="00585A7A"/>
    <w:rsid w:val="005865B1"/>
    <w:rsid w:val="00587104"/>
    <w:rsid w:val="00587577"/>
    <w:rsid w:val="00587D1C"/>
    <w:rsid w:val="00590EA4"/>
    <w:rsid w:val="00591792"/>
    <w:rsid w:val="00591A5B"/>
    <w:rsid w:val="00591BDF"/>
    <w:rsid w:val="005978B0"/>
    <w:rsid w:val="005A073D"/>
    <w:rsid w:val="005A0754"/>
    <w:rsid w:val="005A0A48"/>
    <w:rsid w:val="005A1DFE"/>
    <w:rsid w:val="005A7E7C"/>
    <w:rsid w:val="005B0018"/>
    <w:rsid w:val="005B0967"/>
    <w:rsid w:val="005B0D82"/>
    <w:rsid w:val="005B2687"/>
    <w:rsid w:val="005B3042"/>
    <w:rsid w:val="005B5D1B"/>
    <w:rsid w:val="005C0D97"/>
    <w:rsid w:val="005C1C31"/>
    <w:rsid w:val="005C21D6"/>
    <w:rsid w:val="005C2627"/>
    <w:rsid w:val="005C3443"/>
    <w:rsid w:val="005C3919"/>
    <w:rsid w:val="005C3D81"/>
    <w:rsid w:val="005C466E"/>
    <w:rsid w:val="005C5BD5"/>
    <w:rsid w:val="005C5ECA"/>
    <w:rsid w:val="005C5F65"/>
    <w:rsid w:val="005D03AF"/>
    <w:rsid w:val="005D051B"/>
    <w:rsid w:val="005D0AFD"/>
    <w:rsid w:val="005D0BA1"/>
    <w:rsid w:val="005D14F2"/>
    <w:rsid w:val="005D2CD5"/>
    <w:rsid w:val="005D3428"/>
    <w:rsid w:val="005D4096"/>
    <w:rsid w:val="005D4871"/>
    <w:rsid w:val="005D63E6"/>
    <w:rsid w:val="005D7006"/>
    <w:rsid w:val="005D7A6A"/>
    <w:rsid w:val="005E0DD7"/>
    <w:rsid w:val="005E11CC"/>
    <w:rsid w:val="005E168A"/>
    <w:rsid w:val="005E23E1"/>
    <w:rsid w:val="005E3303"/>
    <w:rsid w:val="005E4F5E"/>
    <w:rsid w:val="005E5078"/>
    <w:rsid w:val="005E5842"/>
    <w:rsid w:val="005E5E7C"/>
    <w:rsid w:val="005E79B3"/>
    <w:rsid w:val="005F0B45"/>
    <w:rsid w:val="005F0F0E"/>
    <w:rsid w:val="005F122C"/>
    <w:rsid w:val="005F1F19"/>
    <w:rsid w:val="005F2E8A"/>
    <w:rsid w:val="005F4544"/>
    <w:rsid w:val="005F54D4"/>
    <w:rsid w:val="005F5A20"/>
    <w:rsid w:val="005F6D53"/>
    <w:rsid w:val="005F765C"/>
    <w:rsid w:val="005F7FB9"/>
    <w:rsid w:val="0060057C"/>
    <w:rsid w:val="00601A51"/>
    <w:rsid w:val="00601BE5"/>
    <w:rsid w:val="0060219F"/>
    <w:rsid w:val="006033B0"/>
    <w:rsid w:val="0060512A"/>
    <w:rsid w:val="00607691"/>
    <w:rsid w:val="0061198F"/>
    <w:rsid w:val="00612400"/>
    <w:rsid w:val="00612B10"/>
    <w:rsid w:val="00613295"/>
    <w:rsid w:val="00614097"/>
    <w:rsid w:val="006151D5"/>
    <w:rsid w:val="00615D9A"/>
    <w:rsid w:val="00616559"/>
    <w:rsid w:val="0061716A"/>
    <w:rsid w:val="0061763D"/>
    <w:rsid w:val="0061794D"/>
    <w:rsid w:val="00617E9C"/>
    <w:rsid w:val="00621F6F"/>
    <w:rsid w:val="00622BFD"/>
    <w:rsid w:val="00624026"/>
    <w:rsid w:val="00624240"/>
    <w:rsid w:val="00625137"/>
    <w:rsid w:val="006264C9"/>
    <w:rsid w:val="006269F4"/>
    <w:rsid w:val="00630DB5"/>
    <w:rsid w:val="00631800"/>
    <w:rsid w:val="00632432"/>
    <w:rsid w:val="00632C17"/>
    <w:rsid w:val="00634E5F"/>
    <w:rsid w:val="00634F6B"/>
    <w:rsid w:val="00636224"/>
    <w:rsid w:val="0063664B"/>
    <w:rsid w:val="006368D3"/>
    <w:rsid w:val="00636943"/>
    <w:rsid w:val="00640308"/>
    <w:rsid w:val="00646EB0"/>
    <w:rsid w:val="00651624"/>
    <w:rsid w:val="00651B85"/>
    <w:rsid w:val="00652665"/>
    <w:rsid w:val="00657400"/>
    <w:rsid w:val="00660B19"/>
    <w:rsid w:val="00660DE3"/>
    <w:rsid w:val="00661C24"/>
    <w:rsid w:val="00661E37"/>
    <w:rsid w:val="00665731"/>
    <w:rsid w:val="00670F64"/>
    <w:rsid w:val="006738C6"/>
    <w:rsid w:val="00673B9C"/>
    <w:rsid w:val="00677C39"/>
    <w:rsid w:val="00682FD9"/>
    <w:rsid w:val="00683F85"/>
    <w:rsid w:val="00687E9D"/>
    <w:rsid w:val="0069191E"/>
    <w:rsid w:val="00691A3D"/>
    <w:rsid w:val="00691D91"/>
    <w:rsid w:val="00693166"/>
    <w:rsid w:val="00693C1C"/>
    <w:rsid w:val="00694329"/>
    <w:rsid w:val="00697861"/>
    <w:rsid w:val="006A3A88"/>
    <w:rsid w:val="006A641F"/>
    <w:rsid w:val="006A6BB7"/>
    <w:rsid w:val="006A6C6E"/>
    <w:rsid w:val="006A6E8B"/>
    <w:rsid w:val="006A7152"/>
    <w:rsid w:val="006B0B78"/>
    <w:rsid w:val="006B1CF0"/>
    <w:rsid w:val="006B1FE2"/>
    <w:rsid w:val="006B28AC"/>
    <w:rsid w:val="006B2F98"/>
    <w:rsid w:val="006B55FC"/>
    <w:rsid w:val="006C0532"/>
    <w:rsid w:val="006C1347"/>
    <w:rsid w:val="006C23AD"/>
    <w:rsid w:val="006C2AF6"/>
    <w:rsid w:val="006C3F29"/>
    <w:rsid w:val="006C54A6"/>
    <w:rsid w:val="006C5EAC"/>
    <w:rsid w:val="006C7C52"/>
    <w:rsid w:val="006D0DDD"/>
    <w:rsid w:val="006D1CFC"/>
    <w:rsid w:val="006D2A47"/>
    <w:rsid w:val="006D49E8"/>
    <w:rsid w:val="006D6B72"/>
    <w:rsid w:val="006D7AAB"/>
    <w:rsid w:val="006E05E2"/>
    <w:rsid w:val="006E1672"/>
    <w:rsid w:val="006E2366"/>
    <w:rsid w:val="006E2AF5"/>
    <w:rsid w:val="006E2EA9"/>
    <w:rsid w:val="006E4125"/>
    <w:rsid w:val="006E5B2D"/>
    <w:rsid w:val="006E7115"/>
    <w:rsid w:val="006E7C27"/>
    <w:rsid w:val="006F043F"/>
    <w:rsid w:val="006F2B1A"/>
    <w:rsid w:val="006F32DD"/>
    <w:rsid w:val="006F349B"/>
    <w:rsid w:val="006F41FD"/>
    <w:rsid w:val="006F4A81"/>
    <w:rsid w:val="006F6FB8"/>
    <w:rsid w:val="007015CF"/>
    <w:rsid w:val="007028C8"/>
    <w:rsid w:val="007048EC"/>
    <w:rsid w:val="007106EE"/>
    <w:rsid w:val="00710FAD"/>
    <w:rsid w:val="00711359"/>
    <w:rsid w:val="00711992"/>
    <w:rsid w:val="007123F8"/>
    <w:rsid w:val="00712A09"/>
    <w:rsid w:val="00712BAF"/>
    <w:rsid w:val="00712CF8"/>
    <w:rsid w:val="00714859"/>
    <w:rsid w:val="00717462"/>
    <w:rsid w:val="00717DC2"/>
    <w:rsid w:val="0072197D"/>
    <w:rsid w:val="00722734"/>
    <w:rsid w:val="00722955"/>
    <w:rsid w:val="007235F3"/>
    <w:rsid w:val="00723FAC"/>
    <w:rsid w:val="00724276"/>
    <w:rsid w:val="00724742"/>
    <w:rsid w:val="00724AB8"/>
    <w:rsid w:val="00724CF1"/>
    <w:rsid w:val="00725120"/>
    <w:rsid w:val="0072628E"/>
    <w:rsid w:val="00727C56"/>
    <w:rsid w:val="00727F41"/>
    <w:rsid w:val="007316CC"/>
    <w:rsid w:val="0073252F"/>
    <w:rsid w:val="00733ACE"/>
    <w:rsid w:val="00733D83"/>
    <w:rsid w:val="00733DFB"/>
    <w:rsid w:val="00734A6A"/>
    <w:rsid w:val="00735338"/>
    <w:rsid w:val="00735611"/>
    <w:rsid w:val="00735C63"/>
    <w:rsid w:val="007373B4"/>
    <w:rsid w:val="00737431"/>
    <w:rsid w:val="00742EEE"/>
    <w:rsid w:val="007430FC"/>
    <w:rsid w:val="00743337"/>
    <w:rsid w:val="00744155"/>
    <w:rsid w:val="0074449C"/>
    <w:rsid w:val="007445F2"/>
    <w:rsid w:val="00744AE8"/>
    <w:rsid w:val="0074638A"/>
    <w:rsid w:val="007463C9"/>
    <w:rsid w:val="007500C7"/>
    <w:rsid w:val="0075015F"/>
    <w:rsid w:val="00751A88"/>
    <w:rsid w:val="0075541E"/>
    <w:rsid w:val="00756266"/>
    <w:rsid w:val="0075698B"/>
    <w:rsid w:val="00757582"/>
    <w:rsid w:val="007642F5"/>
    <w:rsid w:val="007649C6"/>
    <w:rsid w:val="007667C4"/>
    <w:rsid w:val="007702EB"/>
    <w:rsid w:val="007706A4"/>
    <w:rsid w:val="00770787"/>
    <w:rsid w:val="00770A12"/>
    <w:rsid w:val="00771086"/>
    <w:rsid w:val="00771C89"/>
    <w:rsid w:val="00772629"/>
    <w:rsid w:val="00774274"/>
    <w:rsid w:val="00776134"/>
    <w:rsid w:val="00776F86"/>
    <w:rsid w:val="00777A72"/>
    <w:rsid w:val="00780289"/>
    <w:rsid w:val="007810C6"/>
    <w:rsid w:val="007818DF"/>
    <w:rsid w:val="0078199F"/>
    <w:rsid w:val="00781FB1"/>
    <w:rsid w:val="007824D0"/>
    <w:rsid w:val="007843EA"/>
    <w:rsid w:val="00785551"/>
    <w:rsid w:val="0079089B"/>
    <w:rsid w:val="007916F3"/>
    <w:rsid w:val="00791AA2"/>
    <w:rsid w:val="00792028"/>
    <w:rsid w:val="00792119"/>
    <w:rsid w:val="00793418"/>
    <w:rsid w:val="007A0B45"/>
    <w:rsid w:val="007A322B"/>
    <w:rsid w:val="007A4BB5"/>
    <w:rsid w:val="007A5679"/>
    <w:rsid w:val="007A5C39"/>
    <w:rsid w:val="007A7527"/>
    <w:rsid w:val="007B002D"/>
    <w:rsid w:val="007B09D3"/>
    <w:rsid w:val="007B0CA8"/>
    <w:rsid w:val="007B0F94"/>
    <w:rsid w:val="007B16ED"/>
    <w:rsid w:val="007B3C33"/>
    <w:rsid w:val="007B4516"/>
    <w:rsid w:val="007B4C7D"/>
    <w:rsid w:val="007B580A"/>
    <w:rsid w:val="007B5E06"/>
    <w:rsid w:val="007C03C7"/>
    <w:rsid w:val="007C0EC7"/>
    <w:rsid w:val="007C1F5C"/>
    <w:rsid w:val="007C27B4"/>
    <w:rsid w:val="007C2C64"/>
    <w:rsid w:val="007C45D7"/>
    <w:rsid w:val="007C5BAB"/>
    <w:rsid w:val="007C6FD8"/>
    <w:rsid w:val="007D4552"/>
    <w:rsid w:val="007D48BA"/>
    <w:rsid w:val="007D71F8"/>
    <w:rsid w:val="007E0EC7"/>
    <w:rsid w:val="007E23D0"/>
    <w:rsid w:val="007E267E"/>
    <w:rsid w:val="007E33DC"/>
    <w:rsid w:val="007E3BD6"/>
    <w:rsid w:val="007E4F58"/>
    <w:rsid w:val="007E6352"/>
    <w:rsid w:val="007E68A8"/>
    <w:rsid w:val="007F101A"/>
    <w:rsid w:val="007F1182"/>
    <w:rsid w:val="007F2829"/>
    <w:rsid w:val="007F3EA6"/>
    <w:rsid w:val="007F58F1"/>
    <w:rsid w:val="007F72B7"/>
    <w:rsid w:val="007F7B21"/>
    <w:rsid w:val="00801D55"/>
    <w:rsid w:val="008039FA"/>
    <w:rsid w:val="00806298"/>
    <w:rsid w:val="008063A3"/>
    <w:rsid w:val="00806DBB"/>
    <w:rsid w:val="0081195B"/>
    <w:rsid w:val="00813411"/>
    <w:rsid w:val="00813613"/>
    <w:rsid w:val="00813C02"/>
    <w:rsid w:val="00813C65"/>
    <w:rsid w:val="008146FE"/>
    <w:rsid w:val="00814AB4"/>
    <w:rsid w:val="00814F8A"/>
    <w:rsid w:val="008150C9"/>
    <w:rsid w:val="0081514A"/>
    <w:rsid w:val="00815BE9"/>
    <w:rsid w:val="0081655F"/>
    <w:rsid w:val="008167C2"/>
    <w:rsid w:val="0081787C"/>
    <w:rsid w:val="00817BB3"/>
    <w:rsid w:val="00817C20"/>
    <w:rsid w:val="00823723"/>
    <w:rsid w:val="00824850"/>
    <w:rsid w:val="008251F9"/>
    <w:rsid w:val="00825B87"/>
    <w:rsid w:val="00825F78"/>
    <w:rsid w:val="00826C5E"/>
    <w:rsid w:val="00827ADC"/>
    <w:rsid w:val="00830780"/>
    <w:rsid w:val="00831BF0"/>
    <w:rsid w:val="0083252D"/>
    <w:rsid w:val="00832545"/>
    <w:rsid w:val="00832DE0"/>
    <w:rsid w:val="0083384D"/>
    <w:rsid w:val="00837D64"/>
    <w:rsid w:val="00844A39"/>
    <w:rsid w:val="008450AB"/>
    <w:rsid w:val="008457FC"/>
    <w:rsid w:val="008475BE"/>
    <w:rsid w:val="00847E81"/>
    <w:rsid w:val="00851525"/>
    <w:rsid w:val="00853236"/>
    <w:rsid w:val="00854BAD"/>
    <w:rsid w:val="0085508A"/>
    <w:rsid w:val="008553AB"/>
    <w:rsid w:val="00856098"/>
    <w:rsid w:val="008604A6"/>
    <w:rsid w:val="00860987"/>
    <w:rsid w:val="00861869"/>
    <w:rsid w:val="0086362E"/>
    <w:rsid w:val="00863A4D"/>
    <w:rsid w:val="008644CB"/>
    <w:rsid w:val="00866961"/>
    <w:rsid w:val="00867385"/>
    <w:rsid w:val="00867736"/>
    <w:rsid w:val="00867F79"/>
    <w:rsid w:val="0087196D"/>
    <w:rsid w:val="0087236C"/>
    <w:rsid w:val="00873E78"/>
    <w:rsid w:val="008749BE"/>
    <w:rsid w:val="008754D5"/>
    <w:rsid w:val="008764E8"/>
    <w:rsid w:val="0087690E"/>
    <w:rsid w:val="00877694"/>
    <w:rsid w:val="0088087E"/>
    <w:rsid w:val="00880A73"/>
    <w:rsid w:val="00880EBE"/>
    <w:rsid w:val="00882FF6"/>
    <w:rsid w:val="00885ED7"/>
    <w:rsid w:val="00885F1B"/>
    <w:rsid w:val="00886796"/>
    <w:rsid w:val="00887E84"/>
    <w:rsid w:val="00887FCF"/>
    <w:rsid w:val="00890771"/>
    <w:rsid w:val="00892852"/>
    <w:rsid w:val="008969E1"/>
    <w:rsid w:val="00896B04"/>
    <w:rsid w:val="008976AC"/>
    <w:rsid w:val="00897A38"/>
    <w:rsid w:val="008A073A"/>
    <w:rsid w:val="008A0BA2"/>
    <w:rsid w:val="008A3672"/>
    <w:rsid w:val="008A3A18"/>
    <w:rsid w:val="008A4E47"/>
    <w:rsid w:val="008A5452"/>
    <w:rsid w:val="008A5EE8"/>
    <w:rsid w:val="008A68D2"/>
    <w:rsid w:val="008A6CEE"/>
    <w:rsid w:val="008A72EE"/>
    <w:rsid w:val="008B0399"/>
    <w:rsid w:val="008B10BD"/>
    <w:rsid w:val="008B22CC"/>
    <w:rsid w:val="008B24F2"/>
    <w:rsid w:val="008B790E"/>
    <w:rsid w:val="008B7D34"/>
    <w:rsid w:val="008C013C"/>
    <w:rsid w:val="008C0FD1"/>
    <w:rsid w:val="008C1818"/>
    <w:rsid w:val="008C1DB8"/>
    <w:rsid w:val="008C35B7"/>
    <w:rsid w:val="008C3600"/>
    <w:rsid w:val="008C3696"/>
    <w:rsid w:val="008C3A51"/>
    <w:rsid w:val="008C3AD3"/>
    <w:rsid w:val="008C4849"/>
    <w:rsid w:val="008C52D2"/>
    <w:rsid w:val="008C5D80"/>
    <w:rsid w:val="008C71CA"/>
    <w:rsid w:val="008D14C1"/>
    <w:rsid w:val="008D218F"/>
    <w:rsid w:val="008D34A2"/>
    <w:rsid w:val="008D4452"/>
    <w:rsid w:val="008D4F1A"/>
    <w:rsid w:val="008D579B"/>
    <w:rsid w:val="008D664E"/>
    <w:rsid w:val="008D6693"/>
    <w:rsid w:val="008D6C04"/>
    <w:rsid w:val="008D6ECB"/>
    <w:rsid w:val="008D7A32"/>
    <w:rsid w:val="008D7AB8"/>
    <w:rsid w:val="008E15AF"/>
    <w:rsid w:val="008E15DD"/>
    <w:rsid w:val="008E21E2"/>
    <w:rsid w:val="008E324E"/>
    <w:rsid w:val="008E36A8"/>
    <w:rsid w:val="008E4E25"/>
    <w:rsid w:val="008E5A71"/>
    <w:rsid w:val="008E600A"/>
    <w:rsid w:val="008E71C7"/>
    <w:rsid w:val="008E7A91"/>
    <w:rsid w:val="008F190F"/>
    <w:rsid w:val="008F2638"/>
    <w:rsid w:val="008F267F"/>
    <w:rsid w:val="008F37D1"/>
    <w:rsid w:val="008F3DAA"/>
    <w:rsid w:val="008F443B"/>
    <w:rsid w:val="008F4E7A"/>
    <w:rsid w:val="008F54B5"/>
    <w:rsid w:val="008F577C"/>
    <w:rsid w:val="008F616F"/>
    <w:rsid w:val="00900055"/>
    <w:rsid w:val="009006D5"/>
    <w:rsid w:val="00903419"/>
    <w:rsid w:val="00903A16"/>
    <w:rsid w:val="009062DA"/>
    <w:rsid w:val="00907BDD"/>
    <w:rsid w:val="009125B3"/>
    <w:rsid w:val="0091441B"/>
    <w:rsid w:val="009171F9"/>
    <w:rsid w:val="00917F1F"/>
    <w:rsid w:val="00921830"/>
    <w:rsid w:val="00923D83"/>
    <w:rsid w:val="00924CB0"/>
    <w:rsid w:val="00926E0F"/>
    <w:rsid w:val="00927EA2"/>
    <w:rsid w:val="00931AD9"/>
    <w:rsid w:val="00932643"/>
    <w:rsid w:val="00935597"/>
    <w:rsid w:val="00936943"/>
    <w:rsid w:val="00936BF3"/>
    <w:rsid w:val="00937C61"/>
    <w:rsid w:val="0094061F"/>
    <w:rsid w:val="00941DF4"/>
    <w:rsid w:val="00942611"/>
    <w:rsid w:val="00942E01"/>
    <w:rsid w:val="009431AA"/>
    <w:rsid w:val="009442E1"/>
    <w:rsid w:val="00944F65"/>
    <w:rsid w:val="009469DC"/>
    <w:rsid w:val="00947C2B"/>
    <w:rsid w:val="00947FE9"/>
    <w:rsid w:val="00950F88"/>
    <w:rsid w:val="00950FB3"/>
    <w:rsid w:val="009547A2"/>
    <w:rsid w:val="0096030B"/>
    <w:rsid w:val="009616BA"/>
    <w:rsid w:val="00961A4D"/>
    <w:rsid w:val="00963B62"/>
    <w:rsid w:val="00964DA0"/>
    <w:rsid w:val="0096696D"/>
    <w:rsid w:val="0096763E"/>
    <w:rsid w:val="00970278"/>
    <w:rsid w:val="00970C05"/>
    <w:rsid w:val="00970C2E"/>
    <w:rsid w:val="00971027"/>
    <w:rsid w:val="00972131"/>
    <w:rsid w:val="009723EF"/>
    <w:rsid w:val="00972B04"/>
    <w:rsid w:val="009735DA"/>
    <w:rsid w:val="00974E05"/>
    <w:rsid w:val="0097622E"/>
    <w:rsid w:val="00977C75"/>
    <w:rsid w:val="009801DB"/>
    <w:rsid w:val="0098179F"/>
    <w:rsid w:val="00982682"/>
    <w:rsid w:val="00982B0D"/>
    <w:rsid w:val="00983C63"/>
    <w:rsid w:val="009851A6"/>
    <w:rsid w:val="00985302"/>
    <w:rsid w:val="00986420"/>
    <w:rsid w:val="009867AF"/>
    <w:rsid w:val="00986AEC"/>
    <w:rsid w:val="009906FB"/>
    <w:rsid w:val="009915A1"/>
    <w:rsid w:val="0099313E"/>
    <w:rsid w:val="00994CF6"/>
    <w:rsid w:val="00995F08"/>
    <w:rsid w:val="009A12D2"/>
    <w:rsid w:val="009A261B"/>
    <w:rsid w:val="009A4A3B"/>
    <w:rsid w:val="009A70F7"/>
    <w:rsid w:val="009B0E21"/>
    <w:rsid w:val="009B195B"/>
    <w:rsid w:val="009B3816"/>
    <w:rsid w:val="009B3944"/>
    <w:rsid w:val="009B4028"/>
    <w:rsid w:val="009B46F9"/>
    <w:rsid w:val="009B4D45"/>
    <w:rsid w:val="009B562F"/>
    <w:rsid w:val="009B6FB3"/>
    <w:rsid w:val="009B705C"/>
    <w:rsid w:val="009C1288"/>
    <w:rsid w:val="009C157F"/>
    <w:rsid w:val="009C28C8"/>
    <w:rsid w:val="009C3919"/>
    <w:rsid w:val="009C4577"/>
    <w:rsid w:val="009C47C1"/>
    <w:rsid w:val="009C494C"/>
    <w:rsid w:val="009C50C9"/>
    <w:rsid w:val="009C5124"/>
    <w:rsid w:val="009C551A"/>
    <w:rsid w:val="009C60AC"/>
    <w:rsid w:val="009C732A"/>
    <w:rsid w:val="009C73B1"/>
    <w:rsid w:val="009D0310"/>
    <w:rsid w:val="009D1AD1"/>
    <w:rsid w:val="009D1B66"/>
    <w:rsid w:val="009D2500"/>
    <w:rsid w:val="009D2BCD"/>
    <w:rsid w:val="009D30F7"/>
    <w:rsid w:val="009D40EB"/>
    <w:rsid w:val="009D4110"/>
    <w:rsid w:val="009D45B9"/>
    <w:rsid w:val="009D48F5"/>
    <w:rsid w:val="009D6CE3"/>
    <w:rsid w:val="009D739C"/>
    <w:rsid w:val="009D7673"/>
    <w:rsid w:val="009E1645"/>
    <w:rsid w:val="009E45FB"/>
    <w:rsid w:val="009E4DDB"/>
    <w:rsid w:val="009E574E"/>
    <w:rsid w:val="009E5838"/>
    <w:rsid w:val="009E5EB3"/>
    <w:rsid w:val="009F02E8"/>
    <w:rsid w:val="009F1AE2"/>
    <w:rsid w:val="009F1BCB"/>
    <w:rsid w:val="009F30CF"/>
    <w:rsid w:val="009F31DE"/>
    <w:rsid w:val="009F373D"/>
    <w:rsid w:val="009F4559"/>
    <w:rsid w:val="009F5FD9"/>
    <w:rsid w:val="009F7081"/>
    <w:rsid w:val="00A00DA1"/>
    <w:rsid w:val="00A018CF"/>
    <w:rsid w:val="00A01B91"/>
    <w:rsid w:val="00A0238B"/>
    <w:rsid w:val="00A02DBD"/>
    <w:rsid w:val="00A03708"/>
    <w:rsid w:val="00A03CA3"/>
    <w:rsid w:val="00A0487D"/>
    <w:rsid w:val="00A0490F"/>
    <w:rsid w:val="00A12E59"/>
    <w:rsid w:val="00A13F24"/>
    <w:rsid w:val="00A16040"/>
    <w:rsid w:val="00A1725A"/>
    <w:rsid w:val="00A21762"/>
    <w:rsid w:val="00A21EDA"/>
    <w:rsid w:val="00A223FD"/>
    <w:rsid w:val="00A23620"/>
    <w:rsid w:val="00A25CA9"/>
    <w:rsid w:val="00A27026"/>
    <w:rsid w:val="00A27D48"/>
    <w:rsid w:val="00A32260"/>
    <w:rsid w:val="00A324D8"/>
    <w:rsid w:val="00A35988"/>
    <w:rsid w:val="00A35D49"/>
    <w:rsid w:val="00A36827"/>
    <w:rsid w:val="00A376D4"/>
    <w:rsid w:val="00A41440"/>
    <w:rsid w:val="00A4195E"/>
    <w:rsid w:val="00A429BA"/>
    <w:rsid w:val="00A43F4B"/>
    <w:rsid w:val="00A45E3A"/>
    <w:rsid w:val="00A46563"/>
    <w:rsid w:val="00A5112C"/>
    <w:rsid w:val="00A5259D"/>
    <w:rsid w:val="00A54737"/>
    <w:rsid w:val="00A552DF"/>
    <w:rsid w:val="00A55F43"/>
    <w:rsid w:val="00A57EA5"/>
    <w:rsid w:val="00A601D7"/>
    <w:rsid w:val="00A61EF3"/>
    <w:rsid w:val="00A63EE1"/>
    <w:rsid w:val="00A705C0"/>
    <w:rsid w:val="00A71BE1"/>
    <w:rsid w:val="00A7296F"/>
    <w:rsid w:val="00A72AFE"/>
    <w:rsid w:val="00A74567"/>
    <w:rsid w:val="00A75BE1"/>
    <w:rsid w:val="00A768DD"/>
    <w:rsid w:val="00A77822"/>
    <w:rsid w:val="00A801B2"/>
    <w:rsid w:val="00A815AA"/>
    <w:rsid w:val="00A8225F"/>
    <w:rsid w:val="00A84029"/>
    <w:rsid w:val="00A875CB"/>
    <w:rsid w:val="00A879E3"/>
    <w:rsid w:val="00A91B46"/>
    <w:rsid w:val="00A926AB"/>
    <w:rsid w:val="00A92FAA"/>
    <w:rsid w:val="00A946D4"/>
    <w:rsid w:val="00A95C66"/>
    <w:rsid w:val="00A9633F"/>
    <w:rsid w:val="00A96F2E"/>
    <w:rsid w:val="00A97C29"/>
    <w:rsid w:val="00AA0802"/>
    <w:rsid w:val="00AA0E2C"/>
    <w:rsid w:val="00AA3FAC"/>
    <w:rsid w:val="00AA4A30"/>
    <w:rsid w:val="00AA4CC0"/>
    <w:rsid w:val="00AA6772"/>
    <w:rsid w:val="00AA69A8"/>
    <w:rsid w:val="00AA700B"/>
    <w:rsid w:val="00AA71BC"/>
    <w:rsid w:val="00AA777C"/>
    <w:rsid w:val="00AB1652"/>
    <w:rsid w:val="00AB2159"/>
    <w:rsid w:val="00AB25E9"/>
    <w:rsid w:val="00AB5468"/>
    <w:rsid w:val="00AB54F5"/>
    <w:rsid w:val="00AB6282"/>
    <w:rsid w:val="00AC134C"/>
    <w:rsid w:val="00AC154D"/>
    <w:rsid w:val="00AC1568"/>
    <w:rsid w:val="00AC20F7"/>
    <w:rsid w:val="00AC2FBE"/>
    <w:rsid w:val="00AC31D8"/>
    <w:rsid w:val="00AC4C73"/>
    <w:rsid w:val="00AC5B92"/>
    <w:rsid w:val="00AC636B"/>
    <w:rsid w:val="00AC652E"/>
    <w:rsid w:val="00AC67D6"/>
    <w:rsid w:val="00AC6850"/>
    <w:rsid w:val="00AC6A8A"/>
    <w:rsid w:val="00AC71BC"/>
    <w:rsid w:val="00AC7729"/>
    <w:rsid w:val="00AD19C7"/>
    <w:rsid w:val="00AD3018"/>
    <w:rsid w:val="00AD3ABB"/>
    <w:rsid w:val="00AD3C80"/>
    <w:rsid w:val="00AD7DBF"/>
    <w:rsid w:val="00AD7FE3"/>
    <w:rsid w:val="00AE01C3"/>
    <w:rsid w:val="00AE0F56"/>
    <w:rsid w:val="00AE1312"/>
    <w:rsid w:val="00AE2269"/>
    <w:rsid w:val="00AE3FEE"/>
    <w:rsid w:val="00AE600E"/>
    <w:rsid w:val="00AF0543"/>
    <w:rsid w:val="00AF1047"/>
    <w:rsid w:val="00AF1B2E"/>
    <w:rsid w:val="00AF2A00"/>
    <w:rsid w:val="00AF2F57"/>
    <w:rsid w:val="00AF35F4"/>
    <w:rsid w:val="00AF4576"/>
    <w:rsid w:val="00AF6790"/>
    <w:rsid w:val="00AF72AC"/>
    <w:rsid w:val="00AF7339"/>
    <w:rsid w:val="00AF7E81"/>
    <w:rsid w:val="00B005A1"/>
    <w:rsid w:val="00B0121C"/>
    <w:rsid w:val="00B0377F"/>
    <w:rsid w:val="00B04626"/>
    <w:rsid w:val="00B04EB7"/>
    <w:rsid w:val="00B05027"/>
    <w:rsid w:val="00B07478"/>
    <w:rsid w:val="00B12264"/>
    <w:rsid w:val="00B12754"/>
    <w:rsid w:val="00B13458"/>
    <w:rsid w:val="00B17074"/>
    <w:rsid w:val="00B17646"/>
    <w:rsid w:val="00B17E32"/>
    <w:rsid w:val="00B17FE9"/>
    <w:rsid w:val="00B2212D"/>
    <w:rsid w:val="00B22F2A"/>
    <w:rsid w:val="00B2593C"/>
    <w:rsid w:val="00B263E9"/>
    <w:rsid w:val="00B265FA"/>
    <w:rsid w:val="00B26666"/>
    <w:rsid w:val="00B27B13"/>
    <w:rsid w:val="00B30257"/>
    <w:rsid w:val="00B308A5"/>
    <w:rsid w:val="00B30ED1"/>
    <w:rsid w:val="00B31CAD"/>
    <w:rsid w:val="00B32FDE"/>
    <w:rsid w:val="00B33D35"/>
    <w:rsid w:val="00B3523D"/>
    <w:rsid w:val="00B355BC"/>
    <w:rsid w:val="00B36665"/>
    <w:rsid w:val="00B3678D"/>
    <w:rsid w:val="00B40179"/>
    <w:rsid w:val="00B401A5"/>
    <w:rsid w:val="00B408AD"/>
    <w:rsid w:val="00B42A58"/>
    <w:rsid w:val="00B43615"/>
    <w:rsid w:val="00B4362C"/>
    <w:rsid w:val="00B43EE2"/>
    <w:rsid w:val="00B45D14"/>
    <w:rsid w:val="00B46052"/>
    <w:rsid w:val="00B47E3E"/>
    <w:rsid w:val="00B5157A"/>
    <w:rsid w:val="00B526D4"/>
    <w:rsid w:val="00B542DE"/>
    <w:rsid w:val="00B55169"/>
    <w:rsid w:val="00B55676"/>
    <w:rsid w:val="00B5756E"/>
    <w:rsid w:val="00B57A7D"/>
    <w:rsid w:val="00B60F0D"/>
    <w:rsid w:val="00B62F8E"/>
    <w:rsid w:val="00B630E7"/>
    <w:rsid w:val="00B6316C"/>
    <w:rsid w:val="00B634C9"/>
    <w:rsid w:val="00B635E0"/>
    <w:rsid w:val="00B637CA"/>
    <w:rsid w:val="00B63881"/>
    <w:rsid w:val="00B64568"/>
    <w:rsid w:val="00B6470D"/>
    <w:rsid w:val="00B6601F"/>
    <w:rsid w:val="00B67484"/>
    <w:rsid w:val="00B67B5B"/>
    <w:rsid w:val="00B701B0"/>
    <w:rsid w:val="00B7184C"/>
    <w:rsid w:val="00B725E2"/>
    <w:rsid w:val="00B73608"/>
    <w:rsid w:val="00B75ADF"/>
    <w:rsid w:val="00B76856"/>
    <w:rsid w:val="00B77B25"/>
    <w:rsid w:val="00B80DE6"/>
    <w:rsid w:val="00B81C8C"/>
    <w:rsid w:val="00B822C7"/>
    <w:rsid w:val="00B82AB5"/>
    <w:rsid w:val="00B8344F"/>
    <w:rsid w:val="00B83DE7"/>
    <w:rsid w:val="00B85DCF"/>
    <w:rsid w:val="00B8770A"/>
    <w:rsid w:val="00B87CAA"/>
    <w:rsid w:val="00B9046D"/>
    <w:rsid w:val="00B9182A"/>
    <w:rsid w:val="00B929C9"/>
    <w:rsid w:val="00B93B6B"/>
    <w:rsid w:val="00B93E78"/>
    <w:rsid w:val="00B954C3"/>
    <w:rsid w:val="00B95D3C"/>
    <w:rsid w:val="00BA0499"/>
    <w:rsid w:val="00BA04E0"/>
    <w:rsid w:val="00BA0C5F"/>
    <w:rsid w:val="00BA0D29"/>
    <w:rsid w:val="00BA26C5"/>
    <w:rsid w:val="00BA2A72"/>
    <w:rsid w:val="00BA2F61"/>
    <w:rsid w:val="00BA383D"/>
    <w:rsid w:val="00BA5CB2"/>
    <w:rsid w:val="00BA6B3B"/>
    <w:rsid w:val="00BA7345"/>
    <w:rsid w:val="00BA7497"/>
    <w:rsid w:val="00BB01A7"/>
    <w:rsid w:val="00BB0BBC"/>
    <w:rsid w:val="00BB1264"/>
    <w:rsid w:val="00BB3DA9"/>
    <w:rsid w:val="00BB4196"/>
    <w:rsid w:val="00BB58C1"/>
    <w:rsid w:val="00BC1D05"/>
    <w:rsid w:val="00BC1FEF"/>
    <w:rsid w:val="00BC2E55"/>
    <w:rsid w:val="00BC4374"/>
    <w:rsid w:val="00BC5C5C"/>
    <w:rsid w:val="00BC6C8C"/>
    <w:rsid w:val="00BC6CE3"/>
    <w:rsid w:val="00BC7D0E"/>
    <w:rsid w:val="00BC7D36"/>
    <w:rsid w:val="00BD04B6"/>
    <w:rsid w:val="00BD3AC4"/>
    <w:rsid w:val="00BD4844"/>
    <w:rsid w:val="00BD4C49"/>
    <w:rsid w:val="00BD60E5"/>
    <w:rsid w:val="00BD7D92"/>
    <w:rsid w:val="00BE14D1"/>
    <w:rsid w:val="00BE4710"/>
    <w:rsid w:val="00BE66A1"/>
    <w:rsid w:val="00BE6B82"/>
    <w:rsid w:val="00BE71CD"/>
    <w:rsid w:val="00BF191B"/>
    <w:rsid w:val="00BF3A0A"/>
    <w:rsid w:val="00BF47AE"/>
    <w:rsid w:val="00BF64A5"/>
    <w:rsid w:val="00BF6BAE"/>
    <w:rsid w:val="00C059D6"/>
    <w:rsid w:val="00C06467"/>
    <w:rsid w:val="00C078ED"/>
    <w:rsid w:val="00C11555"/>
    <w:rsid w:val="00C13122"/>
    <w:rsid w:val="00C141E2"/>
    <w:rsid w:val="00C148B1"/>
    <w:rsid w:val="00C14C5C"/>
    <w:rsid w:val="00C16625"/>
    <w:rsid w:val="00C16750"/>
    <w:rsid w:val="00C17BC3"/>
    <w:rsid w:val="00C21BA9"/>
    <w:rsid w:val="00C2392D"/>
    <w:rsid w:val="00C258EC"/>
    <w:rsid w:val="00C27DE9"/>
    <w:rsid w:val="00C3079A"/>
    <w:rsid w:val="00C32447"/>
    <w:rsid w:val="00C32D8B"/>
    <w:rsid w:val="00C3321B"/>
    <w:rsid w:val="00C33661"/>
    <w:rsid w:val="00C33BB0"/>
    <w:rsid w:val="00C34CD0"/>
    <w:rsid w:val="00C3655F"/>
    <w:rsid w:val="00C44649"/>
    <w:rsid w:val="00C47EAF"/>
    <w:rsid w:val="00C50E68"/>
    <w:rsid w:val="00C51E3E"/>
    <w:rsid w:val="00C51EA6"/>
    <w:rsid w:val="00C5295E"/>
    <w:rsid w:val="00C52D4B"/>
    <w:rsid w:val="00C549AE"/>
    <w:rsid w:val="00C5508B"/>
    <w:rsid w:val="00C550CC"/>
    <w:rsid w:val="00C5547E"/>
    <w:rsid w:val="00C572C8"/>
    <w:rsid w:val="00C57852"/>
    <w:rsid w:val="00C57BB7"/>
    <w:rsid w:val="00C611A7"/>
    <w:rsid w:val="00C62AF9"/>
    <w:rsid w:val="00C63145"/>
    <w:rsid w:val="00C6375F"/>
    <w:rsid w:val="00C64458"/>
    <w:rsid w:val="00C64ED1"/>
    <w:rsid w:val="00C6699F"/>
    <w:rsid w:val="00C66B1B"/>
    <w:rsid w:val="00C67C31"/>
    <w:rsid w:val="00C70490"/>
    <w:rsid w:val="00C7153E"/>
    <w:rsid w:val="00C71767"/>
    <w:rsid w:val="00C71832"/>
    <w:rsid w:val="00C71BEF"/>
    <w:rsid w:val="00C73171"/>
    <w:rsid w:val="00C73B86"/>
    <w:rsid w:val="00C75972"/>
    <w:rsid w:val="00C7612E"/>
    <w:rsid w:val="00C80F7E"/>
    <w:rsid w:val="00C818E7"/>
    <w:rsid w:val="00C81B8D"/>
    <w:rsid w:val="00C82F2A"/>
    <w:rsid w:val="00C84FDE"/>
    <w:rsid w:val="00C85240"/>
    <w:rsid w:val="00C85D89"/>
    <w:rsid w:val="00C86478"/>
    <w:rsid w:val="00C86929"/>
    <w:rsid w:val="00C90346"/>
    <w:rsid w:val="00C90638"/>
    <w:rsid w:val="00C92B24"/>
    <w:rsid w:val="00C937B2"/>
    <w:rsid w:val="00C958AA"/>
    <w:rsid w:val="00C96ED4"/>
    <w:rsid w:val="00CA0744"/>
    <w:rsid w:val="00CA0B85"/>
    <w:rsid w:val="00CA124F"/>
    <w:rsid w:val="00CA1BE1"/>
    <w:rsid w:val="00CA1C56"/>
    <w:rsid w:val="00CA1E61"/>
    <w:rsid w:val="00CA35F8"/>
    <w:rsid w:val="00CA3745"/>
    <w:rsid w:val="00CA4F78"/>
    <w:rsid w:val="00CA7308"/>
    <w:rsid w:val="00CA7CDB"/>
    <w:rsid w:val="00CB005F"/>
    <w:rsid w:val="00CB026F"/>
    <w:rsid w:val="00CB0F1A"/>
    <w:rsid w:val="00CB2DCE"/>
    <w:rsid w:val="00CB58D3"/>
    <w:rsid w:val="00CB7A50"/>
    <w:rsid w:val="00CC1738"/>
    <w:rsid w:val="00CC1ABA"/>
    <w:rsid w:val="00CC29C3"/>
    <w:rsid w:val="00CC2D0A"/>
    <w:rsid w:val="00CC6804"/>
    <w:rsid w:val="00CD1C1C"/>
    <w:rsid w:val="00CD4A4D"/>
    <w:rsid w:val="00CD7761"/>
    <w:rsid w:val="00CD7FFD"/>
    <w:rsid w:val="00CE1351"/>
    <w:rsid w:val="00CE233E"/>
    <w:rsid w:val="00CE2723"/>
    <w:rsid w:val="00CE4435"/>
    <w:rsid w:val="00CE5486"/>
    <w:rsid w:val="00CF1B85"/>
    <w:rsid w:val="00CF261E"/>
    <w:rsid w:val="00CF266F"/>
    <w:rsid w:val="00CF27FC"/>
    <w:rsid w:val="00CF48A4"/>
    <w:rsid w:val="00CF5FDA"/>
    <w:rsid w:val="00CF6BB7"/>
    <w:rsid w:val="00CF7ACF"/>
    <w:rsid w:val="00CF7AE3"/>
    <w:rsid w:val="00D008DB"/>
    <w:rsid w:val="00D01530"/>
    <w:rsid w:val="00D0297F"/>
    <w:rsid w:val="00D0306A"/>
    <w:rsid w:val="00D03083"/>
    <w:rsid w:val="00D03658"/>
    <w:rsid w:val="00D0536D"/>
    <w:rsid w:val="00D10499"/>
    <w:rsid w:val="00D111BA"/>
    <w:rsid w:val="00D13200"/>
    <w:rsid w:val="00D13CB0"/>
    <w:rsid w:val="00D17520"/>
    <w:rsid w:val="00D176CA"/>
    <w:rsid w:val="00D23C03"/>
    <w:rsid w:val="00D23F43"/>
    <w:rsid w:val="00D2494E"/>
    <w:rsid w:val="00D25E1F"/>
    <w:rsid w:val="00D26ADA"/>
    <w:rsid w:val="00D303E0"/>
    <w:rsid w:val="00D3579E"/>
    <w:rsid w:val="00D365F3"/>
    <w:rsid w:val="00D3685D"/>
    <w:rsid w:val="00D375AE"/>
    <w:rsid w:val="00D40984"/>
    <w:rsid w:val="00D451DF"/>
    <w:rsid w:val="00D467A0"/>
    <w:rsid w:val="00D50B30"/>
    <w:rsid w:val="00D548C7"/>
    <w:rsid w:val="00D55C6F"/>
    <w:rsid w:val="00D55CE6"/>
    <w:rsid w:val="00D57298"/>
    <w:rsid w:val="00D5799F"/>
    <w:rsid w:val="00D62115"/>
    <w:rsid w:val="00D630D9"/>
    <w:rsid w:val="00D64010"/>
    <w:rsid w:val="00D64ED2"/>
    <w:rsid w:val="00D64F3A"/>
    <w:rsid w:val="00D67BB9"/>
    <w:rsid w:val="00D70028"/>
    <w:rsid w:val="00D708EA"/>
    <w:rsid w:val="00D7395E"/>
    <w:rsid w:val="00D73B7B"/>
    <w:rsid w:val="00D74452"/>
    <w:rsid w:val="00D74F20"/>
    <w:rsid w:val="00D756D9"/>
    <w:rsid w:val="00D75800"/>
    <w:rsid w:val="00D765B2"/>
    <w:rsid w:val="00D804B1"/>
    <w:rsid w:val="00D81810"/>
    <w:rsid w:val="00D81DA1"/>
    <w:rsid w:val="00D82820"/>
    <w:rsid w:val="00D840EC"/>
    <w:rsid w:val="00D863C2"/>
    <w:rsid w:val="00D90DDE"/>
    <w:rsid w:val="00D928C5"/>
    <w:rsid w:val="00D92AE9"/>
    <w:rsid w:val="00D92C60"/>
    <w:rsid w:val="00D938AD"/>
    <w:rsid w:val="00D946F1"/>
    <w:rsid w:val="00D950EF"/>
    <w:rsid w:val="00D9593E"/>
    <w:rsid w:val="00D95AC0"/>
    <w:rsid w:val="00D9611B"/>
    <w:rsid w:val="00D96C03"/>
    <w:rsid w:val="00DA04C9"/>
    <w:rsid w:val="00DA0587"/>
    <w:rsid w:val="00DA2362"/>
    <w:rsid w:val="00DA266C"/>
    <w:rsid w:val="00DA32F4"/>
    <w:rsid w:val="00DA4170"/>
    <w:rsid w:val="00DA48D1"/>
    <w:rsid w:val="00DA4FDA"/>
    <w:rsid w:val="00DA60C8"/>
    <w:rsid w:val="00DA657E"/>
    <w:rsid w:val="00DA6FE6"/>
    <w:rsid w:val="00DB0E5D"/>
    <w:rsid w:val="00DB0EAB"/>
    <w:rsid w:val="00DB1485"/>
    <w:rsid w:val="00DB1635"/>
    <w:rsid w:val="00DB179B"/>
    <w:rsid w:val="00DB3F84"/>
    <w:rsid w:val="00DB64F8"/>
    <w:rsid w:val="00DB6BA2"/>
    <w:rsid w:val="00DB7FF0"/>
    <w:rsid w:val="00DC0155"/>
    <w:rsid w:val="00DC0177"/>
    <w:rsid w:val="00DC0208"/>
    <w:rsid w:val="00DC0AFF"/>
    <w:rsid w:val="00DC1789"/>
    <w:rsid w:val="00DC290F"/>
    <w:rsid w:val="00DC573C"/>
    <w:rsid w:val="00DC65A5"/>
    <w:rsid w:val="00DD02E9"/>
    <w:rsid w:val="00DD0F68"/>
    <w:rsid w:val="00DD16C3"/>
    <w:rsid w:val="00DD2244"/>
    <w:rsid w:val="00DD2872"/>
    <w:rsid w:val="00DD2BAC"/>
    <w:rsid w:val="00DD49C5"/>
    <w:rsid w:val="00DD643C"/>
    <w:rsid w:val="00DD6CDD"/>
    <w:rsid w:val="00DD6F96"/>
    <w:rsid w:val="00DD7364"/>
    <w:rsid w:val="00DE03DD"/>
    <w:rsid w:val="00DE0C80"/>
    <w:rsid w:val="00DE21FD"/>
    <w:rsid w:val="00DE36A1"/>
    <w:rsid w:val="00DE3D4C"/>
    <w:rsid w:val="00DE51E5"/>
    <w:rsid w:val="00DE53FF"/>
    <w:rsid w:val="00DE54F2"/>
    <w:rsid w:val="00DE6F78"/>
    <w:rsid w:val="00DE6FFB"/>
    <w:rsid w:val="00DF14F9"/>
    <w:rsid w:val="00DF27B7"/>
    <w:rsid w:val="00DF2853"/>
    <w:rsid w:val="00DF2B1F"/>
    <w:rsid w:val="00DF3DA1"/>
    <w:rsid w:val="00DF4892"/>
    <w:rsid w:val="00DF592B"/>
    <w:rsid w:val="00E03D95"/>
    <w:rsid w:val="00E053C1"/>
    <w:rsid w:val="00E05C1D"/>
    <w:rsid w:val="00E060DC"/>
    <w:rsid w:val="00E06D76"/>
    <w:rsid w:val="00E0726C"/>
    <w:rsid w:val="00E11BF7"/>
    <w:rsid w:val="00E13D67"/>
    <w:rsid w:val="00E17299"/>
    <w:rsid w:val="00E1753A"/>
    <w:rsid w:val="00E2174C"/>
    <w:rsid w:val="00E22251"/>
    <w:rsid w:val="00E229F1"/>
    <w:rsid w:val="00E236AF"/>
    <w:rsid w:val="00E24321"/>
    <w:rsid w:val="00E24E6B"/>
    <w:rsid w:val="00E25D58"/>
    <w:rsid w:val="00E27645"/>
    <w:rsid w:val="00E27B5D"/>
    <w:rsid w:val="00E27BC6"/>
    <w:rsid w:val="00E31740"/>
    <w:rsid w:val="00E31821"/>
    <w:rsid w:val="00E31CBE"/>
    <w:rsid w:val="00E31D72"/>
    <w:rsid w:val="00E32FDB"/>
    <w:rsid w:val="00E3412B"/>
    <w:rsid w:val="00E3490E"/>
    <w:rsid w:val="00E352C3"/>
    <w:rsid w:val="00E35418"/>
    <w:rsid w:val="00E36E91"/>
    <w:rsid w:val="00E401A2"/>
    <w:rsid w:val="00E41E2B"/>
    <w:rsid w:val="00E42C04"/>
    <w:rsid w:val="00E44401"/>
    <w:rsid w:val="00E45129"/>
    <w:rsid w:val="00E45555"/>
    <w:rsid w:val="00E45C51"/>
    <w:rsid w:val="00E45D65"/>
    <w:rsid w:val="00E462F3"/>
    <w:rsid w:val="00E51583"/>
    <w:rsid w:val="00E5324C"/>
    <w:rsid w:val="00E536A5"/>
    <w:rsid w:val="00E541AB"/>
    <w:rsid w:val="00E54EF0"/>
    <w:rsid w:val="00E56C73"/>
    <w:rsid w:val="00E60BDC"/>
    <w:rsid w:val="00E62612"/>
    <w:rsid w:val="00E62AF3"/>
    <w:rsid w:val="00E63353"/>
    <w:rsid w:val="00E64816"/>
    <w:rsid w:val="00E649CE"/>
    <w:rsid w:val="00E65BD2"/>
    <w:rsid w:val="00E70C6F"/>
    <w:rsid w:val="00E71420"/>
    <w:rsid w:val="00E72432"/>
    <w:rsid w:val="00E731FD"/>
    <w:rsid w:val="00E75B6A"/>
    <w:rsid w:val="00E75F54"/>
    <w:rsid w:val="00E8098C"/>
    <w:rsid w:val="00E81A28"/>
    <w:rsid w:val="00E81C24"/>
    <w:rsid w:val="00E83C5C"/>
    <w:rsid w:val="00E85E5D"/>
    <w:rsid w:val="00E863F7"/>
    <w:rsid w:val="00E86B8E"/>
    <w:rsid w:val="00E8703C"/>
    <w:rsid w:val="00E87116"/>
    <w:rsid w:val="00E87A5F"/>
    <w:rsid w:val="00E9077C"/>
    <w:rsid w:val="00E910C4"/>
    <w:rsid w:val="00E918AD"/>
    <w:rsid w:val="00E928E0"/>
    <w:rsid w:val="00E93461"/>
    <w:rsid w:val="00E94370"/>
    <w:rsid w:val="00E95527"/>
    <w:rsid w:val="00E955CD"/>
    <w:rsid w:val="00E973D9"/>
    <w:rsid w:val="00EA4243"/>
    <w:rsid w:val="00EA4CE4"/>
    <w:rsid w:val="00EA5648"/>
    <w:rsid w:val="00EA5676"/>
    <w:rsid w:val="00EA64ED"/>
    <w:rsid w:val="00EA74CB"/>
    <w:rsid w:val="00EA761A"/>
    <w:rsid w:val="00EB2C3F"/>
    <w:rsid w:val="00EB34B9"/>
    <w:rsid w:val="00EB36E0"/>
    <w:rsid w:val="00EB3D18"/>
    <w:rsid w:val="00EB4879"/>
    <w:rsid w:val="00EB4E88"/>
    <w:rsid w:val="00EB6207"/>
    <w:rsid w:val="00EB652D"/>
    <w:rsid w:val="00EC3B49"/>
    <w:rsid w:val="00EC49B1"/>
    <w:rsid w:val="00EC4BCF"/>
    <w:rsid w:val="00EC61D1"/>
    <w:rsid w:val="00EC6F27"/>
    <w:rsid w:val="00ED1C9B"/>
    <w:rsid w:val="00ED2026"/>
    <w:rsid w:val="00ED26C7"/>
    <w:rsid w:val="00ED31D8"/>
    <w:rsid w:val="00ED60A7"/>
    <w:rsid w:val="00ED6CCC"/>
    <w:rsid w:val="00ED74B3"/>
    <w:rsid w:val="00ED74BB"/>
    <w:rsid w:val="00EE04F2"/>
    <w:rsid w:val="00EE0B5A"/>
    <w:rsid w:val="00EE0D5D"/>
    <w:rsid w:val="00EE2BC1"/>
    <w:rsid w:val="00EE4D3F"/>
    <w:rsid w:val="00EE5241"/>
    <w:rsid w:val="00EE5703"/>
    <w:rsid w:val="00EE590D"/>
    <w:rsid w:val="00EE7274"/>
    <w:rsid w:val="00EE7BA1"/>
    <w:rsid w:val="00EE7D60"/>
    <w:rsid w:val="00EF0A43"/>
    <w:rsid w:val="00EF1719"/>
    <w:rsid w:val="00EF1937"/>
    <w:rsid w:val="00EF22A0"/>
    <w:rsid w:val="00EF3076"/>
    <w:rsid w:val="00EF41B6"/>
    <w:rsid w:val="00EF46E6"/>
    <w:rsid w:val="00EF478C"/>
    <w:rsid w:val="00EF5CDD"/>
    <w:rsid w:val="00EF63F4"/>
    <w:rsid w:val="00F00054"/>
    <w:rsid w:val="00F000FB"/>
    <w:rsid w:val="00F005D3"/>
    <w:rsid w:val="00F00D4A"/>
    <w:rsid w:val="00F01737"/>
    <w:rsid w:val="00F0191D"/>
    <w:rsid w:val="00F05A9E"/>
    <w:rsid w:val="00F05B3A"/>
    <w:rsid w:val="00F066C2"/>
    <w:rsid w:val="00F07177"/>
    <w:rsid w:val="00F11427"/>
    <w:rsid w:val="00F1377B"/>
    <w:rsid w:val="00F14885"/>
    <w:rsid w:val="00F14C30"/>
    <w:rsid w:val="00F158A9"/>
    <w:rsid w:val="00F16B6F"/>
    <w:rsid w:val="00F17AF0"/>
    <w:rsid w:val="00F2006E"/>
    <w:rsid w:val="00F2115A"/>
    <w:rsid w:val="00F249E6"/>
    <w:rsid w:val="00F24A69"/>
    <w:rsid w:val="00F2528E"/>
    <w:rsid w:val="00F265D5"/>
    <w:rsid w:val="00F2672C"/>
    <w:rsid w:val="00F27A97"/>
    <w:rsid w:val="00F30171"/>
    <w:rsid w:val="00F3050F"/>
    <w:rsid w:val="00F30F55"/>
    <w:rsid w:val="00F31841"/>
    <w:rsid w:val="00F31A30"/>
    <w:rsid w:val="00F321A2"/>
    <w:rsid w:val="00F3252E"/>
    <w:rsid w:val="00F33D1D"/>
    <w:rsid w:val="00F3458A"/>
    <w:rsid w:val="00F348EA"/>
    <w:rsid w:val="00F358A3"/>
    <w:rsid w:val="00F360B1"/>
    <w:rsid w:val="00F361E8"/>
    <w:rsid w:val="00F400E0"/>
    <w:rsid w:val="00F40C56"/>
    <w:rsid w:val="00F40E3A"/>
    <w:rsid w:val="00F42370"/>
    <w:rsid w:val="00F42EF1"/>
    <w:rsid w:val="00F42FE5"/>
    <w:rsid w:val="00F44ABE"/>
    <w:rsid w:val="00F454A6"/>
    <w:rsid w:val="00F466E5"/>
    <w:rsid w:val="00F47154"/>
    <w:rsid w:val="00F47F94"/>
    <w:rsid w:val="00F507FC"/>
    <w:rsid w:val="00F51361"/>
    <w:rsid w:val="00F52216"/>
    <w:rsid w:val="00F5267C"/>
    <w:rsid w:val="00F52BA3"/>
    <w:rsid w:val="00F537C8"/>
    <w:rsid w:val="00F53908"/>
    <w:rsid w:val="00F54364"/>
    <w:rsid w:val="00F543A7"/>
    <w:rsid w:val="00F5440B"/>
    <w:rsid w:val="00F5608B"/>
    <w:rsid w:val="00F562F4"/>
    <w:rsid w:val="00F56519"/>
    <w:rsid w:val="00F57EBB"/>
    <w:rsid w:val="00F6011C"/>
    <w:rsid w:val="00F60337"/>
    <w:rsid w:val="00F606B6"/>
    <w:rsid w:val="00F62646"/>
    <w:rsid w:val="00F626CB"/>
    <w:rsid w:val="00F632CC"/>
    <w:rsid w:val="00F63A0E"/>
    <w:rsid w:val="00F6511B"/>
    <w:rsid w:val="00F65406"/>
    <w:rsid w:val="00F6623D"/>
    <w:rsid w:val="00F669A0"/>
    <w:rsid w:val="00F6700E"/>
    <w:rsid w:val="00F67146"/>
    <w:rsid w:val="00F67A54"/>
    <w:rsid w:val="00F71769"/>
    <w:rsid w:val="00F72355"/>
    <w:rsid w:val="00F7440C"/>
    <w:rsid w:val="00F7543E"/>
    <w:rsid w:val="00F7589D"/>
    <w:rsid w:val="00F7653B"/>
    <w:rsid w:val="00F76E82"/>
    <w:rsid w:val="00F77F91"/>
    <w:rsid w:val="00F8105F"/>
    <w:rsid w:val="00F8110F"/>
    <w:rsid w:val="00F81320"/>
    <w:rsid w:val="00F82943"/>
    <w:rsid w:val="00F82A6E"/>
    <w:rsid w:val="00F83503"/>
    <w:rsid w:val="00F87A2B"/>
    <w:rsid w:val="00F90567"/>
    <w:rsid w:val="00F916BC"/>
    <w:rsid w:val="00F919A2"/>
    <w:rsid w:val="00F91D5F"/>
    <w:rsid w:val="00F936EC"/>
    <w:rsid w:val="00F93F2C"/>
    <w:rsid w:val="00F94F29"/>
    <w:rsid w:val="00F96052"/>
    <w:rsid w:val="00F96A63"/>
    <w:rsid w:val="00F96EEC"/>
    <w:rsid w:val="00F9729D"/>
    <w:rsid w:val="00F973CF"/>
    <w:rsid w:val="00F97F7B"/>
    <w:rsid w:val="00FA32CD"/>
    <w:rsid w:val="00FA4FCE"/>
    <w:rsid w:val="00FB1448"/>
    <w:rsid w:val="00FB1D09"/>
    <w:rsid w:val="00FB31F8"/>
    <w:rsid w:val="00FB40FC"/>
    <w:rsid w:val="00FB45AC"/>
    <w:rsid w:val="00FB5802"/>
    <w:rsid w:val="00FB5C0A"/>
    <w:rsid w:val="00FB7286"/>
    <w:rsid w:val="00FB7E25"/>
    <w:rsid w:val="00FC1756"/>
    <w:rsid w:val="00FC261B"/>
    <w:rsid w:val="00FC2A84"/>
    <w:rsid w:val="00FC4702"/>
    <w:rsid w:val="00FC489C"/>
    <w:rsid w:val="00FC48D0"/>
    <w:rsid w:val="00FC4BBA"/>
    <w:rsid w:val="00FC5D87"/>
    <w:rsid w:val="00FC7298"/>
    <w:rsid w:val="00FC7808"/>
    <w:rsid w:val="00FD08B7"/>
    <w:rsid w:val="00FD22BA"/>
    <w:rsid w:val="00FD2CA7"/>
    <w:rsid w:val="00FD2CC9"/>
    <w:rsid w:val="00FD3D53"/>
    <w:rsid w:val="00FD585A"/>
    <w:rsid w:val="00FD785E"/>
    <w:rsid w:val="00FD79B6"/>
    <w:rsid w:val="00FD7C92"/>
    <w:rsid w:val="00FE36C2"/>
    <w:rsid w:val="00FE6DDB"/>
    <w:rsid w:val="00FF31F3"/>
    <w:rsid w:val="00FF41D0"/>
    <w:rsid w:val="00FF4922"/>
    <w:rsid w:val="00FF4D96"/>
    <w:rsid w:val="00FF51D8"/>
    <w:rsid w:val="00FF5F06"/>
    <w:rsid w:val="02C43119"/>
    <w:rsid w:val="02DD6241"/>
    <w:rsid w:val="06B70A90"/>
    <w:rsid w:val="06FB5D01"/>
    <w:rsid w:val="07C3354C"/>
    <w:rsid w:val="07C531CC"/>
    <w:rsid w:val="088A5513"/>
    <w:rsid w:val="0BA431A7"/>
    <w:rsid w:val="0CEA12C0"/>
    <w:rsid w:val="0E454334"/>
    <w:rsid w:val="0E8457DE"/>
    <w:rsid w:val="10F20DDB"/>
    <w:rsid w:val="11EA1373"/>
    <w:rsid w:val="122C785E"/>
    <w:rsid w:val="13236AF1"/>
    <w:rsid w:val="13740E79"/>
    <w:rsid w:val="13935EAB"/>
    <w:rsid w:val="185B5E04"/>
    <w:rsid w:val="1A97792D"/>
    <w:rsid w:val="1B481CCF"/>
    <w:rsid w:val="1CDE306A"/>
    <w:rsid w:val="1CE0656D"/>
    <w:rsid w:val="1EFB7B61"/>
    <w:rsid w:val="1FA11974"/>
    <w:rsid w:val="22FB0071"/>
    <w:rsid w:val="23A94D12"/>
    <w:rsid w:val="24F920B5"/>
    <w:rsid w:val="29A504DF"/>
    <w:rsid w:val="29B816FE"/>
    <w:rsid w:val="2A932366"/>
    <w:rsid w:val="2B0C45AE"/>
    <w:rsid w:val="2D5708F0"/>
    <w:rsid w:val="2E250044"/>
    <w:rsid w:val="2E724D5B"/>
    <w:rsid w:val="313169C2"/>
    <w:rsid w:val="328C597A"/>
    <w:rsid w:val="32B77AC3"/>
    <w:rsid w:val="33576347"/>
    <w:rsid w:val="34792FA7"/>
    <w:rsid w:val="349A34DB"/>
    <w:rsid w:val="351A72AD"/>
    <w:rsid w:val="37D33C22"/>
    <w:rsid w:val="38646D95"/>
    <w:rsid w:val="3A014237"/>
    <w:rsid w:val="3A094EC7"/>
    <w:rsid w:val="3B6A7F86"/>
    <w:rsid w:val="3F1E4BDE"/>
    <w:rsid w:val="3F875848"/>
    <w:rsid w:val="402A08D4"/>
    <w:rsid w:val="42CE6929"/>
    <w:rsid w:val="43C26E36"/>
    <w:rsid w:val="4AAF7A59"/>
    <w:rsid w:val="4B5A49AF"/>
    <w:rsid w:val="4EAC18A3"/>
    <w:rsid w:val="51C1782C"/>
    <w:rsid w:val="52861B73"/>
    <w:rsid w:val="52B66E3F"/>
    <w:rsid w:val="538E4924"/>
    <w:rsid w:val="565A24B9"/>
    <w:rsid w:val="5665084A"/>
    <w:rsid w:val="58A65901"/>
    <w:rsid w:val="58D802CE"/>
    <w:rsid w:val="5A245D72"/>
    <w:rsid w:val="5A51593C"/>
    <w:rsid w:val="5A7A0CFF"/>
    <w:rsid w:val="5C9003EA"/>
    <w:rsid w:val="5D514C25"/>
    <w:rsid w:val="5F8D7DD2"/>
    <w:rsid w:val="5FE813E6"/>
    <w:rsid w:val="624A69D1"/>
    <w:rsid w:val="625C68EC"/>
    <w:rsid w:val="63806A4E"/>
    <w:rsid w:val="64002820"/>
    <w:rsid w:val="65DE1DB1"/>
    <w:rsid w:val="663B46C9"/>
    <w:rsid w:val="67BC5ABE"/>
    <w:rsid w:val="68AC2E48"/>
    <w:rsid w:val="6B080AA9"/>
    <w:rsid w:val="6C600CDA"/>
    <w:rsid w:val="6E341EDA"/>
    <w:rsid w:val="6E7603C5"/>
    <w:rsid w:val="70237187"/>
    <w:rsid w:val="70CD3D9D"/>
    <w:rsid w:val="713E0BD9"/>
    <w:rsid w:val="717F1642"/>
    <w:rsid w:val="71D83356"/>
    <w:rsid w:val="72BF7DD0"/>
    <w:rsid w:val="72D17CEA"/>
    <w:rsid w:val="73144B2E"/>
    <w:rsid w:val="739545B0"/>
    <w:rsid w:val="73C053F4"/>
    <w:rsid w:val="74C1629C"/>
    <w:rsid w:val="758F7BEE"/>
    <w:rsid w:val="77602068"/>
    <w:rsid w:val="79E57808"/>
    <w:rsid w:val="7BC3261C"/>
    <w:rsid w:val="7BF165E3"/>
    <w:rsid w:val="7C38005C"/>
    <w:rsid w:val="7C5E6C17"/>
    <w:rsid w:val="7D574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semiHidden="1" w:unhideWhenUsed="1"/>
    <w:lsdException w:name="index heading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Signature" w:semiHidden="1" w:unhideWhenUsed="1"/>
    <w:lsdException w:name="Default Paragraph Font" w:uiPriority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3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/>
    <w:lsdException w:name="FollowedHyperlink" w:semiHidden="1" w:unhideWhenUsed="1"/>
    <w:lsdException w:name="Document Map" w:semiHidden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unhideWhenUsed="1"/>
    <w:lsdException w:name="HTML Code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99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rsid w:val="0075015F"/>
    <w:rPr>
      <w:rFonts w:ascii="微软雅黑" w:eastAsia="微软雅黑" w:hAnsi="微软雅黑"/>
      <w:lang w:eastAsia="en-US"/>
    </w:rPr>
  </w:style>
  <w:style w:type="paragraph" w:styleId="1">
    <w:name w:val="heading 1"/>
    <w:basedOn w:val="a0"/>
    <w:next w:val="a0"/>
    <w:link w:val="1Char"/>
    <w:qFormat/>
    <w:pPr>
      <w:keepNext/>
      <w:numPr>
        <w:numId w:val="1"/>
      </w:numPr>
      <w:spacing w:before="240" w:after="60"/>
      <w:outlineLvl w:val="0"/>
    </w:pPr>
    <w:rPr>
      <w:b/>
      <w:kern w:val="28"/>
      <w:sz w:val="30"/>
      <w:lang w:eastAsia="zh-CN"/>
    </w:rPr>
  </w:style>
  <w:style w:type="paragraph" w:styleId="20">
    <w:name w:val="heading 2"/>
    <w:basedOn w:val="a0"/>
    <w:next w:val="a0"/>
    <w:link w:val="2Char"/>
    <w:qFormat/>
    <w:pPr>
      <w:keepNext/>
      <w:numPr>
        <w:ilvl w:val="1"/>
        <w:numId w:val="1"/>
      </w:numPr>
      <w:spacing w:before="240" w:after="60"/>
      <w:outlineLvl w:val="1"/>
    </w:pPr>
    <w:rPr>
      <w:b/>
      <w:sz w:val="28"/>
      <w:lang w:val="zh-CN" w:eastAsia="zh-CN"/>
    </w:rPr>
  </w:style>
  <w:style w:type="paragraph" w:styleId="3">
    <w:name w:val="heading 3"/>
    <w:basedOn w:val="a0"/>
    <w:next w:val="a0"/>
    <w:link w:val="3Char"/>
    <w:qFormat/>
    <w:pPr>
      <w:keepNext/>
      <w:numPr>
        <w:ilvl w:val="2"/>
        <w:numId w:val="1"/>
      </w:numPr>
      <w:spacing w:before="240" w:after="60"/>
      <w:outlineLvl w:val="2"/>
    </w:pPr>
    <w:rPr>
      <w:b/>
      <w:sz w:val="26"/>
    </w:rPr>
  </w:style>
  <w:style w:type="paragraph" w:styleId="4">
    <w:name w:val="heading 4"/>
    <w:basedOn w:val="a0"/>
    <w:next w:val="a0"/>
    <w:link w:val="4Char"/>
    <w:qFormat/>
    <w:pPr>
      <w:keepNext/>
      <w:numPr>
        <w:ilvl w:val="3"/>
        <w:numId w:val="1"/>
      </w:numPr>
      <w:spacing w:before="240" w:after="60"/>
      <w:outlineLvl w:val="3"/>
    </w:pPr>
    <w:rPr>
      <w:b/>
      <w:sz w:val="22"/>
    </w:rPr>
  </w:style>
  <w:style w:type="paragraph" w:styleId="5">
    <w:name w:val="heading 5"/>
    <w:basedOn w:val="a0"/>
    <w:next w:val="a0"/>
    <w:link w:val="5Char"/>
    <w:qFormat/>
    <w:rsid w:val="00F7543E"/>
    <w:pPr>
      <w:numPr>
        <w:ilvl w:val="4"/>
        <w:numId w:val="1"/>
      </w:numPr>
      <w:spacing w:before="240" w:after="60"/>
      <w:ind w:leftChars="100" w:left="8898" w:rightChars="100" w:right="100"/>
      <w:outlineLvl w:val="4"/>
    </w:pPr>
    <w:rPr>
      <w:b/>
      <w:sz w:val="21"/>
    </w:rPr>
  </w:style>
  <w:style w:type="paragraph" w:styleId="6">
    <w:name w:val="heading 6"/>
    <w:basedOn w:val="a0"/>
    <w:next w:val="a0"/>
    <w:link w:val="6Char"/>
    <w:qFormat/>
    <w:pPr>
      <w:numPr>
        <w:ilvl w:val="5"/>
        <w:numId w:val="1"/>
      </w:numPr>
      <w:spacing w:before="240" w:after="60"/>
      <w:outlineLvl w:val="5"/>
    </w:pPr>
    <w:rPr>
      <w:b/>
      <w:i/>
      <w:sz w:val="21"/>
      <w:lang w:eastAsia="zh-CN"/>
    </w:rPr>
  </w:style>
  <w:style w:type="paragraph" w:styleId="7">
    <w:name w:val="heading 7"/>
    <w:basedOn w:val="a0"/>
    <w:next w:val="a0"/>
    <w:link w:val="7Char"/>
    <w:qFormat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basedOn w:val="a0"/>
    <w:next w:val="a0"/>
    <w:link w:val="8Char"/>
    <w:pPr>
      <w:spacing w:before="240" w:after="60"/>
      <w:outlineLvl w:val="7"/>
    </w:pPr>
    <w:rPr>
      <w:sz w:val="18"/>
    </w:rPr>
  </w:style>
  <w:style w:type="paragraph" w:styleId="9">
    <w:name w:val="heading 9"/>
    <w:basedOn w:val="a0"/>
    <w:next w:val="a0"/>
    <w:link w:val="9Char"/>
    <w:pPr>
      <w:spacing w:before="240" w:after="60"/>
      <w:outlineLvl w:val="8"/>
    </w:pPr>
    <w:rPr>
      <w:i/>
      <w:sz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annotation subject"/>
    <w:basedOn w:val="a5"/>
    <w:next w:val="a5"/>
    <w:link w:val="Char"/>
    <w:rPr>
      <w:b/>
      <w:bCs/>
    </w:rPr>
  </w:style>
  <w:style w:type="paragraph" w:styleId="a5">
    <w:name w:val="annotation text"/>
    <w:basedOn w:val="a0"/>
    <w:link w:val="Char0"/>
  </w:style>
  <w:style w:type="paragraph" w:styleId="70">
    <w:name w:val="toc 7"/>
    <w:basedOn w:val="a0"/>
    <w:next w:val="a0"/>
    <w:uiPriority w:val="39"/>
    <w:pPr>
      <w:ind w:leftChars="1200" w:left="2520"/>
    </w:pPr>
  </w:style>
  <w:style w:type="paragraph" w:styleId="2">
    <w:name w:val="List Number 2"/>
    <w:basedOn w:val="a0"/>
    <w:pPr>
      <w:numPr>
        <w:numId w:val="2"/>
      </w:numPr>
    </w:pPr>
  </w:style>
  <w:style w:type="paragraph" w:styleId="a">
    <w:name w:val="List Number"/>
    <w:basedOn w:val="a0"/>
    <w:pPr>
      <w:numPr>
        <w:numId w:val="3"/>
      </w:numPr>
      <w:contextualSpacing/>
    </w:pPr>
  </w:style>
  <w:style w:type="paragraph" w:styleId="a6">
    <w:name w:val="Normal Indent"/>
    <w:basedOn w:val="a0"/>
    <w:pPr>
      <w:widowControl w:val="0"/>
      <w:spacing w:after="40"/>
      <w:ind w:firstLine="420"/>
      <w:jc w:val="both"/>
    </w:pPr>
    <w:rPr>
      <w:rFonts w:ascii="Times New Roman" w:hAnsi="Times New Roman"/>
      <w:kern w:val="2"/>
      <w:sz w:val="22"/>
      <w:lang w:eastAsia="zh-CN"/>
    </w:rPr>
  </w:style>
  <w:style w:type="paragraph" w:styleId="a7">
    <w:name w:val="caption"/>
    <w:basedOn w:val="a0"/>
    <w:next w:val="a0"/>
    <w:pPr>
      <w:spacing w:before="60" w:after="360"/>
      <w:jc w:val="center"/>
    </w:pPr>
    <w:rPr>
      <w:i/>
      <w:sz w:val="16"/>
    </w:rPr>
  </w:style>
  <w:style w:type="paragraph" w:styleId="a8">
    <w:name w:val="Document Map"/>
    <w:basedOn w:val="a0"/>
    <w:link w:val="Char1"/>
    <w:semiHidden/>
    <w:pPr>
      <w:shd w:val="clear" w:color="auto" w:fill="000080"/>
    </w:pPr>
  </w:style>
  <w:style w:type="paragraph" w:styleId="a9">
    <w:name w:val="Closing"/>
    <w:basedOn w:val="a0"/>
    <w:link w:val="Char2"/>
    <w:pPr>
      <w:ind w:left="4320"/>
      <w:jc w:val="right"/>
    </w:pPr>
  </w:style>
  <w:style w:type="paragraph" w:styleId="aa">
    <w:name w:val="Body Text"/>
    <w:basedOn w:val="a0"/>
    <w:link w:val="Char3"/>
    <w:pPr>
      <w:spacing w:after="120"/>
    </w:pPr>
  </w:style>
  <w:style w:type="paragraph" w:styleId="ab">
    <w:name w:val="Body Text Indent"/>
    <w:basedOn w:val="a0"/>
    <w:link w:val="Char4"/>
    <w:pPr>
      <w:spacing w:after="120"/>
      <w:ind w:leftChars="200" w:left="420"/>
    </w:pPr>
  </w:style>
  <w:style w:type="paragraph" w:styleId="50">
    <w:name w:val="toc 5"/>
    <w:basedOn w:val="a0"/>
    <w:next w:val="a0"/>
    <w:uiPriority w:val="39"/>
    <w:pPr>
      <w:ind w:leftChars="800" w:left="1680"/>
    </w:pPr>
  </w:style>
  <w:style w:type="paragraph" w:styleId="30">
    <w:name w:val="toc 3"/>
    <w:basedOn w:val="a0"/>
    <w:next w:val="a0"/>
    <w:uiPriority w:val="39"/>
    <w:pPr>
      <w:ind w:leftChars="400" w:left="840"/>
    </w:pPr>
  </w:style>
  <w:style w:type="paragraph" w:styleId="ac">
    <w:name w:val="Plain Text"/>
    <w:basedOn w:val="a0"/>
    <w:link w:val="Char5"/>
    <w:rPr>
      <w:rFonts w:ascii="Times New Roman" w:hAnsi="Times New Roman"/>
    </w:rPr>
  </w:style>
  <w:style w:type="paragraph" w:styleId="80">
    <w:name w:val="toc 8"/>
    <w:basedOn w:val="a0"/>
    <w:next w:val="a0"/>
    <w:uiPriority w:val="39"/>
    <w:pPr>
      <w:ind w:leftChars="1400" w:left="2940"/>
    </w:pPr>
  </w:style>
  <w:style w:type="paragraph" w:styleId="22">
    <w:name w:val="Body Text Indent 2"/>
    <w:basedOn w:val="a0"/>
    <w:link w:val="2Char0"/>
    <w:pPr>
      <w:ind w:left="540"/>
    </w:pPr>
    <w:rPr>
      <w:rFonts w:ascii="Times New Roman" w:hAnsi="Times New Roman"/>
    </w:rPr>
  </w:style>
  <w:style w:type="paragraph" w:styleId="ad">
    <w:name w:val="Balloon Text"/>
    <w:basedOn w:val="a0"/>
    <w:link w:val="Char6"/>
    <w:semiHidden/>
    <w:rPr>
      <w:sz w:val="16"/>
      <w:szCs w:val="16"/>
    </w:rPr>
  </w:style>
  <w:style w:type="paragraph" w:styleId="ae">
    <w:name w:val="footer"/>
    <w:basedOn w:val="a0"/>
    <w:link w:val="Char7"/>
    <w:pPr>
      <w:tabs>
        <w:tab w:val="center" w:pos="4320"/>
        <w:tab w:val="right" w:pos="8640"/>
      </w:tabs>
    </w:pPr>
  </w:style>
  <w:style w:type="paragraph" w:styleId="af">
    <w:name w:val="header"/>
    <w:basedOn w:val="a0"/>
    <w:link w:val="Char8"/>
    <w:pPr>
      <w:tabs>
        <w:tab w:val="center" w:pos="4320"/>
        <w:tab w:val="right" w:pos="8640"/>
      </w:tabs>
    </w:pPr>
  </w:style>
  <w:style w:type="paragraph" w:styleId="11">
    <w:name w:val="toc 1"/>
    <w:basedOn w:val="a0"/>
    <w:next w:val="a0"/>
    <w:uiPriority w:val="39"/>
  </w:style>
  <w:style w:type="paragraph" w:styleId="40">
    <w:name w:val="toc 4"/>
    <w:basedOn w:val="a0"/>
    <w:next w:val="a0"/>
    <w:uiPriority w:val="39"/>
    <w:pPr>
      <w:ind w:leftChars="600" w:left="1260"/>
    </w:pPr>
  </w:style>
  <w:style w:type="paragraph" w:styleId="af0">
    <w:name w:val="Subtitle"/>
    <w:basedOn w:val="a0"/>
    <w:link w:val="Char9"/>
    <w:pPr>
      <w:spacing w:after="60"/>
      <w:jc w:val="center"/>
    </w:pPr>
    <w:rPr>
      <w:i/>
      <w:sz w:val="16"/>
    </w:rPr>
  </w:style>
  <w:style w:type="paragraph" w:styleId="af1">
    <w:name w:val="List"/>
    <w:basedOn w:val="a0"/>
    <w:pPr>
      <w:ind w:left="200" w:hangingChars="200" w:hanging="200"/>
    </w:pPr>
  </w:style>
  <w:style w:type="paragraph" w:styleId="60">
    <w:name w:val="toc 6"/>
    <w:basedOn w:val="a0"/>
    <w:next w:val="a0"/>
    <w:uiPriority w:val="39"/>
    <w:pPr>
      <w:ind w:leftChars="1000" w:left="2100"/>
    </w:pPr>
  </w:style>
  <w:style w:type="paragraph" w:styleId="23">
    <w:name w:val="toc 2"/>
    <w:basedOn w:val="a0"/>
    <w:next w:val="a0"/>
    <w:uiPriority w:val="39"/>
    <w:pPr>
      <w:ind w:leftChars="200" w:left="420"/>
    </w:pPr>
  </w:style>
  <w:style w:type="paragraph" w:styleId="90">
    <w:name w:val="toc 9"/>
    <w:basedOn w:val="a0"/>
    <w:next w:val="a0"/>
    <w:uiPriority w:val="39"/>
    <w:pPr>
      <w:ind w:leftChars="1600" w:left="3360"/>
    </w:pPr>
  </w:style>
  <w:style w:type="paragraph" w:styleId="24">
    <w:name w:val="Body Text 2"/>
    <w:basedOn w:val="a0"/>
    <w:link w:val="2Char1"/>
    <w:rPr>
      <w:color w:val="000000"/>
    </w:rPr>
  </w:style>
  <w:style w:type="paragraph" w:styleId="af2">
    <w:name w:val="Title"/>
    <w:basedOn w:val="a0"/>
    <w:next w:val="a0"/>
    <w:link w:val="Chara"/>
    <w:pPr>
      <w:keepNext/>
      <w:spacing w:before="240" w:after="60"/>
    </w:pPr>
    <w:rPr>
      <w:b/>
      <w:kern w:val="28"/>
      <w:sz w:val="24"/>
    </w:rPr>
  </w:style>
  <w:style w:type="character" w:styleId="af3">
    <w:name w:val="Strong"/>
    <w:rPr>
      <w:b/>
      <w:bCs/>
    </w:rPr>
  </w:style>
  <w:style w:type="character" w:styleId="af4">
    <w:name w:val="page number"/>
    <w:rPr>
      <w:rFonts w:ascii="Arial" w:hAnsi="Arial"/>
      <w:sz w:val="18"/>
    </w:rPr>
  </w:style>
  <w:style w:type="character" w:styleId="af5">
    <w:name w:val="Emphasis"/>
    <w:basedOn w:val="a1"/>
  </w:style>
  <w:style w:type="character" w:styleId="HTML">
    <w:name w:val="HTML Variable"/>
    <w:unhideWhenUsed/>
    <w:rPr>
      <w:i/>
    </w:rPr>
  </w:style>
  <w:style w:type="character" w:styleId="af6">
    <w:name w:val="Hyperlink"/>
    <w:uiPriority w:val="99"/>
    <w:unhideWhenUsed/>
    <w:rPr>
      <w:color w:val="0000FF"/>
      <w:u w:val="single"/>
    </w:rPr>
  </w:style>
  <w:style w:type="character" w:styleId="HTML0">
    <w:name w:val="HTML Code"/>
    <w:unhideWhenUsed/>
    <w:rPr>
      <w:rFonts w:ascii="Courier New" w:hAnsi="Courier New"/>
      <w:sz w:val="20"/>
    </w:rPr>
  </w:style>
  <w:style w:type="character" w:styleId="af7">
    <w:name w:val="annotation reference"/>
    <w:semiHidden/>
    <w:rPr>
      <w:rFonts w:ascii="Arial" w:hAnsi="Arial"/>
      <w:sz w:val="16"/>
    </w:rPr>
  </w:style>
  <w:style w:type="character" w:styleId="HTML1">
    <w:name w:val="HTML Cite"/>
    <w:unhideWhenUsed/>
    <w:rPr>
      <w:i/>
    </w:rPr>
  </w:style>
  <w:style w:type="paragraph" w:customStyle="1" w:styleId="Table">
    <w:name w:val="Table"/>
    <w:basedOn w:val="a0"/>
    <w:pPr>
      <w:spacing w:before="40" w:after="40"/>
    </w:pPr>
  </w:style>
  <w:style w:type="paragraph" w:customStyle="1" w:styleId="Header1">
    <w:name w:val="Header 1"/>
    <w:basedOn w:val="a0"/>
    <w:next w:val="a0"/>
    <w:pPr>
      <w:keepLines/>
      <w:spacing w:before="80" w:after="80"/>
      <w:jc w:val="center"/>
    </w:pPr>
  </w:style>
  <w:style w:type="paragraph" w:customStyle="1" w:styleId="Header2">
    <w:name w:val="Header 2"/>
    <w:basedOn w:val="Header1"/>
    <w:next w:val="a0"/>
    <w:pPr>
      <w:jc w:val="right"/>
    </w:pPr>
  </w:style>
  <w:style w:type="paragraph" w:customStyle="1" w:styleId="Header3">
    <w:name w:val="Header 3"/>
    <w:basedOn w:val="Header1"/>
    <w:next w:val="a0"/>
    <w:pPr>
      <w:jc w:val="left"/>
    </w:pPr>
  </w:style>
  <w:style w:type="paragraph" w:customStyle="1" w:styleId="HPTableTitle">
    <w:name w:val="HP_Table_Title"/>
    <w:basedOn w:val="a0"/>
    <w:next w:val="a0"/>
    <w:pPr>
      <w:keepNext/>
      <w:keepLines/>
      <w:spacing w:before="240" w:after="60"/>
    </w:pPr>
    <w:rPr>
      <w:b/>
      <w:sz w:val="18"/>
    </w:rPr>
  </w:style>
  <w:style w:type="paragraph" w:customStyle="1" w:styleId="HPInternal">
    <w:name w:val="HP_Internal"/>
    <w:basedOn w:val="a0"/>
    <w:next w:val="a0"/>
    <w:rPr>
      <w:i/>
      <w:sz w:val="18"/>
    </w:rPr>
  </w:style>
  <w:style w:type="paragraph" w:customStyle="1" w:styleId="TableSmall">
    <w:name w:val="Table_Small"/>
    <w:basedOn w:val="Table"/>
    <w:rPr>
      <w:sz w:val="16"/>
    </w:rPr>
  </w:style>
  <w:style w:type="paragraph" w:customStyle="1" w:styleId="TableSmHeading">
    <w:name w:val="Table_Sm_Heading"/>
    <w:basedOn w:val="TableHeading"/>
    <w:pPr>
      <w:spacing w:before="60"/>
    </w:pPr>
    <w:rPr>
      <w:sz w:val="16"/>
    </w:rPr>
  </w:style>
  <w:style w:type="paragraph" w:customStyle="1" w:styleId="TableHeading">
    <w:name w:val="Table_Heading"/>
    <w:basedOn w:val="a0"/>
    <w:next w:val="Table"/>
    <w:pPr>
      <w:keepNext/>
      <w:keepLines/>
      <w:spacing w:before="40" w:after="40"/>
    </w:pPr>
    <w:rPr>
      <w:b/>
    </w:rPr>
  </w:style>
  <w:style w:type="paragraph" w:customStyle="1" w:styleId="TableSmHeadingRight">
    <w:name w:val="Table_Sm_Heading_Right"/>
    <w:basedOn w:val="TableSmHeading"/>
    <w:pPr>
      <w:jc w:val="right"/>
    </w:pPr>
  </w:style>
  <w:style w:type="paragraph" w:customStyle="1" w:styleId="TableMedium">
    <w:name w:val="Table_Medium"/>
    <w:basedOn w:val="Table"/>
    <w:rPr>
      <w:sz w:val="18"/>
    </w:rPr>
  </w:style>
  <w:style w:type="paragraph" w:customStyle="1" w:styleId="TOCHeading">
    <w:name w:val="TOC_Heading"/>
    <w:basedOn w:val="a0"/>
    <w:next w:val="a0"/>
    <w:pPr>
      <w:keepNext/>
      <w:spacing w:before="80" w:after="120"/>
    </w:pPr>
    <w:rPr>
      <w:b/>
      <w:sz w:val="24"/>
    </w:rPr>
  </w:style>
  <w:style w:type="paragraph" w:customStyle="1" w:styleId="Bulletwithtext1">
    <w:name w:val="Bullet with text 1"/>
    <w:basedOn w:val="a0"/>
    <w:pPr>
      <w:numPr>
        <w:numId w:val="4"/>
      </w:numPr>
    </w:pPr>
  </w:style>
  <w:style w:type="paragraph" w:customStyle="1" w:styleId="Bulletwithtext2">
    <w:name w:val="Bullet with text 2"/>
    <w:basedOn w:val="a0"/>
    <w:pPr>
      <w:numPr>
        <w:numId w:val="5"/>
      </w:numPr>
    </w:pPr>
  </w:style>
  <w:style w:type="paragraph" w:customStyle="1" w:styleId="Bulletwithtext3">
    <w:name w:val="Bullet with text 3"/>
    <w:basedOn w:val="a0"/>
    <w:pPr>
      <w:numPr>
        <w:numId w:val="6"/>
      </w:numPr>
    </w:pPr>
  </w:style>
  <w:style w:type="paragraph" w:customStyle="1" w:styleId="Bulletwithtext4">
    <w:name w:val="Bullet with text 4"/>
    <w:basedOn w:val="a0"/>
    <w:pPr>
      <w:numPr>
        <w:numId w:val="7"/>
      </w:numPr>
    </w:pPr>
  </w:style>
  <w:style w:type="paragraph" w:customStyle="1" w:styleId="Bulletwithtext5">
    <w:name w:val="Bullet with text 5"/>
    <w:basedOn w:val="a0"/>
    <w:pPr>
      <w:numPr>
        <w:numId w:val="8"/>
      </w:numPr>
    </w:pPr>
  </w:style>
  <w:style w:type="paragraph" w:customStyle="1" w:styleId="NormalUserEntry">
    <w:name w:val="Normal_UserEntry"/>
    <w:basedOn w:val="a0"/>
    <w:rPr>
      <w:color w:val="FF0000"/>
    </w:rPr>
  </w:style>
  <w:style w:type="paragraph" w:customStyle="1" w:styleId="Numberedlist1">
    <w:name w:val="Numbered list 1"/>
    <w:basedOn w:val="a0"/>
    <w:next w:val="a0"/>
    <w:pPr>
      <w:numPr>
        <w:numId w:val="9"/>
      </w:numPr>
    </w:pPr>
  </w:style>
  <w:style w:type="paragraph" w:customStyle="1" w:styleId="Numberedlist21">
    <w:name w:val="Numbered list 2.1"/>
    <w:basedOn w:val="1"/>
    <w:next w:val="a0"/>
    <w:pPr>
      <w:tabs>
        <w:tab w:val="left" w:pos="720"/>
      </w:tabs>
      <w:ind w:left="720" w:hanging="720"/>
    </w:pPr>
  </w:style>
  <w:style w:type="paragraph" w:customStyle="1" w:styleId="Numberedlist22">
    <w:name w:val="Numbered list 2.2"/>
    <w:basedOn w:val="20"/>
    <w:next w:val="a0"/>
    <w:pPr>
      <w:tabs>
        <w:tab w:val="left" w:pos="720"/>
      </w:tabs>
      <w:ind w:left="720" w:hanging="720"/>
    </w:pPr>
  </w:style>
  <w:style w:type="paragraph" w:customStyle="1" w:styleId="Numberedlist23">
    <w:name w:val="Numbered list 2.3"/>
    <w:basedOn w:val="3"/>
    <w:next w:val="a0"/>
    <w:pPr>
      <w:tabs>
        <w:tab w:val="left" w:pos="360"/>
        <w:tab w:val="left" w:pos="1080"/>
      </w:tabs>
      <w:ind w:left="360" w:hanging="360"/>
    </w:pPr>
  </w:style>
  <w:style w:type="paragraph" w:customStyle="1" w:styleId="Numberedlist24">
    <w:name w:val="Numbered list 2.4"/>
    <w:basedOn w:val="4"/>
    <w:next w:val="a0"/>
    <w:pPr>
      <w:tabs>
        <w:tab w:val="left" w:pos="360"/>
        <w:tab w:val="left" w:pos="1080"/>
        <w:tab w:val="left" w:pos="1440"/>
        <w:tab w:val="left" w:pos="1800"/>
      </w:tabs>
      <w:ind w:left="360" w:hanging="360"/>
    </w:pPr>
  </w:style>
  <w:style w:type="paragraph" w:customStyle="1" w:styleId="Numberedlist31">
    <w:name w:val="Numbered list 3.1"/>
    <w:basedOn w:val="1"/>
    <w:next w:val="a0"/>
    <w:pPr>
      <w:numPr>
        <w:numId w:val="10"/>
      </w:numPr>
    </w:pPr>
  </w:style>
  <w:style w:type="paragraph" w:customStyle="1" w:styleId="Numberedlist32">
    <w:name w:val="Numbered list 3.2"/>
    <w:basedOn w:val="20"/>
    <w:next w:val="a0"/>
    <w:pPr>
      <w:tabs>
        <w:tab w:val="left" w:pos="360"/>
      </w:tabs>
      <w:ind w:left="360" w:hanging="360"/>
    </w:pPr>
  </w:style>
  <w:style w:type="paragraph" w:customStyle="1" w:styleId="Numberedlist33">
    <w:name w:val="Numbered list 3.3"/>
    <w:basedOn w:val="3"/>
    <w:next w:val="a0"/>
    <w:pPr>
      <w:tabs>
        <w:tab w:val="left" w:pos="360"/>
      </w:tabs>
      <w:ind w:left="360" w:hanging="360"/>
    </w:pPr>
  </w:style>
  <w:style w:type="paragraph" w:customStyle="1" w:styleId="TableCenter">
    <w:name w:val="Table_Center"/>
    <w:basedOn w:val="Table"/>
    <w:pPr>
      <w:jc w:val="center"/>
    </w:pPr>
  </w:style>
  <w:style w:type="paragraph" w:customStyle="1" w:styleId="TableHeadingCenter">
    <w:name w:val="Table_Heading_Center"/>
    <w:basedOn w:val="TableHeading"/>
    <w:pPr>
      <w:jc w:val="center"/>
    </w:pPr>
  </w:style>
  <w:style w:type="paragraph" w:customStyle="1" w:styleId="TableRight">
    <w:name w:val="Table_Right"/>
    <w:basedOn w:val="Table"/>
    <w:pPr>
      <w:jc w:val="right"/>
    </w:pPr>
  </w:style>
  <w:style w:type="paragraph" w:customStyle="1" w:styleId="TableSmHeadingCenter">
    <w:name w:val="Table_Sm_Heading_Center"/>
    <w:basedOn w:val="TableSmHeading"/>
    <w:pPr>
      <w:jc w:val="center"/>
    </w:pPr>
  </w:style>
  <w:style w:type="paragraph" w:customStyle="1" w:styleId="TableSmallCenter">
    <w:name w:val="Table_Small_Center"/>
    <w:basedOn w:val="TableSmall"/>
    <w:pPr>
      <w:jc w:val="center"/>
    </w:pPr>
  </w:style>
  <w:style w:type="paragraph" w:customStyle="1" w:styleId="TableSmallRight">
    <w:name w:val="Table_Small_Right"/>
    <w:basedOn w:val="TableSmall"/>
    <w:pPr>
      <w:jc w:val="right"/>
    </w:pPr>
  </w:style>
  <w:style w:type="paragraph" w:customStyle="1" w:styleId="TableTitle">
    <w:name w:val="Table_Title"/>
    <w:basedOn w:val="a0"/>
    <w:next w:val="a0"/>
    <w:pPr>
      <w:keepNext/>
      <w:keepLines/>
      <w:spacing w:before="240" w:after="60"/>
    </w:pPr>
    <w:rPr>
      <w:b/>
    </w:rPr>
  </w:style>
  <w:style w:type="paragraph" w:customStyle="1" w:styleId="TitleCenter">
    <w:name w:val="Title_Center"/>
    <w:basedOn w:val="af2"/>
    <w:pPr>
      <w:jc w:val="center"/>
    </w:pPr>
  </w:style>
  <w:style w:type="paragraph" w:customStyle="1" w:styleId="TitlePageHeader">
    <w:name w:val="TitlePage_Header"/>
    <w:basedOn w:val="a0"/>
    <w:pPr>
      <w:spacing w:before="240" w:after="240"/>
      <w:ind w:left="3240"/>
    </w:pPr>
    <w:rPr>
      <w:b/>
      <w:sz w:val="32"/>
    </w:rPr>
  </w:style>
  <w:style w:type="paragraph" w:customStyle="1" w:styleId="TitlePageTopBorder">
    <w:name w:val="TitlePage_TopBorder"/>
    <w:basedOn w:val="TitlePageHeader"/>
    <w:next w:val="TitlePageHeader"/>
    <w:pPr>
      <w:pBdr>
        <w:top w:val="single" w:sz="18" w:space="1" w:color="auto"/>
      </w:pBdr>
    </w:pPr>
  </w:style>
  <w:style w:type="paragraph" w:customStyle="1" w:styleId="RMIndtasBullwtxt2">
    <w:name w:val="RM_Indt as Bull w txt 2"/>
    <w:basedOn w:val="Bulletwithtext2"/>
    <w:next w:val="Bulletwithtext2"/>
    <w:pPr>
      <w:numPr>
        <w:numId w:val="0"/>
      </w:numPr>
      <w:ind w:left="720"/>
    </w:pPr>
  </w:style>
  <w:style w:type="paragraph" w:customStyle="1" w:styleId="TableHeadingRight">
    <w:name w:val="Table_Heading_Right"/>
    <w:basedOn w:val="TableHeading"/>
    <w:next w:val="Table"/>
    <w:pPr>
      <w:jc w:val="right"/>
    </w:pPr>
  </w:style>
  <w:style w:type="paragraph" w:customStyle="1" w:styleId="RMHeading1">
    <w:name w:val="RM_Heading 1"/>
    <w:basedOn w:val="1"/>
    <w:next w:val="a0"/>
    <w:pPr>
      <w:pageBreakBefore/>
    </w:pPr>
    <w:rPr>
      <w:sz w:val="32"/>
    </w:rPr>
  </w:style>
  <w:style w:type="paragraph" w:customStyle="1" w:styleId="RMHeading2">
    <w:name w:val="RM_Heading 2"/>
    <w:basedOn w:val="20"/>
    <w:next w:val="a0"/>
    <w:pPr>
      <w:pageBreakBefore/>
    </w:pPr>
    <w:rPr>
      <w:sz w:val="30"/>
    </w:rPr>
  </w:style>
  <w:style w:type="paragraph" w:customStyle="1" w:styleId="RMHeading3">
    <w:name w:val="RM_Heading 3"/>
    <w:basedOn w:val="3"/>
    <w:next w:val="a0"/>
    <w:pPr>
      <w:pageBreakBefore/>
    </w:pPr>
    <w:rPr>
      <w:sz w:val="28"/>
    </w:rPr>
  </w:style>
  <w:style w:type="paragraph" w:customStyle="1" w:styleId="RMTableBullet">
    <w:name w:val="RM_Table_Bullet"/>
    <w:basedOn w:val="Bulletwithtext4"/>
    <w:next w:val="a0"/>
    <w:pPr>
      <w:tabs>
        <w:tab w:val="clear" w:pos="1440"/>
        <w:tab w:val="left" w:pos="567"/>
      </w:tabs>
      <w:ind w:left="568" w:hanging="284"/>
    </w:pPr>
  </w:style>
  <w:style w:type="paragraph" w:customStyle="1" w:styleId="BodyBulletSQ">
    <w:name w:val="Body Bullet SQ"/>
    <w:basedOn w:val="a0"/>
    <w:pPr>
      <w:numPr>
        <w:numId w:val="11"/>
      </w:numPr>
    </w:pPr>
    <w:rPr>
      <w:rFonts w:ascii="Times New Roman" w:hAnsi="Times New Roman"/>
    </w:rPr>
  </w:style>
  <w:style w:type="paragraph" w:customStyle="1" w:styleId="Halfline">
    <w:name w:val="Halfline"/>
    <w:basedOn w:val="a0"/>
    <w:pPr>
      <w:tabs>
        <w:tab w:val="left" w:pos="3289"/>
      </w:tabs>
      <w:suppressAutoHyphens/>
      <w:spacing w:after="200" w:line="240" w:lineRule="exact"/>
      <w:ind w:left="3289" w:hanging="1758"/>
    </w:pPr>
    <w:rPr>
      <w:rFonts w:ascii="ITCCenturyBookT" w:hAnsi="ITCCenturyBookT"/>
    </w:rPr>
  </w:style>
  <w:style w:type="paragraph" w:customStyle="1" w:styleId="TableTextBold">
    <w:name w:val="Table Text Bold"/>
    <w:basedOn w:val="TableText"/>
    <w:rPr>
      <w:b/>
    </w:rPr>
  </w:style>
  <w:style w:type="paragraph" w:customStyle="1" w:styleId="TableText">
    <w:name w:val="Table Text"/>
    <w:pPr>
      <w:spacing w:line="200" w:lineRule="exact"/>
    </w:pPr>
    <w:rPr>
      <w:rFonts w:ascii="Arial" w:hAnsi="Arial"/>
      <w:sz w:val="16"/>
      <w:lang w:eastAsia="en-US"/>
    </w:rPr>
  </w:style>
  <w:style w:type="paragraph" w:customStyle="1" w:styleId="Bullet">
    <w:name w:val="Bullet"/>
    <w:pPr>
      <w:tabs>
        <w:tab w:val="left" w:pos="3479"/>
        <w:tab w:val="left" w:pos="3515"/>
      </w:tabs>
      <w:spacing w:line="240" w:lineRule="atLeast"/>
    </w:pPr>
    <w:rPr>
      <w:color w:val="000000"/>
      <w:lang w:eastAsia="en-US"/>
    </w:rPr>
  </w:style>
  <w:style w:type="paragraph" w:customStyle="1" w:styleId="Para3Text">
    <w:name w:val="Para 3 Text"/>
    <w:pPr>
      <w:spacing w:line="288" w:lineRule="atLeast"/>
      <w:ind w:left="864"/>
    </w:pPr>
    <w:rPr>
      <w:snapToGrid w:val="0"/>
      <w:color w:val="000000"/>
      <w:sz w:val="24"/>
      <w:lang w:eastAsia="en-US"/>
    </w:rPr>
  </w:style>
  <w:style w:type="paragraph" w:customStyle="1" w:styleId="Para2Text">
    <w:name w:val="Para 2 Text"/>
    <w:pPr>
      <w:ind w:left="648"/>
    </w:pPr>
    <w:rPr>
      <w:snapToGrid w:val="0"/>
      <w:color w:val="000000"/>
      <w:sz w:val="24"/>
      <w:lang w:eastAsia="en-US"/>
    </w:rPr>
  </w:style>
  <w:style w:type="paragraph" w:customStyle="1" w:styleId="NumberList">
    <w:name w:val="Number List"/>
    <w:pPr>
      <w:tabs>
        <w:tab w:val="left" w:pos="360"/>
      </w:tabs>
      <w:ind w:left="360" w:hanging="360"/>
    </w:pPr>
    <w:rPr>
      <w:snapToGrid w:val="0"/>
      <w:color w:val="000000"/>
      <w:sz w:val="24"/>
      <w:lang w:eastAsia="en-US"/>
    </w:rPr>
  </w:style>
  <w:style w:type="paragraph" w:customStyle="1" w:styleId="TableSmHeadingbogus">
    <w:name w:val="Table_Sm_Heading_bogus"/>
    <w:basedOn w:val="TableSmHeading"/>
    <w:pPr>
      <w:jc w:val="center"/>
    </w:pPr>
    <w:rPr>
      <w:rFonts w:ascii="Futura Bk" w:hAnsi="Futura Bk"/>
    </w:rPr>
  </w:style>
  <w:style w:type="paragraph" w:customStyle="1" w:styleId="Tablenotused">
    <w:name w:val="Table_not_used"/>
    <w:basedOn w:val="Table"/>
    <w:pPr>
      <w:jc w:val="right"/>
    </w:pPr>
    <w:rPr>
      <w:rFonts w:ascii="Futura Bk" w:hAnsi="Futura Bk"/>
    </w:rPr>
  </w:style>
  <w:style w:type="paragraph" w:customStyle="1" w:styleId="af8">
    <w:name w:val="文档正文"/>
    <w:basedOn w:val="a0"/>
    <w:pPr>
      <w:widowControl w:val="0"/>
      <w:adjustRightInd w:val="0"/>
      <w:spacing w:before="20" w:after="20"/>
      <w:jc w:val="both"/>
      <w:textAlignment w:val="baseline"/>
    </w:pPr>
    <w:rPr>
      <w:rFonts w:ascii="Times New Roman" w:hAnsi="Times New Roman"/>
      <w:kern w:val="2"/>
      <w:sz w:val="22"/>
      <w:lang w:eastAsia="zh-CN"/>
    </w:rPr>
  </w:style>
  <w:style w:type="paragraph" w:customStyle="1" w:styleId="Figure">
    <w:name w:val="Figure"/>
    <w:basedOn w:val="aa"/>
    <w:pPr>
      <w:widowControl w:val="0"/>
      <w:tabs>
        <w:tab w:val="center" w:pos="8640"/>
      </w:tabs>
      <w:spacing w:before="120" w:after="240" w:line="360" w:lineRule="auto"/>
      <w:jc w:val="center"/>
    </w:pPr>
    <w:rPr>
      <w:rFonts w:ascii="Times New Roman" w:hAnsi="Times New Roman"/>
      <w:sz w:val="21"/>
      <w:lang w:eastAsia="zh-CN"/>
    </w:rPr>
  </w:style>
  <w:style w:type="paragraph" w:customStyle="1" w:styleId="template">
    <w:name w:val="template"/>
    <w:basedOn w:val="a0"/>
    <w:pPr>
      <w:spacing w:line="240" w:lineRule="exact"/>
    </w:pPr>
    <w:rPr>
      <w:i/>
      <w:sz w:val="22"/>
      <w:lang w:eastAsia="zh-CN"/>
    </w:rPr>
  </w:style>
  <w:style w:type="paragraph" w:customStyle="1" w:styleId="af9">
    <w:name w:val="新页首行"/>
    <w:basedOn w:val="a0"/>
    <w:next w:val="a0"/>
    <w:pPr>
      <w:widowControl w:val="0"/>
      <w:spacing w:after="20" w:line="0" w:lineRule="atLeast"/>
      <w:jc w:val="both"/>
    </w:pPr>
    <w:rPr>
      <w:rFonts w:eastAsia="仿宋_GB2312"/>
      <w:kern w:val="2"/>
      <w:sz w:val="10"/>
      <w:lang w:eastAsia="zh-CN"/>
    </w:rPr>
  </w:style>
  <w:style w:type="paragraph" w:customStyle="1" w:styleId="10">
    <w:name w:val="列出段落1"/>
    <w:basedOn w:val="a0"/>
    <w:link w:val="Charb"/>
    <w:uiPriority w:val="34"/>
    <w:qFormat/>
    <w:pPr>
      <w:widowControl w:val="0"/>
      <w:numPr>
        <w:numId w:val="12"/>
      </w:numPr>
      <w:jc w:val="both"/>
    </w:pPr>
    <w:rPr>
      <w:rFonts w:ascii="宋体" w:hAnsi="宋体" w:cs="宋体"/>
      <w:kern w:val="2"/>
      <w:sz w:val="18"/>
      <w:szCs w:val="18"/>
      <w:lang w:eastAsia="zh-CN"/>
    </w:rPr>
  </w:style>
  <w:style w:type="paragraph" w:customStyle="1" w:styleId="afa">
    <w:name w:val="超链接【蓝】"/>
    <w:basedOn w:val="a0"/>
    <w:link w:val="Charc"/>
    <w:pPr>
      <w:jc w:val="both"/>
    </w:pPr>
    <w:rPr>
      <w:rFonts w:ascii="宋体" w:hAnsi="宋体"/>
      <w:bCs/>
      <w:color w:val="0033CC"/>
      <w:sz w:val="18"/>
      <w:szCs w:val="18"/>
      <w:u w:val="single"/>
      <w:lang w:eastAsia="zh-CN"/>
    </w:rPr>
  </w:style>
  <w:style w:type="paragraph" w:customStyle="1" w:styleId="MMTopic1">
    <w:name w:val="MM Topic 1"/>
    <w:basedOn w:val="1"/>
    <w:pPr>
      <w:keepLines/>
      <w:widowControl w:val="0"/>
      <w:numPr>
        <w:numId w:val="0"/>
      </w:numPr>
      <w:spacing w:before="0" w:after="0" w:line="600" w:lineRule="auto"/>
      <w:jc w:val="both"/>
    </w:pPr>
    <w:rPr>
      <w:rFonts w:ascii="宋体" w:hAnsi="宋体" w:cs="宋体"/>
      <w:bCs/>
      <w:kern w:val="44"/>
      <w:sz w:val="52"/>
      <w:szCs w:val="52"/>
    </w:rPr>
  </w:style>
  <w:style w:type="paragraph" w:customStyle="1" w:styleId="MMTopic2">
    <w:name w:val="MM Topic 2"/>
    <w:basedOn w:val="20"/>
    <w:link w:val="MMTopic2Char"/>
    <w:pPr>
      <w:keepLines/>
      <w:widowControl w:val="0"/>
      <w:spacing w:before="0" w:after="0" w:line="600" w:lineRule="auto"/>
      <w:jc w:val="both"/>
    </w:pPr>
    <w:rPr>
      <w:rFonts w:ascii="宋体" w:hAnsi="宋体" w:cs="宋体"/>
      <w:bCs/>
      <w:kern w:val="2"/>
      <w:sz w:val="48"/>
      <w:szCs w:val="48"/>
      <w:lang w:val="en-US"/>
    </w:rPr>
  </w:style>
  <w:style w:type="paragraph" w:customStyle="1" w:styleId="MMTopic3">
    <w:name w:val="MM Topic 3"/>
    <w:basedOn w:val="3"/>
    <w:link w:val="MMTopic3Char"/>
    <w:pPr>
      <w:keepLines/>
      <w:widowControl w:val="0"/>
      <w:spacing w:before="0" w:after="0" w:line="600" w:lineRule="auto"/>
      <w:jc w:val="both"/>
    </w:pPr>
    <w:rPr>
      <w:rFonts w:ascii="宋体" w:hAnsi="宋体" w:cs="宋体"/>
      <w:bCs/>
      <w:kern w:val="2"/>
      <w:sz w:val="44"/>
      <w:szCs w:val="44"/>
      <w:lang w:eastAsia="zh-CN"/>
    </w:rPr>
  </w:style>
  <w:style w:type="paragraph" w:customStyle="1" w:styleId="MMTopic4">
    <w:name w:val="MM Topic 4"/>
    <w:basedOn w:val="4"/>
    <w:link w:val="MMTopic4Char"/>
    <w:pPr>
      <w:keepLines/>
      <w:widowControl w:val="0"/>
      <w:spacing w:before="0" w:after="0" w:line="600" w:lineRule="auto"/>
      <w:jc w:val="both"/>
    </w:pPr>
    <w:rPr>
      <w:rFonts w:ascii="宋体" w:hAnsi="宋体" w:cs="宋体"/>
      <w:bCs/>
      <w:kern w:val="2"/>
      <w:sz w:val="36"/>
      <w:szCs w:val="36"/>
      <w:lang w:eastAsia="zh-CN"/>
    </w:rPr>
  </w:style>
  <w:style w:type="paragraph" w:customStyle="1" w:styleId="MMTopic5">
    <w:name w:val="MM Topic 5"/>
    <w:basedOn w:val="5"/>
    <w:link w:val="MMTopic5Char"/>
    <w:pPr>
      <w:keepNext/>
      <w:keepLines/>
      <w:widowControl w:val="0"/>
      <w:spacing w:before="0" w:after="0" w:line="480" w:lineRule="auto"/>
      <w:jc w:val="both"/>
    </w:pPr>
    <w:rPr>
      <w:rFonts w:ascii="宋体" w:hAnsi="宋体" w:cs="宋体"/>
      <w:bCs/>
      <w:i/>
      <w:kern w:val="2"/>
      <w:sz w:val="32"/>
      <w:szCs w:val="32"/>
      <w:lang w:eastAsia="zh-CN"/>
    </w:rPr>
  </w:style>
  <w:style w:type="paragraph" w:customStyle="1" w:styleId="MMTopic6">
    <w:name w:val="MM Topic 6"/>
    <w:basedOn w:val="6"/>
    <w:pPr>
      <w:keepNext/>
      <w:keepLines/>
      <w:widowControl w:val="0"/>
      <w:numPr>
        <w:ilvl w:val="0"/>
        <w:numId w:val="13"/>
      </w:numPr>
      <w:spacing w:before="0" w:after="0" w:line="480" w:lineRule="auto"/>
      <w:jc w:val="both"/>
    </w:pPr>
    <w:rPr>
      <w:rFonts w:ascii="宋体" w:hAnsi="宋体" w:cs="宋体"/>
      <w:b w:val="0"/>
      <w:bCs/>
      <w:i w:val="0"/>
      <w:kern w:val="2"/>
      <w:sz w:val="30"/>
      <w:szCs w:val="30"/>
    </w:rPr>
  </w:style>
  <w:style w:type="paragraph" w:customStyle="1" w:styleId="12">
    <w:name w:val="无间隔1"/>
    <w:uiPriority w:val="1"/>
    <w:rPr>
      <w:rFonts w:ascii="微软雅黑" w:eastAsia="微软雅黑" w:hAnsi="微软雅黑"/>
      <w:lang w:eastAsia="en-US"/>
    </w:rPr>
  </w:style>
  <w:style w:type="character" w:customStyle="1" w:styleId="CharacterUserEntry">
    <w:name w:val="Character UserEntry"/>
    <w:rPr>
      <w:color w:val="FF0000"/>
    </w:rPr>
  </w:style>
  <w:style w:type="character" w:customStyle="1" w:styleId="Charb">
    <w:name w:val="列出段落 Char"/>
    <w:link w:val="10"/>
    <w:uiPriority w:val="34"/>
    <w:rPr>
      <w:rFonts w:ascii="宋体" w:eastAsia="微软雅黑" w:hAnsi="宋体" w:cs="宋体"/>
      <w:kern w:val="2"/>
      <w:sz w:val="18"/>
      <w:szCs w:val="18"/>
    </w:rPr>
  </w:style>
  <w:style w:type="character" w:customStyle="1" w:styleId="6Char">
    <w:name w:val="标题 6 Char"/>
    <w:link w:val="6"/>
    <w:rPr>
      <w:rFonts w:ascii="微软雅黑" w:eastAsia="微软雅黑" w:hAnsi="微软雅黑"/>
      <w:b/>
      <w:i/>
      <w:sz w:val="21"/>
    </w:rPr>
  </w:style>
  <w:style w:type="character" w:customStyle="1" w:styleId="Charc">
    <w:name w:val="超链接【蓝】 Char"/>
    <w:link w:val="afa"/>
    <w:rPr>
      <w:rFonts w:ascii="宋体" w:hAnsi="宋体"/>
      <w:bCs/>
      <w:color w:val="0033CC"/>
      <w:sz w:val="18"/>
      <w:szCs w:val="18"/>
      <w:u w:val="single"/>
    </w:rPr>
  </w:style>
  <w:style w:type="character" w:customStyle="1" w:styleId="MMTopic2Char">
    <w:name w:val="MM Topic 2 Char"/>
    <w:link w:val="MMTopic2"/>
    <w:rPr>
      <w:rFonts w:ascii="宋体" w:eastAsia="微软雅黑" w:hAnsi="宋体" w:cs="宋体"/>
      <w:b/>
      <w:bCs/>
      <w:kern w:val="2"/>
      <w:sz w:val="48"/>
      <w:szCs w:val="48"/>
    </w:rPr>
  </w:style>
  <w:style w:type="character" w:customStyle="1" w:styleId="MMTopic3Char">
    <w:name w:val="MM Topic 3 Char"/>
    <w:link w:val="MMTopic3"/>
    <w:rPr>
      <w:rFonts w:ascii="宋体" w:eastAsia="微软雅黑" w:hAnsi="宋体" w:cs="宋体"/>
      <w:b/>
      <w:bCs/>
      <w:kern w:val="2"/>
      <w:sz w:val="44"/>
      <w:szCs w:val="44"/>
    </w:rPr>
  </w:style>
  <w:style w:type="character" w:customStyle="1" w:styleId="MMTopic4Char">
    <w:name w:val="MM Topic 4 Char"/>
    <w:link w:val="MMTopic4"/>
    <w:rPr>
      <w:rFonts w:ascii="宋体" w:eastAsia="微软雅黑" w:hAnsi="宋体" w:cs="宋体"/>
      <w:b/>
      <w:bCs/>
      <w:kern w:val="2"/>
      <w:sz w:val="36"/>
      <w:szCs w:val="36"/>
    </w:rPr>
  </w:style>
  <w:style w:type="character" w:customStyle="1" w:styleId="MMTopic5Char">
    <w:name w:val="MM Topic 5 Char"/>
    <w:link w:val="MMTopic5"/>
    <w:rPr>
      <w:rFonts w:ascii="宋体" w:eastAsia="微软雅黑" w:hAnsi="宋体" w:cs="宋体"/>
      <w:b/>
      <w:bCs/>
      <w:i/>
      <w:kern w:val="2"/>
      <w:sz w:val="32"/>
      <w:szCs w:val="32"/>
    </w:rPr>
  </w:style>
  <w:style w:type="character" w:customStyle="1" w:styleId="Char4">
    <w:name w:val="正文文本缩进 Char"/>
    <w:link w:val="ab"/>
    <w:rPr>
      <w:rFonts w:ascii="Arial" w:hAnsi="Arial"/>
      <w:lang w:eastAsia="en-US"/>
    </w:rPr>
  </w:style>
  <w:style w:type="character" w:customStyle="1" w:styleId="5Char">
    <w:name w:val="标题 5 Char"/>
    <w:link w:val="5"/>
    <w:rsid w:val="00F7543E"/>
    <w:rPr>
      <w:rFonts w:ascii="微软雅黑" w:eastAsia="微软雅黑" w:hAnsi="微软雅黑"/>
      <w:b/>
      <w:sz w:val="21"/>
      <w:lang w:eastAsia="en-US"/>
    </w:rPr>
  </w:style>
  <w:style w:type="character" w:customStyle="1" w:styleId="4Char">
    <w:name w:val="标题 4 Char"/>
    <w:link w:val="4"/>
    <w:rPr>
      <w:rFonts w:ascii="微软雅黑" w:eastAsia="微软雅黑" w:hAnsi="微软雅黑"/>
      <w:b/>
      <w:sz w:val="22"/>
      <w:lang w:eastAsia="en-US"/>
    </w:rPr>
  </w:style>
  <w:style w:type="character" w:customStyle="1" w:styleId="Char3">
    <w:name w:val="正文文本 Char"/>
    <w:link w:val="aa"/>
    <w:rPr>
      <w:rFonts w:ascii="微软雅黑" w:eastAsia="微软雅黑" w:hAnsi="微软雅黑"/>
      <w:lang w:eastAsia="en-US"/>
    </w:rPr>
  </w:style>
  <w:style w:type="character" w:customStyle="1" w:styleId="3Char">
    <w:name w:val="标题 3 Char"/>
    <w:link w:val="3"/>
    <w:rPr>
      <w:rFonts w:ascii="微软雅黑" w:eastAsia="微软雅黑" w:hAnsi="微软雅黑"/>
      <w:b/>
      <w:sz w:val="26"/>
      <w:lang w:eastAsia="en-US"/>
    </w:rPr>
  </w:style>
  <w:style w:type="character" w:customStyle="1" w:styleId="2Char">
    <w:name w:val="标题 2 Char"/>
    <w:link w:val="20"/>
    <w:rPr>
      <w:rFonts w:ascii="微软雅黑" w:eastAsia="微软雅黑" w:hAnsi="微软雅黑"/>
      <w:b/>
      <w:sz w:val="28"/>
      <w:lang w:val="zh-CN"/>
    </w:rPr>
  </w:style>
  <w:style w:type="character" w:customStyle="1" w:styleId="Char0">
    <w:name w:val="批注文字 Char"/>
    <w:link w:val="a5"/>
    <w:rPr>
      <w:rFonts w:ascii="微软雅黑" w:eastAsia="微软雅黑" w:hAnsi="微软雅黑"/>
      <w:lang w:eastAsia="en-US"/>
    </w:rPr>
  </w:style>
  <w:style w:type="character" w:customStyle="1" w:styleId="Char">
    <w:name w:val="批注主题 Char"/>
    <w:link w:val="a4"/>
    <w:rPr>
      <w:rFonts w:ascii="微软雅黑" w:eastAsia="微软雅黑" w:hAnsi="微软雅黑"/>
      <w:b/>
      <w:bCs/>
      <w:lang w:eastAsia="en-US"/>
    </w:rPr>
  </w:style>
  <w:style w:type="character" w:customStyle="1" w:styleId="1Char">
    <w:name w:val="标题 1 Char"/>
    <w:link w:val="1"/>
    <w:rPr>
      <w:rFonts w:ascii="微软雅黑" w:eastAsia="微软雅黑" w:hAnsi="微软雅黑"/>
      <w:b/>
      <w:kern w:val="28"/>
      <w:sz w:val="30"/>
    </w:rPr>
  </w:style>
  <w:style w:type="character" w:customStyle="1" w:styleId="7Char">
    <w:name w:val="标题 7 Char"/>
    <w:link w:val="7"/>
    <w:rPr>
      <w:rFonts w:ascii="微软雅黑" w:eastAsia="微软雅黑" w:hAnsi="微软雅黑"/>
      <w:lang w:eastAsia="en-US"/>
    </w:rPr>
  </w:style>
  <w:style w:type="character" w:customStyle="1" w:styleId="8Char">
    <w:name w:val="标题 8 Char"/>
    <w:link w:val="8"/>
    <w:rPr>
      <w:rFonts w:ascii="微软雅黑" w:eastAsia="微软雅黑" w:hAnsi="微软雅黑"/>
      <w:sz w:val="18"/>
      <w:lang w:eastAsia="en-US"/>
    </w:rPr>
  </w:style>
  <w:style w:type="character" w:customStyle="1" w:styleId="9Char">
    <w:name w:val="标题 9 Char"/>
    <w:link w:val="9"/>
    <w:rPr>
      <w:rFonts w:ascii="微软雅黑" w:eastAsia="微软雅黑" w:hAnsi="微软雅黑"/>
      <w:i/>
      <w:sz w:val="18"/>
      <w:lang w:eastAsia="en-US"/>
    </w:rPr>
  </w:style>
  <w:style w:type="character" w:customStyle="1" w:styleId="Chara">
    <w:name w:val="标题 Char"/>
    <w:link w:val="af2"/>
    <w:rPr>
      <w:rFonts w:ascii="微软雅黑" w:eastAsia="微软雅黑" w:hAnsi="微软雅黑"/>
      <w:b/>
      <w:kern w:val="28"/>
      <w:sz w:val="24"/>
      <w:lang w:eastAsia="en-US"/>
    </w:rPr>
  </w:style>
  <w:style w:type="character" w:customStyle="1" w:styleId="Char8">
    <w:name w:val="页眉 Char"/>
    <w:link w:val="af"/>
    <w:rPr>
      <w:rFonts w:ascii="微软雅黑" w:eastAsia="微软雅黑" w:hAnsi="微软雅黑"/>
      <w:lang w:eastAsia="en-US"/>
    </w:rPr>
  </w:style>
  <w:style w:type="character" w:customStyle="1" w:styleId="Char7">
    <w:name w:val="页脚 Char"/>
    <w:link w:val="ae"/>
    <w:rPr>
      <w:rFonts w:ascii="微软雅黑" w:eastAsia="微软雅黑" w:hAnsi="微软雅黑"/>
      <w:lang w:eastAsia="en-US"/>
    </w:rPr>
  </w:style>
  <w:style w:type="character" w:customStyle="1" w:styleId="Char2">
    <w:name w:val="结束语 Char"/>
    <w:link w:val="a9"/>
    <w:rPr>
      <w:rFonts w:ascii="微软雅黑" w:eastAsia="微软雅黑" w:hAnsi="微软雅黑"/>
      <w:lang w:eastAsia="en-US"/>
    </w:rPr>
  </w:style>
  <w:style w:type="character" w:customStyle="1" w:styleId="Char5">
    <w:name w:val="纯文本 Char"/>
    <w:link w:val="ac"/>
    <w:rPr>
      <w:rFonts w:eastAsia="微软雅黑"/>
      <w:lang w:eastAsia="en-US"/>
    </w:rPr>
  </w:style>
  <w:style w:type="character" w:customStyle="1" w:styleId="Char9">
    <w:name w:val="副标题 Char"/>
    <w:link w:val="af0"/>
    <w:rPr>
      <w:rFonts w:ascii="微软雅黑" w:eastAsia="微软雅黑" w:hAnsi="微软雅黑"/>
      <w:i/>
      <w:sz w:val="16"/>
      <w:lang w:eastAsia="en-US"/>
    </w:rPr>
  </w:style>
  <w:style w:type="character" w:customStyle="1" w:styleId="2Char1">
    <w:name w:val="正文文本 2 Char"/>
    <w:link w:val="24"/>
    <w:rPr>
      <w:rFonts w:ascii="微软雅黑" w:eastAsia="微软雅黑" w:hAnsi="微软雅黑"/>
      <w:color w:val="000000"/>
      <w:lang w:eastAsia="en-US"/>
    </w:rPr>
  </w:style>
  <w:style w:type="character" w:customStyle="1" w:styleId="2Char0">
    <w:name w:val="正文文本缩进 2 Char"/>
    <w:link w:val="22"/>
    <w:rPr>
      <w:rFonts w:eastAsia="微软雅黑"/>
      <w:lang w:eastAsia="en-US"/>
    </w:rPr>
  </w:style>
  <w:style w:type="character" w:customStyle="1" w:styleId="Char1">
    <w:name w:val="文档结构图 Char"/>
    <w:link w:val="a8"/>
    <w:semiHidden/>
    <w:rPr>
      <w:rFonts w:ascii="微软雅黑" w:eastAsia="微软雅黑" w:hAnsi="微软雅黑"/>
      <w:shd w:val="clear" w:color="auto" w:fill="000080"/>
      <w:lang w:eastAsia="en-US"/>
    </w:rPr>
  </w:style>
  <w:style w:type="character" w:customStyle="1" w:styleId="Char6">
    <w:name w:val="批注框文本 Char"/>
    <w:link w:val="ad"/>
    <w:semiHidden/>
    <w:rPr>
      <w:rFonts w:ascii="微软雅黑" w:eastAsia="微软雅黑" w:hAnsi="微软雅黑"/>
      <w:sz w:val="16"/>
      <w:szCs w:val="16"/>
      <w:lang w:eastAsia="en-US"/>
    </w:rPr>
  </w:style>
  <w:style w:type="paragraph" w:styleId="afb">
    <w:name w:val="List Paragraph"/>
    <w:basedOn w:val="a0"/>
    <w:uiPriority w:val="34"/>
    <w:qFormat/>
    <w:rsid w:val="00563469"/>
    <w:pPr>
      <w:overflowPunct w:val="0"/>
      <w:autoSpaceDE w:val="0"/>
      <w:autoSpaceDN w:val="0"/>
      <w:adjustRightInd w:val="0"/>
      <w:ind w:left="720"/>
      <w:contextualSpacing/>
      <w:textAlignment w:val="baseline"/>
    </w:pPr>
    <w:rPr>
      <w:rFonts w:ascii="Arial" w:eastAsia="宋体" w:hAnsi="Arial"/>
      <w:lang w:eastAsia="zh-CN"/>
    </w:rPr>
  </w:style>
  <w:style w:type="table" w:styleId="afc">
    <w:name w:val="Table Grid"/>
    <w:basedOn w:val="a2"/>
    <w:uiPriority w:val="59"/>
    <w:rsid w:val="009B0E21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1">
    <w:name w:val="Table1"/>
    <w:basedOn w:val="a0"/>
    <w:rsid w:val="00F606B6"/>
    <w:pPr>
      <w:overflowPunct w:val="0"/>
      <w:autoSpaceDE w:val="0"/>
      <w:autoSpaceDN w:val="0"/>
      <w:adjustRightInd w:val="0"/>
      <w:textAlignment w:val="baseline"/>
    </w:pPr>
    <w:rPr>
      <w:rFonts w:ascii="Arial" w:eastAsia="宋体" w:hAnsi="Arial"/>
      <w:b/>
      <w:i/>
      <w:color w:val="000000"/>
      <w:lang w:eastAsia="zh-CN"/>
    </w:rPr>
  </w:style>
  <w:style w:type="paragraph" w:customStyle="1" w:styleId="Table1Input">
    <w:name w:val="Table1 Input"/>
    <w:basedOn w:val="Table1"/>
    <w:rsid w:val="00F606B6"/>
    <w:rPr>
      <w:color w:val="FF0000"/>
    </w:rPr>
  </w:style>
  <w:style w:type="paragraph" w:customStyle="1" w:styleId="13">
    <w:name w:val="样式1"/>
    <w:basedOn w:val="3"/>
    <w:next w:val="4"/>
    <w:link w:val="14"/>
    <w:qFormat/>
    <w:rsid w:val="00887FCF"/>
    <w:pPr>
      <w:keepLines/>
      <w:numPr>
        <w:ilvl w:val="0"/>
        <w:numId w:val="0"/>
      </w:numPr>
      <w:spacing w:before="260" w:after="260" w:line="416" w:lineRule="auto"/>
    </w:pPr>
    <w:rPr>
      <w:bCs/>
      <w:sz w:val="32"/>
      <w:szCs w:val="32"/>
    </w:rPr>
  </w:style>
  <w:style w:type="character" w:customStyle="1" w:styleId="14">
    <w:name w:val="样式1 字符"/>
    <w:basedOn w:val="3Char"/>
    <w:link w:val="13"/>
    <w:rsid w:val="00887FCF"/>
    <w:rPr>
      <w:rFonts w:ascii="微软雅黑" w:eastAsia="微软雅黑" w:hAnsi="微软雅黑"/>
      <w:b/>
      <w:bCs/>
      <w:sz w:val="32"/>
      <w:szCs w:val="32"/>
      <w:lang w:eastAsia="en-US"/>
    </w:rPr>
  </w:style>
  <w:style w:type="paragraph" w:customStyle="1" w:styleId="21">
    <w:name w:val="样式2"/>
    <w:basedOn w:val="4"/>
    <w:next w:val="4"/>
    <w:link w:val="25"/>
    <w:qFormat/>
    <w:rsid w:val="00887FCF"/>
    <w:pPr>
      <w:keepLines/>
      <w:numPr>
        <w:numId w:val="16"/>
      </w:numPr>
      <w:spacing w:before="280" w:after="290" w:line="376" w:lineRule="auto"/>
    </w:pPr>
    <w:rPr>
      <w:rFonts w:asciiTheme="majorHAnsi" w:eastAsiaTheme="majorEastAsia" w:hAnsiTheme="majorHAnsi" w:cstheme="majorBidi"/>
      <w:bCs/>
      <w:sz w:val="28"/>
      <w:szCs w:val="21"/>
    </w:rPr>
  </w:style>
  <w:style w:type="character" w:customStyle="1" w:styleId="25">
    <w:name w:val="样式2 字符"/>
    <w:basedOn w:val="4Char"/>
    <w:link w:val="21"/>
    <w:rsid w:val="00D0306A"/>
    <w:rPr>
      <w:rFonts w:asciiTheme="majorHAnsi" w:eastAsiaTheme="majorEastAsia" w:hAnsiTheme="majorHAnsi" w:cstheme="majorBidi"/>
      <w:b/>
      <w:bCs/>
      <w:sz w:val="28"/>
      <w:szCs w:val="21"/>
      <w:lang w:eastAsia="en-US"/>
    </w:rPr>
  </w:style>
  <w:style w:type="table" w:customStyle="1" w:styleId="ListTable3Accent1">
    <w:name w:val="List Table 3 Accent 1"/>
    <w:basedOn w:val="a2"/>
    <w:uiPriority w:val="48"/>
    <w:rsid w:val="00670F64"/>
    <w:rPr>
      <w:rFonts w:ascii="等线" w:eastAsia="等线" w:hAnsi="等线"/>
      <w:kern w:val="2"/>
      <w:sz w:val="21"/>
      <w:szCs w:val="22"/>
    </w:rPr>
    <w:tblPr>
      <w:tblStyleRowBandSize w:val="1"/>
      <w:tblStyleColBandSize w:val="1"/>
      <w:tblBorders>
        <w:top w:val="single" w:sz="4" w:space="0" w:color="4472C4"/>
        <w:left w:val="single" w:sz="4" w:space="0" w:color="4472C4"/>
        <w:bottom w:val="single" w:sz="4" w:space="0" w:color="4472C4"/>
        <w:right w:val="single" w:sz="4" w:space="0" w:color="4472C4"/>
      </w:tblBorders>
    </w:tblPr>
    <w:tblStylePr w:type="firstRow">
      <w:rPr>
        <w:b/>
        <w:bCs/>
        <w:color w:val="FFFFFF"/>
      </w:rPr>
      <w:tblPr/>
      <w:tcPr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4472C4"/>
          <w:right w:val="single" w:sz="4" w:space="0" w:color="4472C4"/>
        </w:tcBorders>
      </w:tcPr>
    </w:tblStylePr>
    <w:tblStylePr w:type="band1Horz">
      <w:tblPr/>
      <w:tcPr>
        <w:tcBorders>
          <w:top w:val="single" w:sz="4" w:space="0" w:color="4472C4"/>
          <w:bottom w:val="single" w:sz="4" w:space="0" w:color="4472C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/>
          <w:left w:val="nil"/>
        </w:tcBorders>
      </w:tcPr>
    </w:tblStylePr>
    <w:tblStylePr w:type="swCell">
      <w:tblPr/>
      <w:tcPr>
        <w:tcBorders>
          <w:top w:val="double" w:sz="4" w:space="0" w:color="4472C4"/>
          <w:right w:val="nil"/>
        </w:tcBorders>
      </w:tcPr>
    </w:tblStylePr>
  </w:style>
  <w:style w:type="table" w:customStyle="1" w:styleId="GridTable4Accent1">
    <w:name w:val="Grid Table 4 Accent 1"/>
    <w:basedOn w:val="a2"/>
    <w:uiPriority w:val="49"/>
    <w:rsid w:val="00670F64"/>
    <w:rPr>
      <w:rFonts w:ascii="等线" w:eastAsia="等线" w:hAnsi="等线"/>
      <w:kern w:val="2"/>
      <w:sz w:val="21"/>
      <w:szCs w:val="22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paragraph" w:styleId="afd">
    <w:name w:val="Normal (Web)"/>
    <w:basedOn w:val="a0"/>
    <w:uiPriority w:val="99"/>
    <w:semiHidden/>
    <w:unhideWhenUsed/>
    <w:rsid w:val="00670F64"/>
    <w:rPr>
      <w:rFonts w:ascii="宋体" w:eastAsia="宋体" w:hAnsi="宋体" w:cs="宋体"/>
      <w:sz w:val="24"/>
      <w:szCs w:val="24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semiHidden="1" w:unhideWhenUsed="1"/>
    <w:lsdException w:name="index heading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Signature" w:semiHidden="1" w:unhideWhenUsed="1"/>
    <w:lsdException w:name="Default Paragraph Font" w:uiPriority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3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/>
    <w:lsdException w:name="FollowedHyperlink" w:semiHidden="1" w:unhideWhenUsed="1"/>
    <w:lsdException w:name="Document Map" w:semiHidden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unhideWhenUsed="1"/>
    <w:lsdException w:name="HTML Code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99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rsid w:val="0075015F"/>
    <w:rPr>
      <w:rFonts w:ascii="微软雅黑" w:eastAsia="微软雅黑" w:hAnsi="微软雅黑"/>
      <w:lang w:eastAsia="en-US"/>
    </w:rPr>
  </w:style>
  <w:style w:type="paragraph" w:styleId="1">
    <w:name w:val="heading 1"/>
    <w:basedOn w:val="a0"/>
    <w:next w:val="a0"/>
    <w:link w:val="1Char"/>
    <w:qFormat/>
    <w:pPr>
      <w:keepNext/>
      <w:numPr>
        <w:numId w:val="1"/>
      </w:numPr>
      <w:spacing w:before="240" w:after="60"/>
      <w:outlineLvl w:val="0"/>
    </w:pPr>
    <w:rPr>
      <w:b/>
      <w:kern w:val="28"/>
      <w:sz w:val="30"/>
      <w:lang w:eastAsia="zh-CN"/>
    </w:rPr>
  </w:style>
  <w:style w:type="paragraph" w:styleId="20">
    <w:name w:val="heading 2"/>
    <w:basedOn w:val="a0"/>
    <w:next w:val="a0"/>
    <w:link w:val="2Char"/>
    <w:qFormat/>
    <w:pPr>
      <w:keepNext/>
      <w:numPr>
        <w:ilvl w:val="1"/>
        <w:numId w:val="1"/>
      </w:numPr>
      <w:spacing w:before="240" w:after="60"/>
      <w:outlineLvl w:val="1"/>
    </w:pPr>
    <w:rPr>
      <w:b/>
      <w:sz w:val="28"/>
      <w:lang w:val="zh-CN" w:eastAsia="zh-CN"/>
    </w:rPr>
  </w:style>
  <w:style w:type="paragraph" w:styleId="3">
    <w:name w:val="heading 3"/>
    <w:basedOn w:val="a0"/>
    <w:next w:val="a0"/>
    <w:link w:val="3Char"/>
    <w:qFormat/>
    <w:pPr>
      <w:keepNext/>
      <w:numPr>
        <w:ilvl w:val="2"/>
        <w:numId w:val="1"/>
      </w:numPr>
      <w:spacing w:before="240" w:after="60"/>
      <w:outlineLvl w:val="2"/>
    </w:pPr>
    <w:rPr>
      <w:b/>
      <w:sz w:val="26"/>
    </w:rPr>
  </w:style>
  <w:style w:type="paragraph" w:styleId="4">
    <w:name w:val="heading 4"/>
    <w:basedOn w:val="a0"/>
    <w:next w:val="a0"/>
    <w:link w:val="4Char"/>
    <w:qFormat/>
    <w:pPr>
      <w:keepNext/>
      <w:numPr>
        <w:ilvl w:val="3"/>
        <w:numId w:val="1"/>
      </w:numPr>
      <w:spacing w:before="240" w:after="60"/>
      <w:outlineLvl w:val="3"/>
    </w:pPr>
    <w:rPr>
      <w:b/>
      <w:sz w:val="22"/>
    </w:rPr>
  </w:style>
  <w:style w:type="paragraph" w:styleId="5">
    <w:name w:val="heading 5"/>
    <w:basedOn w:val="a0"/>
    <w:next w:val="a0"/>
    <w:link w:val="5Char"/>
    <w:qFormat/>
    <w:rsid w:val="00F7543E"/>
    <w:pPr>
      <w:numPr>
        <w:ilvl w:val="4"/>
        <w:numId w:val="1"/>
      </w:numPr>
      <w:spacing w:before="240" w:after="60"/>
      <w:ind w:leftChars="100" w:left="8898" w:rightChars="100" w:right="100"/>
      <w:outlineLvl w:val="4"/>
    </w:pPr>
    <w:rPr>
      <w:b/>
      <w:sz w:val="21"/>
    </w:rPr>
  </w:style>
  <w:style w:type="paragraph" w:styleId="6">
    <w:name w:val="heading 6"/>
    <w:basedOn w:val="a0"/>
    <w:next w:val="a0"/>
    <w:link w:val="6Char"/>
    <w:qFormat/>
    <w:pPr>
      <w:numPr>
        <w:ilvl w:val="5"/>
        <w:numId w:val="1"/>
      </w:numPr>
      <w:spacing w:before="240" w:after="60"/>
      <w:outlineLvl w:val="5"/>
    </w:pPr>
    <w:rPr>
      <w:b/>
      <w:i/>
      <w:sz w:val="21"/>
      <w:lang w:eastAsia="zh-CN"/>
    </w:rPr>
  </w:style>
  <w:style w:type="paragraph" w:styleId="7">
    <w:name w:val="heading 7"/>
    <w:basedOn w:val="a0"/>
    <w:next w:val="a0"/>
    <w:link w:val="7Char"/>
    <w:qFormat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basedOn w:val="a0"/>
    <w:next w:val="a0"/>
    <w:link w:val="8Char"/>
    <w:pPr>
      <w:spacing w:before="240" w:after="60"/>
      <w:outlineLvl w:val="7"/>
    </w:pPr>
    <w:rPr>
      <w:sz w:val="18"/>
    </w:rPr>
  </w:style>
  <w:style w:type="paragraph" w:styleId="9">
    <w:name w:val="heading 9"/>
    <w:basedOn w:val="a0"/>
    <w:next w:val="a0"/>
    <w:link w:val="9Char"/>
    <w:pPr>
      <w:spacing w:before="240" w:after="60"/>
      <w:outlineLvl w:val="8"/>
    </w:pPr>
    <w:rPr>
      <w:i/>
      <w:sz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annotation subject"/>
    <w:basedOn w:val="a5"/>
    <w:next w:val="a5"/>
    <w:link w:val="Char"/>
    <w:rPr>
      <w:b/>
      <w:bCs/>
    </w:rPr>
  </w:style>
  <w:style w:type="paragraph" w:styleId="a5">
    <w:name w:val="annotation text"/>
    <w:basedOn w:val="a0"/>
    <w:link w:val="Char0"/>
  </w:style>
  <w:style w:type="paragraph" w:styleId="70">
    <w:name w:val="toc 7"/>
    <w:basedOn w:val="a0"/>
    <w:next w:val="a0"/>
    <w:uiPriority w:val="39"/>
    <w:pPr>
      <w:ind w:leftChars="1200" w:left="2520"/>
    </w:pPr>
  </w:style>
  <w:style w:type="paragraph" w:styleId="2">
    <w:name w:val="List Number 2"/>
    <w:basedOn w:val="a0"/>
    <w:pPr>
      <w:numPr>
        <w:numId w:val="2"/>
      </w:numPr>
    </w:pPr>
  </w:style>
  <w:style w:type="paragraph" w:styleId="a">
    <w:name w:val="List Number"/>
    <w:basedOn w:val="a0"/>
    <w:pPr>
      <w:numPr>
        <w:numId w:val="3"/>
      </w:numPr>
      <w:contextualSpacing/>
    </w:pPr>
  </w:style>
  <w:style w:type="paragraph" w:styleId="a6">
    <w:name w:val="Normal Indent"/>
    <w:basedOn w:val="a0"/>
    <w:pPr>
      <w:widowControl w:val="0"/>
      <w:spacing w:after="40"/>
      <w:ind w:firstLine="420"/>
      <w:jc w:val="both"/>
    </w:pPr>
    <w:rPr>
      <w:rFonts w:ascii="Times New Roman" w:hAnsi="Times New Roman"/>
      <w:kern w:val="2"/>
      <w:sz w:val="22"/>
      <w:lang w:eastAsia="zh-CN"/>
    </w:rPr>
  </w:style>
  <w:style w:type="paragraph" w:styleId="a7">
    <w:name w:val="caption"/>
    <w:basedOn w:val="a0"/>
    <w:next w:val="a0"/>
    <w:pPr>
      <w:spacing w:before="60" w:after="360"/>
      <w:jc w:val="center"/>
    </w:pPr>
    <w:rPr>
      <w:i/>
      <w:sz w:val="16"/>
    </w:rPr>
  </w:style>
  <w:style w:type="paragraph" w:styleId="a8">
    <w:name w:val="Document Map"/>
    <w:basedOn w:val="a0"/>
    <w:link w:val="Char1"/>
    <w:semiHidden/>
    <w:pPr>
      <w:shd w:val="clear" w:color="auto" w:fill="000080"/>
    </w:pPr>
  </w:style>
  <w:style w:type="paragraph" w:styleId="a9">
    <w:name w:val="Closing"/>
    <w:basedOn w:val="a0"/>
    <w:link w:val="Char2"/>
    <w:pPr>
      <w:ind w:left="4320"/>
      <w:jc w:val="right"/>
    </w:pPr>
  </w:style>
  <w:style w:type="paragraph" w:styleId="aa">
    <w:name w:val="Body Text"/>
    <w:basedOn w:val="a0"/>
    <w:link w:val="Char3"/>
    <w:pPr>
      <w:spacing w:after="120"/>
    </w:pPr>
  </w:style>
  <w:style w:type="paragraph" w:styleId="ab">
    <w:name w:val="Body Text Indent"/>
    <w:basedOn w:val="a0"/>
    <w:link w:val="Char4"/>
    <w:pPr>
      <w:spacing w:after="120"/>
      <w:ind w:leftChars="200" w:left="420"/>
    </w:pPr>
  </w:style>
  <w:style w:type="paragraph" w:styleId="50">
    <w:name w:val="toc 5"/>
    <w:basedOn w:val="a0"/>
    <w:next w:val="a0"/>
    <w:uiPriority w:val="39"/>
    <w:pPr>
      <w:ind w:leftChars="800" w:left="1680"/>
    </w:pPr>
  </w:style>
  <w:style w:type="paragraph" w:styleId="30">
    <w:name w:val="toc 3"/>
    <w:basedOn w:val="a0"/>
    <w:next w:val="a0"/>
    <w:uiPriority w:val="39"/>
    <w:pPr>
      <w:ind w:leftChars="400" w:left="840"/>
    </w:pPr>
  </w:style>
  <w:style w:type="paragraph" w:styleId="ac">
    <w:name w:val="Plain Text"/>
    <w:basedOn w:val="a0"/>
    <w:link w:val="Char5"/>
    <w:rPr>
      <w:rFonts w:ascii="Times New Roman" w:hAnsi="Times New Roman"/>
    </w:rPr>
  </w:style>
  <w:style w:type="paragraph" w:styleId="80">
    <w:name w:val="toc 8"/>
    <w:basedOn w:val="a0"/>
    <w:next w:val="a0"/>
    <w:uiPriority w:val="39"/>
    <w:pPr>
      <w:ind w:leftChars="1400" w:left="2940"/>
    </w:pPr>
  </w:style>
  <w:style w:type="paragraph" w:styleId="22">
    <w:name w:val="Body Text Indent 2"/>
    <w:basedOn w:val="a0"/>
    <w:link w:val="2Char0"/>
    <w:pPr>
      <w:ind w:left="540"/>
    </w:pPr>
    <w:rPr>
      <w:rFonts w:ascii="Times New Roman" w:hAnsi="Times New Roman"/>
    </w:rPr>
  </w:style>
  <w:style w:type="paragraph" w:styleId="ad">
    <w:name w:val="Balloon Text"/>
    <w:basedOn w:val="a0"/>
    <w:link w:val="Char6"/>
    <w:semiHidden/>
    <w:rPr>
      <w:sz w:val="16"/>
      <w:szCs w:val="16"/>
    </w:rPr>
  </w:style>
  <w:style w:type="paragraph" w:styleId="ae">
    <w:name w:val="footer"/>
    <w:basedOn w:val="a0"/>
    <w:link w:val="Char7"/>
    <w:pPr>
      <w:tabs>
        <w:tab w:val="center" w:pos="4320"/>
        <w:tab w:val="right" w:pos="8640"/>
      </w:tabs>
    </w:pPr>
  </w:style>
  <w:style w:type="paragraph" w:styleId="af">
    <w:name w:val="header"/>
    <w:basedOn w:val="a0"/>
    <w:link w:val="Char8"/>
    <w:pPr>
      <w:tabs>
        <w:tab w:val="center" w:pos="4320"/>
        <w:tab w:val="right" w:pos="8640"/>
      </w:tabs>
    </w:pPr>
  </w:style>
  <w:style w:type="paragraph" w:styleId="11">
    <w:name w:val="toc 1"/>
    <w:basedOn w:val="a0"/>
    <w:next w:val="a0"/>
    <w:uiPriority w:val="39"/>
  </w:style>
  <w:style w:type="paragraph" w:styleId="40">
    <w:name w:val="toc 4"/>
    <w:basedOn w:val="a0"/>
    <w:next w:val="a0"/>
    <w:uiPriority w:val="39"/>
    <w:pPr>
      <w:ind w:leftChars="600" w:left="1260"/>
    </w:pPr>
  </w:style>
  <w:style w:type="paragraph" w:styleId="af0">
    <w:name w:val="Subtitle"/>
    <w:basedOn w:val="a0"/>
    <w:link w:val="Char9"/>
    <w:pPr>
      <w:spacing w:after="60"/>
      <w:jc w:val="center"/>
    </w:pPr>
    <w:rPr>
      <w:i/>
      <w:sz w:val="16"/>
    </w:rPr>
  </w:style>
  <w:style w:type="paragraph" w:styleId="af1">
    <w:name w:val="List"/>
    <w:basedOn w:val="a0"/>
    <w:pPr>
      <w:ind w:left="200" w:hangingChars="200" w:hanging="200"/>
    </w:pPr>
  </w:style>
  <w:style w:type="paragraph" w:styleId="60">
    <w:name w:val="toc 6"/>
    <w:basedOn w:val="a0"/>
    <w:next w:val="a0"/>
    <w:uiPriority w:val="39"/>
    <w:pPr>
      <w:ind w:leftChars="1000" w:left="2100"/>
    </w:pPr>
  </w:style>
  <w:style w:type="paragraph" w:styleId="23">
    <w:name w:val="toc 2"/>
    <w:basedOn w:val="a0"/>
    <w:next w:val="a0"/>
    <w:uiPriority w:val="39"/>
    <w:pPr>
      <w:ind w:leftChars="200" w:left="420"/>
    </w:pPr>
  </w:style>
  <w:style w:type="paragraph" w:styleId="90">
    <w:name w:val="toc 9"/>
    <w:basedOn w:val="a0"/>
    <w:next w:val="a0"/>
    <w:uiPriority w:val="39"/>
    <w:pPr>
      <w:ind w:leftChars="1600" w:left="3360"/>
    </w:pPr>
  </w:style>
  <w:style w:type="paragraph" w:styleId="24">
    <w:name w:val="Body Text 2"/>
    <w:basedOn w:val="a0"/>
    <w:link w:val="2Char1"/>
    <w:rPr>
      <w:color w:val="000000"/>
    </w:rPr>
  </w:style>
  <w:style w:type="paragraph" w:styleId="af2">
    <w:name w:val="Title"/>
    <w:basedOn w:val="a0"/>
    <w:next w:val="a0"/>
    <w:link w:val="Chara"/>
    <w:pPr>
      <w:keepNext/>
      <w:spacing w:before="240" w:after="60"/>
    </w:pPr>
    <w:rPr>
      <w:b/>
      <w:kern w:val="28"/>
      <w:sz w:val="24"/>
    </w:rPr>
  </w:style>
  <w:style w:type="character" w:styleId="af3">
    <w:name w:val="Strong"/>
    <w:rPr>
      <w:b/>
      <w:bCs/>
    </w:rPr>
  </w:style>
  <w:style w:type="character" w:styleId="af4">
    <w:name w:val="page number"/>
    <w:rPr>
      <w:rFonts w:ascii="Arial" w:hAnsi="Arial"/>
      <w:sz w:val="18"/>
    </w:rPr>
  </w:style>
  <w:style w:type="character" w:styleId="af5">
    <w:name w:val="Emphasis"/>
    <w:basedOn w:val="a1"/>
  </w:style>
  <w:style w:type="character" w:styleId="HTML">
    <w:name w:val="HTML Variable"/>
    <w:unhideWhenUsed/>
    <w:rPr>
      <w:i/>
    </w:rPr>
  </w:style>
  <w:style w:type="character" w:styleId="af6">
    <w:name w:val="Hyperlink"/>
    <w:uiPriority w:val="99"/>
    <w:unhideWhenUsed/>
    <w:rPr>
      <w:color w:val="0000FF"/>
      <w:u w:val="single"/>
    </w:rPr>
  </w:style>
  <w:style w:type="character" w:styleId="HTML0">
    <w:name w:val="HTML Code"/>
    <w:unhideWhenUsed/>
    <w:rPr>
      <w:rFonts w:ascii="Courier New" w:hAnsi="Courier New"/>
      <w:sz w:val="20"/>
    </w:rPr>
  </w:style>
  <w:style w:type="character" w:styleId="af7">
    <w:name w:val="annotation reference"/>
    <w:semiHidden/>
    <w:rPr>
      <w:rFonts w:ascii="Arial" w:hAnsi="Arial"/>
      <w:sz w:val="16"/>
    </w:rPr>
  </w:style>
  <w:style w:type="character" w:styleId="HTML1">
    <w:name w:val="HTML Cite"/>
    <w:unhideWhenUsed/>
    <w:rPr>
      <w:i/>
    </w:rPr>
  </w:style>
  <w:style w:type="paragraph" w:customStyle="1" w:styleId="Table">
    <w:name w:val="Table"/>
    <w:basedOn w:val="a0"/>
    <w:pPr>
      <w:spacing w:before="40" w:after="40"/>
    </w:pPr>
  </w:style>
  <w:style w:type="paragraph" w:customStyle="1" w:styleId="Header1">
    <w:name w:val="Header 1"/>
    <w:basedOn w:val="a0"/>
    <w:next w:val="a0"/>
    <w:pPr>
      <w:keepLines/>
      <w:spacing w:before="80" w:after="80"/>
      <w:jc w:val="center"/>
    </w:pPr>
  </w:style>
  <w:style w:type="paragraph" w:customStyle="1" w:styleId="Header2">
    <w:name w:val="Header 2"/>
    <w:basedOn w:val="Header1"/>
    <w:next w:val="a0"/>
    <w:pPr>
      <w:jc w:val="right"/>
    </w:pPr>
  </w:style>
  <w:style w:type="paragraph" w:customStyle="1" w:styleId="Header3">
    <w:name w:val="Header 3"/>
    <w:basedOn w:val="Header1"/>
    <w:next w:val="a0"/>
    <w:pPr>
      <w:jc w:val="left"/>
    </w:pPr>
  </w:style>
  <w:style w:type="paragraph" w:customStyle="1" w:styleId="HPTableTitle">
    <w:name w:val="HP_Table_Title"/>
    <w:basedOn w:val="a0"/>
    <w:next w:val="a0"/>
    <w:pPr>
      <w:keepNext/>
      <w:keepLines/>
      <w:spacing w:before="240" w:after="60"/>
    </w:pPr>
    <w:rPr>
      <w:b/>
      <w:sz w:val="18"/>
    </w:rPr>
  </w:style>
  <w:style w:type="paragraph" w:customStyle="1" w:styleId="HPInternal">
    <w:name w:val="HP_Internal"/>
    <w:basedOn w:val="a0"/>
    <w:next w:val="a0"/>
    <w:rPr>
      <w:i/>
      <w:sz w:val="18"/>
    </w:rPr>
  </w:style>
  <w:style w:type="paragraph" w:customStyle="1" w:styleId="TableSmall">
    <w:name w:val="Table_Small"/>
    <w:basedOn w:val="Table"/>
    <w:rPr>
      <w:sz w:val="16"/>
    </w:rPr>
  </w:style>
  <w:style w:type="paragraph" w:customStyle="1" w:styleId="TableSmHeading">
    <w:name w:val="Table_Sm_Heading"/>
    <w:basedOn w:val="TableHeading"/>
    <w:pPr>
      <w:spacing w:before="60"/>
    </w:pPr>
    <w:rPr>
      <w:sz w:val="16"/>
    </w:rPr>
  </w:style>
  <w:style w:type="paragraph" w:customStyle="1" w:styleId="TableHeading">
    <w:name w:val="Table_Heading"/>
    <w:basedOn w:val="a0"/>
    <w:next w:val="Table"/>
    <w:pPr>
      <w:keepNext/>
      <w:keepLines/>
      <w:spacing w:before="40" w:after="40"/>
    </w:pPr>
    <w:rPr>
      <w:b/>
    </w:rPr>
  </w:style>
  <w:style w:type="paragraph" w:customStyle="1" w:styleId="TableSmHeadingRight">
    <w:name w:val="Table_Sm_Heading_Right"/>
    <w:basedOn w:val="TableSmHeading"/>
    <w:pPr>
      <w:jc w:val="right"/>
    </w:pPr>
  </w:style>
  <w:style w:type="paragraph" w:customStyle="1" w:styleId="TableMedium">
    <w:name w:val="Table_Medium"/>
    <w:basedOn w:val="Table"/>
    <w:rPr>
      <w:sz w:val="18"/>
    </w:rPr>
  </w:style>
  <w:style w:type="paragraph" w:customStyle="1" w:styleId="TOCHeading">
    <w:name w:val="TOC_Heading"/>
    <w:basedOn w:val="a0"/>
    <w:next w:val="a0"/>
    <w:pPr>
      <w:keepNext/>
      <w:spacing w:before="80" w:after="120"/>
    </w:pPr>
    <w:rPr>
      <w:b/>
      <w:sz w:val="24"/>
    </w:rPr>
  </w:style>
  <w:style w:type="paragraph" w:customStyle="1" w:styleId="Bulletwithtext1">
    <w:name w:val="Bullet with text 1"/>
    <w:basedOn w:val="a0"/>
    <w:pPr>
      <w:numPr>
        <w:numId w:val="4"/>
      </w:numPr>
    </w:pPr>
  </w:style>
  <w:style w:type="paragraph" w:customStyle="1" w:styleId="Bulletwithtext2">
    <w:name w:val="Bullet with text 2"/>
    <w:basedOn w:val="a0"/>
    <w:pPr>
      <w:numPr>
        <w:numId w:val="5"/>
      </w:numPr>
    </w:pPr>
  </w:style>
  <w:style w:type="paragraph" w:customStyle="1" w:styleId="Bulletwithtext3">
    <w:name w:val="Bullet with text 3"/>
    <w:basedOn w:val="a0"/>
    <w:pPr>
      <w:numPr>
        <w:numId w:val="6"/>
      </w:numPr>
    </w:pPr>
  </w:style>
  <w:style w:type="paragraph" w:customStyle="1" w:styleId="Bulletwithtext4">
    <w:name w:val="Bullet with text 4"/>
    <w:basedOn w:val="a0"/>
    <w:pPr>
      <w:numPr>
        <w:numId w:val="7"/>
      </w:numPr>
    </w:pPr>
  </w:style>
  <w:style w:type="paragraph" w:customStyle="1" w:styleId="Bulletwithtext5">
    <w:name w:val="Bullet with text 5"/>
    <w:basedOn w:val="a0"/>
    <w:pPr>
      <w:numPr>
        <w:numId w:val="8"/>
      </w:numPr>
    </w:pPr>
  </w:style>
  <w:style w:type="paragraph" w:customStyle="1" w:styleId="NormalUserEntry">
    <w:name w:val="Normal_UserEntry"/>
    <w:basedOn w:val="a0"/>
    <w:rPr>
      <w:color w:val="FF0000"/>
    </w:rPr>
  </w:style>
  <w:style w:type="paragraph" w:customStyle="1" w:styleId="Numberedlist1">
    <w:name w:val="Numbered list 1"/>
    <w:basedOn w:val="a0"/>
    <w:next w:val="a0"/>
    <w:pPr>
      <w:numPr>
        <w:numId w:val="9"/>
      </w:numPr>
    </w:pPr>
  </w:style>
  <w:style w:type="paragraph" w:customStyle="1" w:styleId="Numberedlist21">
    <w:name w:val="Numbered list 2.1"/>
    <w:basedOn w:val="1"/>
    <w:next w:val="a0"/>
    <w:pPr>
      <w:tabs>
        <w:tab w:val="left" w:pos="720"/>
      </w:tabs>
      <w:ind w:left="720" w:hanging="720"/>
    </w:pPr>
  </w:style>
  <w:style w:type="paragraph" w:customStyle="1" w:styleId="Numberedlist22">
    <w:name w:val="Numbered list 2.2"/>
    <w:basedOn w:val="20"/>
    <w:next w:val="a0"/>
    <w:pPr>
      <w:tabs>
        <w:tab w:val="left" w:pos="720"/>
      </w:tabs>
      <w:ind w:left="720" w:hanging="720"/>
    </w:pPr>
  </w:style>
  <w:style w:type="paragraph" w:customStyle="1" w:styleId="Numberedlist23">
    <w:name w:val="Numbered list 2.3"/>
    <w:basedOn w:val="3"/>
    <w:next w:val="a0"/>
    <w:pPr>
      <w:tabs>
        <w:tab w:val="left" w:pos="360"/>
        <w:tab w:val="left" w:pos="1080"/>
      </w:tabs>
      <w:ind w:left="360" w:hanging="360"/>
    </w:pPr>
  </w:style>
  <w:style w:type="paragraph" w:customStyle="1" w:styleId="Numberedlist24">
    <w:name w:val="Numbered list 2.4"/>
    <w:basedOn w:val="4"/>
    <w:next w:val="a0"/>
    <w:pPr>
      <w:tabs>
        <w:tab w:val="left" w:pos="360"/>
        <w:tab w:val="left" w:pos="1080"/>
        <w:tab w:val="left" w:pos="1440"/>
        <w:tab w:val="left" w:pos="1800"/>
      </w:tabs>
      <w:ind w:left="360" w:hanging="360"/>
    </w:pPr>
  </w:style>
  <w:style w:type="paragraph" w:customStyle="1" w:styleId="Numberedlist31">
    <w:name w:val="Numbered list 3.1"/>
    <w:basedOn w:val="1"/>
    <w:next w:val="a0"/>
    <w:pPr>
      <w:numPr>
        <w:numId w:val="10"/>
      </w:numPr>
    </w:pPr>
  </w:style>
  <w:style w:type="paragraph" w:customStyle="1" w:styleId="Numberedlist32">
    <w:name w:val="Numbered list 3.2"/>
    <w:basedOn w:val="20"/>
    <w:next w:val="a0"/>
    <w:pPr>
      <w:tabs>
        <w:tab w:val="left" w:pos="360"/>
      </w:tabs>
      <w:ind w:left="360" w:hanging="360"/>
    </w:pPr>
  </w:style>
  <w:style w:type="paragraph" w:customStyle="1" w:styleId="Numberedlist33">
    <w:name w:val="Numbered list 3.3"/>
    <w:basedOn w:val="3"/>
    <w:next w:val="a0"/>
    <w:pPr>
      <w:tabs>
        <w:tab w:val="left" w:pos="360"/>
      </w:tabs>
      <w:ind w:left="360" w:hanging="360"/>
    </w:pPr>
  </w:style>
  <w:style w:type="paragraph" w:customStyle="1" w:styleId="TableCenter">
    <w:name w:val="Table_Center"/>
    <w:basedOn w:val="Table"/>
    <w:pPr>
      <w:jc w:val="center"/>
    </w:pPr>
  </w:style>
  <w:style w:type="paragraph" w:customStyle="1" w:styleId="TableHeadingCenter">
    <w:name w:val="Table_Heading_Center"/>
    <w:basedOn w:val="TableHeading"/>
    <w:pPr>
      <w:jc w:val="center"/>
    </w:pPr>
  </w:style>
  <w:style w:type="paragraph" w:customStyle="1" w:styleId="TableRight">
    <w:name w:val="Table_Right"/>
    <w:basedOn w:val="Table"/>
    <w:pPr>
      <w:jc w:val="right"/>
    </w:pPr>
  </w:style>
  <w:style w:type="paragraph" w:customStyle="1" w:styleId="TableSmHeadingCenter">
    <w:name w:val="Table_Sm_Heading_Center"/>
    <w:basedOn w:val="TableSmHeading"/>
    <w:pPr>
      <w:jc w:val="center"/>
    </w:pPr>
  </w:style>
  <w:style w:type="paragraph" w:customStyle="1" w:styleId="TableSmallCenter">
    <w:name w:val="Table_Small_Center"/>
    <w:basedOn w:val="TableSmall"/>
    <w:pPr>
      <w:jc w:val="center"/>
    </w:pPr>
  </w:style>
  <w:style w:type="paragraph" w:customStyle="1" w:styleId="TableSmallRight">
    <w:name w:val="Table_Small_Right"/>
    <w:basedOn w:val="TableSmall"/>
    <w:pPr>
      <w:jc w:val="right"/>
    </w:pPr>
  </w:style>
  <w:style w:type="paragraph" w:customStyle="1" w:styleId="TableTitle">
    <w:name w:val="Table_Title"/>
    <w:basedOn w:val="a0"/>
    <w:next w:val="a0"/>
    <w:pPr>
      <w:keepNext/>
      <w:keepLines/>
      <w:spacing w:before="240" w:after="60"/>
    </w:pPr>
    <w:rPr>
      <w:b/>
    </w:rPr>
  </w:style>
  <w:style w:type="paragraph" w:customStyle="1" w:styleId="TitleCenter">
    <w:name w:val="Title_Center"/>
    <w:basedOn w:val="af2"/>
    <w:pPr>
      <w:jc w:val="center"/>
    </w:pPr>
  </w:style>
  <w:style w:type="paragraph" w:customStyle="1" w:styleId="TitlePageHeader">
    <w:name w:val="TitlePage_Header"/>
    <w:basedOn w:val="a0"/>
    <w:pPr>
      <w:spacing w:before="240" w:after="240"/>
      <w:ind w:left="3240"/>
    </w:pPr>
    <w:rPr>
      <w:b/>
      <w:sz w:val="32"/>
    </w:rPr>
  </w:style>
  <w:style w:type="paragraph" w:customStyle="1" w:styleId="TitlePageTopBorder">
    <w:name w:val="TitlePage_TopBorder"/>
    <w:basedOn w:val="TitlePageHeader"/>
    <w:next w:val="TitlePageHeader"/>
    <w:pPr>
      <w:pBdr>
        <w:top w:val="single" w:sz="18" w:space="1" w:color="auto"/>
      </w:pBdr>
    </w:pPr>
  </w:style>
  <w:style w:type="paragraph" w:customStyle="1" w:styleId="RMIndtasBullwtxt2">
    <w:name w:val="RM_Indt as Bull w txt 2"/>
    <w:basedOn w:val="Bulletwithtext2"/>
    <w:next w:val="Bulletwithtext2"/>
    <w:pPr>
      <w:numPr>
        <w:numId w:val="0"/>
      </w:numPr>
      <w:ind w:left="720"/>
    </w:pPr>
  </w:style>
  <w:style w:type="paragraph" w:customStyle="1" w:styleId="TableHeadingRight">
    <w:name w:val="Table_Heading_Right"/>
    <w:basedOn w:val="TableHeading"/>
    <w:next w:val="Table"/>
    <w:pPr>
      <w:jc w:val="right"/>
    </w:pPr>
  </w:style>
  <w:style w:type="paragraph" w:customStyle="1" w:styleId="RMHeading1">
    <w:name w:val="RM_Heading 1"/>
    <w:basedOn w:val="1"/>
    <w:next w:val="a0"/>
    <w:pPr>
      <w:pageBreakBefore/>
    </w:pPr>
    <w:rPr>
      <w:sz w:val="32"/>
    </w:rPr>
  </w:style>
  <w:style w:type="paragraph" w:customStyle="1" w:styleId="RMHeading2">
    <w:name w:val="RM_Heading 2"/>
    <w:basedOn w:val="20"/>
    <w:next w:val="a0"/>
    <w:pPr>
      <w:pageBreakBefore/>
    </w:pPr>
    <w:rPr>
      <w:sz w:val="30"/>
    </w:rPr>
  </w:style>
  <w:style w:type="paragraph" w:customStyle="1" w:styleId="RMHeading3">
    <w:name w:val="RM_Heading 3"/>
    <w:basedOn w:val="3"/>
    <w:next w:val="a0"/>
    <w:pPr>
      <w:pageBreakBefore/>
    </w:pPr>
    <w:rPr>
      <w:sz w:val="28"/>
    </w:rPr>
  </w:style>
  <w:style w:type="paragraph" w:customStyle="1" w:styleId="RMTableBullet">
    <w:name w:val="RM_Table_Bullet"/>
    <w:basedOn w:val="Bulletwithtext4"/>
    <w:next w:val="a0"/>
    <w:pPr>
      <w:tabs>
        <w:tab w:val="clear" w:pos="1440"/>
        <w:tab w:val="left" w:pos="567"/>
      </w:tabs>
      <w:ind w:left="568" w:hanging="284"/>
    </w:pPr>
  </w:style>
  <w:style w:type="paragraph" w:customStyle="1" w:styleId="BodyBulletSQ">
    <w:name w:val="Body Bullet SQ"/>
    <w:basedOn w:val="a0"/>
    <w:pPr>
      <w:numPr>
        <w:numId w:val="11"/>
      </w:numPr>
    </w:pPr>
    <w:rPr>
      <w:rFonts w:ascii="Times New Roman" w:hAnsi="Times New Roman"/>
    </w:rPr>
  </w:style>
  <w:style w:type="paragraph" w:customStyle="1" w:styleId="Halfline">
    <w:name w:val="Halfline"/>
    <w:basedOn w:val="a0"/>
    <w:pPr>
      <w:tabs>
        <w:tab w:val="left" w:pos="3289"/>
      </w:tabs>
      <w:suppressAutoHyphens/>
      <w:spacing w:after="200" w:line="240" w:lineRule="exact"/>
      <w:ind w:left="3289" w:hanging="1758"/>
    </w:pPr>
    <w:rPr>
      <w:rFonts w:ascii="ITCCenturyBookT" w:hAnsi="ITCCenturyBookT"/>
    </w:rPr>
  </w:style>
  <w:style w:type="paragraph" w:customStyle="1" w:styleId="TableTextBold">
    <w:name w:val="Table Text Bold"/>
    <w:basedOn w:val="TableText"/>
    <w:rPr>
      <w:b/>
    </w:rPr>
  </w:style>
  <w:style w:type="paragraph" w:customStyle="1" w:styleId="TableText">
    <w:name w:val="Table Text"/>
    <w:pPr>
      <w:spacing w:line="200" w:lineRule="exact"/>
    </w:pPr>
    <w:rPr>
      <w:rFonts w:ascii="Arial" w:hAnsi="Arial"/>
      <w:sz w:val="16"/>
      <w:lang w:eastAsia="en-US"/>
    </w:rPr>
  </w:style>
  <w:style w:type="paragraph" w:customStyle="1" w:styleId="Bullet">
    <w:name w:val="Bullet"/>
    <w:pPr>
      <w:tabs>
        <w:tab w:val="left" w:pos="3479"/>
        <w:tab w:val="left" w:pos="3515"/>
      </w:tabs>
      <w:spacing w:line="240" w:lineRule="atLeast"/>
    </w:pPr>
    <w:rPr>
      <w:color w:val="000000"/>
      <w:lang w:eastAsia="en-US"/>
    </w:rPr>
  </w:style>
  <w:style w:type="paragraph" w:customStyle="1" w:styleId="Para3Text">
    <w:name w:val="Para 3 Text"/>
    <w:pPr>
      <w:spacing w:line="288" w:lineRule="atLeast"/>
      <w:ind w:left="864"/>
    </w:pPr>
    <w:rPr>
      <w:snapToGrid w:val="0"/>
      <w:color w:val="000000"/>
      <w:sz w:val="24"/>
      <w:lang w:eastAsia="en-US"/>
    </w:rPr>
  </w:style>
  <w:style w:type="paragraph" w:customStyle="1" w:styleId="Para2Text">
    <w:name w:val="Para 2 Text"/>
    <w:pPr>
      <w:ind w:left="648"/>
    </w:pPr>
    <w:rPr>
      <w:snapToGrid w:val="0"/>
      <w:color w:val="000000"/>
      <w:sz w:val="24"/>
      <w:lang w:eastAsia="en-US"/>
    </w:rPr>
  </w:style>
  <w:style w:type="paragraph" w:customStyle="1" w:styleId="NumberList">
    <w:name w:val="Number List"/>
    <w:pPr>
      <w:tabs>
        <w:tab w:val="left" w:pos="360"/>
      </w:tabs>
      <w:ind w:left="360" w:hanging="360"/>
    </w:pPr>
    <w:rPr>
      <w:snapToGrid w:val="0"/>
      <w:color w:val="000000"/>
      <w:sz w:val="24"/>
      <w:lang w:eastAsia="en-US"/>
    </w:rPr>
  </w:style>
  <w:style w:type="paragraph" w:customStyle="1" w:styleId="TableSmHeadingbogus">
    <w:name w:val="Table_Sm_Heading_bogus"/>
    <w:basedOn w:val="TableSmHeading"/>
    <w:pPr>
      <w:jc w:val="center"/>
    </w:pPr>
    <w:rPr>
      <w:rFonts w:ascii="Futura Bk" w:hAnsi="Futura Bk"/>
    </w:rPr>
  </w:style>
  <w:style w:type="paragraph" w:customStyle="1" w:styleId="Tablenotused">
    <w:name w:val="Table_not_used"/>
    <w:basedOn w:val="Table"/>
    <w:pPr>
      <w:jc w:val="right"/>
    </w:pPr>
    <w:rPr>
      <w:rFonts w:ascii="Futura Bk" w:hAnsi="Futura Bk"/>
    </w:rPr>
  </w:style>
  <w:style w:type="paragraph" w:customStyle="1" w:styleId="af8">
    <w:name w:val="文档正文"/>
    <w:basedOn w:val="a0"/>
    <w:pPr>
      <w:widowControl w:val="0"/>
      <w:adjustRightInd w:val="0"/>
      <w:spacing w:before="20" w:after="20"/>
      <w:jc w:val="both"/>
      <w:textAlignment w:val="baseline"/>
    </w:pPr>
    <w:rPr>
      <w:rFonts w:ascii="Times New Roman" w:hAnsi="Times New Roman"/>
      <w:kern w:val="2"/>
      <w:sz w:val="22"/>
      <w:lang w:eastAsia="zh-CN"/>
    </w:rPr>
  </w:style>
  <w:style w:type="paragraph" w:customStyle="1" w:styleId="Figure">
    <w:name w:val="Figure"/>
    <w:basedOn w:val="aa"/>
    <w:pPr>
      <w:widowControl w:val="0"/>
      <w:tabs>
        <w:tab w:val="center" w:pos="8640"/>
      </w:tabs>
      <w:spacing w:before="120" w:after="240" w:line="360" w:lineRule="auto"/>
      <w:jc w:val="center"/>
    </w:pPr>
    <w:rPr>
      <w:rFonts w:ascii="Times New Roman" w:hAnsi="Times New Roman"/>
      <w:sz w:val="21"/>
      <w:lang w:eastAsia="zh-CN"/>
    </w:rPr>
  </w:style>
  <w:style w:type="paragraph" w:customStyle="1" w:styleId="template">
    <w:name w:val="template"/>
    <w:basedOn w:val="a0"/>
    <w:pPr>
      <w:spacing w:line="240" w:lineRule="exact"/>
    </w:pPr>
    <w:rPr>
      <w:i/>
      <w:sz w:val="22"/>
      <w:lang w:eastAsia="zh-CN"/>
    </w:rPr>
  </w:style>
  <w:style w:type="paragraph" w:customStyle="1" w:styleId="af9">
    <w:name w:val="新页首行"/>
    <w:basedOn w:val="a0"/>
    <w:next w:val="a0"/>
    <w:pPr>
      <w:widowControl w:val="0"/>
      <w:spacing w:after="20" w:line="0" w:lineRule="atLeast"/>
      <w:jc w:val="both"/>
    </w:pPr>
    <w:rPr>
      <w:rFonts w:eastAsia="仿宋_GB2312"/>
      <w:kern w:val="2"/>
      <w:sz w:val="10"/>
      <w:lang w:eastAsia="zh-CN"/>
    </w:rPr>
  </w:style>
  <w:style w:type="paragraph" w:customStyle="1" w:styleId="10">
    <w:name w:val="列出段落1"/>
    <w:basedOn w:val="a0"/>
    <w:link w:val="Charb"/>
    <w:uiPriority w:val="34"/>
    <w:qFormat/>
    <w:pPr>
      <w:widowControl w:val="0"/>
      <w:numPr>
        <w:numId w:val="12"/>
      </w:numPr>
      <w:jc w:val="both"/>
    </w:pPr>
    <w:rPr>
      <w:rFonts w:ascii="宋体" w:hAnsi="宋体" w:cs="宋体"/>
      <w:kern w:val="2"/>
      <w:sz w:val="18"/>
      <w:szCs w:val="18"/>
      <w:lang w:eastAsia="zh-CN"/>
    </w:rPr>
  </w:style>
  <w:style w:type="paragraph" w:customStyle="1" w:styleId="afa">
    <w:name w:val="超链接【蓝】"/>
    <w:basedOn w:val="a0"/>
    <w:link w:val="Charc"/>
    <w:pPr>
      <w:jc w:val="both"/>
    </w:pPr>
    <w:rPr>
      <w:rFonts w:ascii="宋体" w:hAnsi="宋体"/>
      <w:bCs/>
      <w:color w:val="0033CC"/>
      <w:sz w:val="18"/>
      <w:szCs w:val="18"/>
      <w:u w:val="single"/>
      <w:lang w:eastAsia="zh-CN"/>
    </w:rPr>
  </w:style>
  <w:style w:type="paragraph" w:customStyle="1" w:styleId="MMTopic1">
    <w:name w:val="MM Topic 1"/>
    <w:basedOn w:val="1"/>
    <w:pPr>
      <w:keepLines/>
      <w:widowControl w:val="0"/>
      <w:numPr>
        <w:numId w:val="0"/>
      </w:numPr>
      <w:spacing w:before="0" w:after="0" w:line="600" w:lineRule="auto"/>
      <w:jc w:val="both"/>
    </w:pPr>
    <w:rPr>
      <w:rFonts w:ascii="宋体" w:hAnsi="宋体" w:cs="宋体"/>
      <w:bCs/>
      <w:kern w:val="44"/>
      <w:sz w:val="52"/>
      <w:szCs w:val="52"/>
    </w:rPr>
  </w:style>
  <w:style w:type="paragraph" w:customStyle="1" w:styleId="MMTopic2">
    <w:name w:val="MM Topic 2"/>
    <w:basedOn w:val="20"/>
    <w:link w:val="MMTopic2Char"/>
    <w:pPr>
      <w:keepLines/>
      <w:widowControl w:val="0"/>
      <w:spacing w:before="0" w:after="0" w:line="600" w:lineRule="auto"/>
      <w:jc w:val="both"/>
    </w:pPr>
    <w:rPr>
      <w:rFonts w:ascii="宋体" w:hAnsi="宋体" w:cs="宋体"/>
      <w:bCs/>
      <w:kern w:val="2"/>
      <w:sz w:val="48"/>
      <w:szCs w:val="48"/>
      <w:lang w:val="en-US"/>
    </w:rPr>
  </w:style>
  <w:style w:type="paragraph" w:customStyle="1" w:styleId="MMTopic3">
    <w:name w:val="MM Topic 3"/>
    <w:basedOn w:val="3"/>
    <w:link w:val="MMTopic3Char"/>
    <w:pPr>
      <w:keepLines/>
      <w:widowControl w:val="0"/>
      <w:spacing w:before="0" w:after="0" w:line="600" w:lineRule="auto"/>
      <w:jc w:val="both"/>
    </w:pPr>
    <w:rPr>
      <w:rFonts w:ascii="宋体" w:hAnsi="宋体" w:cs="宋体"/>
      <w:bCs/>
      <w:kern w:val="2"/>
      <w:sz w:val="44"/>
      <w:szCs w:val="44"/>
      <w:lang w:eastAsia="zh-CN"/>
    </w:rPr>
  </w:style>
  <w:style w:type="paragraph" w:customStyle="1" w:styleId="MMTopic4">
    <w:name w:val="MM Topic 4"/>
    <w:basedOn w:val="4"/>
    <w:link w:val="MMTopic4Char"/>
    <w:pPr>
      <w:keepLines/>
      <w:widowControl w:val="0"/>
      <w:spacing w:before="0" w:after="0" w:line="600" w:lineRule="auto"/>
      <w:jc w:val="both"/>
    </w:pPr>
    <w:rPr>
      <w:rFonts w:ascii="宋体" w:hAnsi="宋体" w:cs="宋体"/>
      <w:bCs/>
      <w:kern w:val="2"/>
      <w:sz w:val="36"/>
      <w:szCs w:val="36"/>
      <w:lang w:eastAsia="zh-CN"/>
    </w:rPr>
  </w:style>
  <w:style w:type="paragraph" w:customStyle="1" w:styleId="MMTopic5">
    <w:name w:val="MM Topic 5"/>
    <w:basedOn w:val="5"/>
    <w:link w:val="MMTopic5Char"/>
    <w:pPr>
      <w:keepNext/>
      <w:keepLines/>
      <w:widowControl w:val="0"/>
      <w:spacing w:before="0" w:after="0" w:line="480" w:lineRule="auto"/>
      <w:jc w:val="both"/>
    </w:pPr>
    <w:rPr>
      <w:rFonts w:ascii="宋体" w:hAnsi="宋体" w:cs="宋体"/>
      <w:bCs/>
      <w:i/>
      <w:kern w:val="2"/>
      <w:sz w:val="32"/>
      <w:szCs w:val="32"/>
      <w:lang w:eastAsia="zh-CN"/>
    </w:rPr>
  </w:style>
  <w:style w:type="paragraph" w:customStyle="1" w:styleId="MMTopic6">
    <w:name w:val="MM Topic 6"/>
    <w:basedOn w:val="6"/>
    <w:pPr>
      <w:keepNext/>
      <w:keepLines/>
      <w:widowControl w:val="0"/>
      <w:numPr>
        <w:ilvl w:val="0"/>
        <w:numId w:val="13"/>
      </w:numPr>
      <w:spacing w:before="0" w:after="0" w:line="480" w:lineRule="auto"/>
      <w:jc w:val="both"/>
    </w:pPr>
    <w:rPr>
      <w:rFonts w:ascii="宋体" w:hAnsi="宋体" w:cs="宋体"/>
      <w:b w:val="0"/>
      <w:bCs/>
      <w:i w:val="0"/>
      <w:kern w:val="2"/>
      <w:sz w:val="30"/>
      <w:szCs w:val="30"/>
    </w:rPr>
  </w:style>
  <w:style w:type="paragraph" w:customStyle="1" w:styleId="12">
    <w:name w:val="无间隔1"/>
    <w:uiPriority w:val="1"/>
    <w:rPr>
      <w:rFonts w:ascii="微软雅黑" w:eastAsia="微软雅黑" w:hAnsi="微软雅黑"/>
      <w:lang w:eastAsia="en-US"/>
    </w:rPr>
  </w:style>
  <w:style w:type="character" w:customStyle="1" w:styleId="CharacterUserEntry">
    <w:name w:val="Character UserEntry"/>
    <w:rPr>
      <w:color w:val="FF0000"/>
    </w:rPr>
  </w:style>
  <w:style w:type="character" w:customStyle="1" w:styleId="Charb">
    <w:name w:val="列出段落 Char"/>
    <w:link w:val="10"/>
    <w:uiPriority w:val="34"/>
    <w:rPr>
      <w:rFonts w:ascii="宋体" w:eastAsia="微软雅黑" w:hAnsi="宋体" w:cs="宋体"/>
      <w:kern w:val="2"/>
      <w:sz w:val="18"/>
      <w:szCs w:val="18"/>
    </w:rPr>
  </w:style>
  <w:style w:type="character" w:customStyle="1" w:styleId="6Char">
    <w:name w:val="标题 6 Char"/>
    <w:link w:val="6"/>
    <w:rPr>
      <w:rFonts w:ascii="微软雅黑" w:eastAsia="微软雅黑" w:hAnsi="微软雅黑"/>
      <w:b/>
      <w:i/>
      <w:sz w:val="21"/>
    </w:rPr>
  </w:style>
  <w:style w:type="character" w:customStyle="1" w:styleId="Charc">
    <w:name w:val="超链接【蓝】 Char"/>
    <w:link w:val="afa"/>
    <w:rPr>
      <w:rFonts w:ascii="宋体" w:hAnsi="宋体"/>
      <w:bCs/>
      <w:color w:val="0033CC"/>
      <w:sz w:val="18"/>
      <w:szCs w:val="18"/>
      <w:u w:val="single"/>
    </w:rPr>
  </w:style>
  <w:style w:type="character" w:customStyle="1" w:styleId="MMTopic2Char">
    <w:name w:val="MM Topic 2 Char"/>
    <w:link w:val="MMTopic2"/>
    <w:rPr>
      <w:rFonts w:ascii="宋体" w:eastAsia="微软雅黑" w:hAnsi="宋体" w:cs="宋体"/>
      <w:b/>
      <w:bCs/>
      <w:kern w:val="2"/>
      <w:sz w:val="48"/>
      <w:szCs w:val="48"/>
    </w:rPr>
  </w:style>
  <w:style w:type="character" w:customStyle="1" w:styleId="MMTopic3Char">
    <w:name w:val="MM Topic 3 Char"/>
    <w:link w:val="MMTopic3"/>
    <w:rPr>
      <w:rFonts w:ascii="宋体" w:eastAsia="微软雅黑" w:hAnsi="宋体" w:cs="宋体"/>
      <w:b/>
      <w:bCs/>
      <w:kern w:val="2"/>
      <w:sz w:val="44"/>
      <w:szCs w:val="44"/>
    </w:rPr>
  </w:style>
  <w:style w:type="character" w:customStyle="1" w:styleId="MMTopic4Char">
    <w:name w:val="MM Topic 4 Char"/>
    <w:link w:val="MMTopic4"/>
    <w:rPr>
      <w:rFonts w:ascii="宋体" w:eastAsia="微软雅黑" w:hAnsi="宋体" w:cs="宋体"/>
      <w:b/>
      <w:bCs/>
      <w:kern w:val="2"/>
      <w:sz w:val="36"/>
      <w:szCs w:val="36"/>
    </w:rPr>
  </w:style>
  <w:style w:type="character" w:customStyle="1" w:styleId="MMTopic5Char">
    <w:name w:val="MM Topic 5 Char"/>
    <w:link w:val="MMTopic5"/>
    <w:rPr>
      <w:rFonts w:ascii="宋体" w:eastAsia="微软雅黑" w:hAnsi="宋体" w:cs="宋体"/>
      <w:b/>
      <w:bCs/>
      <w:i/>
      <w:kern w:val="2"/>
      <w:sz w:val="32"/>
      <w:szCs w:val="32"/>
    </w:rPr>
  </w:style>
  <w:style w:type="character" w:customStyle="1" w:styleId="Char4">
    <w:name w:val="正文文本缩进 Char"/>
    <w:link w:val="ab"/>
    <w:rPr>
      <w:rFonts w:ascii="Arial" w:hAnsi="Arial"/>
      <w:lang w:eastAsia="en-US"/>
    </w:rPr>
  </w:style>
  <w:style w:type="character" w:customStyle="1" w:styleId="5Char">
    <w:name w:val="标题 5 Char"/>
    <w:link w:val="5"/>
    <w:rsid w:val="00F7543E"/>
    <w:rPr>
      <w:rFonts w:ascii="微软雅黑" w:eastAsia="微软雅黑" w:hAnsi="微软雅黑"/>
      <w:b/>
      <w:sz w:val="21"/>
      <w:lang w:eastAsia="en-US"/>
    </w:rPr>
  </w:style>
  <w:style w:type="character" w:customStyle="1" w:styleId="4Char">
    <w:name w:val="标题 4 Char"/>
    <w:link w:val="4"/>
    <w:rPr>
      <w:rFonts w:ascii="微软雅黑" w:eastAsia="微软雅黑" w:hAnsi="微软雅黑"/>
      <w:b/>
      <w:sz w:val="22"/>
      <w:lang w:eastAsia="en-US"/>
    </w:rPr>
  </w:style>
  <w:style w:type="character" w:customStyle="1" w:styleId="Char3">
    <w:name w:val="正文文本 Char"/>
    <w:link w:val="aa"/>
    <w:rPr>
      <w:rFonts w:ascii="微软雅黑" w:eastAsia="微软雅黑" w:hAnsi="微软雅黑"/>
      <w:lang w:eastAsia="en-US"/>
    </w:rPr>
  </w:style>
  <w:style w:type="character" w:customStyle="1" w:styleId="3Char">
    <w:name w:val="标题 3 Char"/>
    <w:link w:val="3"/>
    <w:rPr>
      <w:rFonts w:ascii="微软雅黑" w:eastAsia="微软雅黑" w:hAnsi="微软雅黑"/>
      <w:b/>
      <w:sz w:val="26"/>
      <w:lang w:eastAsia="en-US"/>
    </w:rPr>
  </w:style>
  <w:style w:type="character" w:customStyle="1" w:styleId="2Char">
    <w:name w:val="标题 2 Char"/>
    <w:link w:val="20"/>
    <w:rPr>
      <w:rFonts w:ascii="微软雅黑" w:eastAsia="微软雅黑" w:hAnsi="微软雅黑"/>
      <w:b/>
      <w:sz w:val="28"/>
      <w:lang w:val="zh-CN"/>
    </w:rPr>
  </w:style>
  <w:style w:type="character" w:customStyle="1" w:styleId="Char0">
    <w:name w:val="批注文字 Char"/>
    <w:link w:val="a5"/>
    <w:rPr>
      <w:rFonts w:ascii="微软雅黑" w:eastAsia="微软雅黑" w:hAnsi="微软雅黑"/>
      <w:lang w:eastAsia="en-US"/>
    </w:rPr>
  </w:style>
  <w:style w:type="character" w:customStyle="1" w:styleId="Char">
    <w:name w:val="批注主题 Char"/>
    <w:link w:val="a4"/>
    <w:rPr>
      <w:rFonts w:ascii="微软雅黑" w:eastAsia="微软雅黑" w:hAnsi="微软雅黑"/>
      <w:b/>
      <w:bCs/>
      <w:lang w:eastAsia="en-US"/>
    </w:rPr>
  </w:style>
  <w:style w:type="character" w:customStyle="1" w:styleId="1Char">
    <w:name w:val="标题 1 Char"/>
    <w:link w:val="1"/>
    <w:rPr>
      <w:rFonts w:ascii="微软雅黑" w:eastAsia="微软雅黑" w:hAnsi="微软雅黑"/>
      <w:b/>
      <w:kern w:val="28"/>
      <w:sz w:val="30"/>
    </w:rPr>
  </w:style>
  <w:style w:type="character" w:customStyle="1" w:styleId="7Char">
    <w:name w:val="标题 7 Char"/>
    <w:link w:val="7"/>
    <w:rPr>
      <w:rFonts w:ascii="微软雅黑" w:eastAsia="微软雅黑" w:hAnsi="微软雅黑"/>
      <w:lang w:eastAsia="en-US"/>
    </w:rPr>
  </w:style>
  <w:style w:type="character" w:customStyle="1" w:styleId="8Char">
    <w:name w:val="标题 8 Char"/>
    <w:link w:val="8"/>
    <w:rPr>
      <w:rFonts w:ascii="微软雅黑" w:eastAsia="微软雅黑" w:hAnsi="微软雅黑"/>
      <w:sz w:val="18"/>
      <w:lang w:eastAsia="en-US"/>
    </w:rPr>
  </w:style>
  <w:style w:type="character" w:customStyle="1" w:styleId="9Char">
    <w:name w:val="标题 9 Char"/>
    <w:link w:val="9"/>
    <w:rPr>
      <w:rFonts w:ascii="微软雅黑" w:eastAsia="微软雅黑" w:hAnsi="微软雅黑"/>
      <w:i/>
      <w:sz w:val="18"/>
      <w:lang w:eastAsia="en-US"/>
    </w:rPr>
  </w:style>
  <w:style w:type="character" w:customStyle="1" w:styleId="Chara">
    <w:name w:val="标题 Char"/>
    <w:link w:val="af2"/>
    <w:rPr>
      <w:rFonts w:ascii="微软雅黑" w:eastAsia="微软雅黑" w:hAnsi="微软雅黑"/>
      <w:b/>
      <w:kern w:val="28"/>
      <w:sz w:val="24"/>
      <w:lang w:eastAsia="en-US"/>
    </w:rPr>
  </w:style>
  <w:style w:type="character" w:customStyle="1" w:styleId="Char8">
    <w:name w:val="页眉 Char"/>
    <w:link w:val="af"/>
    <w:rPr>
      <w:rFonts w:ascii="微软雅黑" w:eastAsia="微软雅黑" w:hAnsi="微软雅黑"/>
      <w:lang w:eastAsia="en-US"/>
    </w:rPr>
  </w:style>
  <w:style w:type="character" w:customStyle="1" w:styleId="Char7">
    <w:name w:val="页脚 Char"/>
    <w:link w:val="ae"/>
    <w:rPr>
      <w:rFonts w:ascii="微软雅黑" w:eastAsia="微软雅黑" w:hAnsi="微软雅黑"/>
      <w:lang w:eastAsia="en-US"/>
    </w:rPr>
  </w:style>
  <w:style w:type="character" w:customStyle="1" w:styleId="Char2">
    <w:name w:val="结束语 Char"/>
    <w:link w:val="a9"/>
    <w:rPr>
      <w:rFonts w:ascii="微软雅黑" w:eastAsia="微软雅黑" w:hAnsi="微软雅黑"/>
      <w:lang w:eastAsia="en-US"/>
    </w:rPr>
  </w:style>
  <w:style w:type="character" w:customStyle="1" w:styleId="Char5">
    <w:name w:val="纯文本 Char"/>
    <w:link w:val="ac"/>
    <w:rPr>
      <w:rFonts w:eastAsia="微软雅黑"/>
      <w:lang w:eastAsia="en-US"/>
    </w:rPr>
  </w:style>
  <w:style w:type="character" w:customStyle="1" w:styleId="Char9">
    <w:name w:val="副标题 Char"/>
    <w:link w:val="af0"/>
    <w:rPr>
      <w:rFonts w:ascii="微软雅黑" w:eastAsia="微软雅黑" w:hAnsi="微软雅黑"/>
      <w:i/>
      <w:sz w:val="16"/>
      <w:lang w:eastAsia="en-US"/>
    </w:rPr>
  </w:style>
  <w:style w:type="character" w:customStyle="1" w:styleId="2Char1">
    <w:name w:val="正文文本 2 Char"/>
    <w:link w:val="24"/>
    <w:rPr>
      <w:rFonts w:ascii="微软雅黑" w:eastAsia="微软雅黑" w:hAnsi="微软雅黑"/>
      <w:color w:val="000000"/>
      <w:lang w:eastAsia="en-US"/>
    </w:rPr>
  </w:style>
  <w:style w:type="character" w:customStyle="1" w:styleId="2Char0">
    <w:name w:val="正文文本缩进 2 Char"/>
    <w:link w:val="22"/>
    <w:rPr>
      <w:rFonts w:eastAsia="微软雅黑"/>
      <w:lang w:eastAsia="en-US"/>
    </w:rPr>
  </w:style>
  <w:style w:type="character" w:customStyle="1" w:styleId="Char1">
    <w:name w:val="文档结构图 Char"/>
    <w:link w:val="a8"/>
    <w:semiHidden/>
    <w:rPr>
      <w:rFonts w:ascii="微软雅黑" w:eastAsia="微软雅黑" w:hAnsi="微软雅黑"/>
      <w:shd w:val="clear" w:color="auto" w:fill="000080"/>
      <w:lang w:eastAsia="en-US"/>
    </w:rPr>
  </w:style>
  <w:style w:type="character" w:customStyle="1" w:styleId="Char6">
    <w:name w:val="批注框文本 Char"/>
    <w:link w:val="ad"/>
    <w:semiHidden/>
    <w:rPr>
      <w:rFonts w:ascii="微软雅黑" w:eastAsia="微软雅黑" w:hAnsi="微软雅黑"/>
      <w:sz w:val="16"/>
      <w:szCs w:val="16"/>
      <w:lang w:eastAsia="en-US"/>
    </w:rPr>
  </w:style>
  <w:style w:type="paragraph" w:styleId="afb">
    <w:name w:val="List Paragraph"/>
    <w:basedOn w:val="a0"/>
    <w:uiPriority w:val="34"/>
    <w:qFormat/>
    <w:rsid w:val="00563469"/>
    <w:pPr>
      <w:overflowPunct w:val="0"/>
      <w:autoSpaceDE w:val="0"/>
      <w:autoSpaceDN w:val="0"/>
      <w:adjustRightInd w:val="0"/>
      <w:ind w:left="720"/>
      <w:contextualSpacing/>
      <w:textAlignment w:val="baseline"/>
    </w:pPr>
    <w:rPr>
      <w:rFonts w:ascii="Arial" w:eastAsia="宋体" w:hAnsi="Arial"/>
      <w:lang w:eastAsia="zh-CN"/>
    </w:rPr>
  </w:style>
  <w:style w:type="table" w:styleId="afc">
    <w:name w:val="Table Grid"/>
    <w:basedOn w:val="a2"/>
    <w:uiPriority w:val="59"/>
    <w:rsid w:val="009B0E21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1">
    <w:name w:val="Table1"/>
    <w:basedOn w:val="a0"/>
    <w:rsid w:val="00F606B6"/>
    <w:pPr>
      <w:overflowPunct w:val="0"/>
      <w:autoSpaceDE w:val="0"/>
      <w:autoSpaceDN w:val="0"/>
      <w:adjustRightInd w:val="0"/>
      <w:textAlignment w:val="baseline"/>
    </w:pPr>
    <w:rPr>
      <w:rFonts w:ascii="Arial" w:eastAsia="宋体" w:hAnsi="Arial"/>
      <w:b/>
      <w:i/>
      <w:color w:val="000000"/>
      <w:lang w:eastAsia="zh-CN"/>
    </w:rPr>
  </w:style>
  <w:style w:type="paragraph" w:customStyle="1" w:styleId="Table1Input">
    <w:name w:val="Table1 Input"/>
    <w:basedOn w:val="Table1"/>
    <w:rsid w:val="00F606B6"/>
    <w:rPr>
      <w:color w:val="FF0000"/>
    </w:rPr>
  </w:style>
  <w:style w:type="paragraph" w:customStyle="1" w:styleId="13">
    <w:name w:val="样式1"/>
    <w:basedOn w:val="3"/>
    <w:next w:val="4"/>
    <w:link w:val="14"/>
    <w:qFormat/>
    <w:rsid w:val="00887FCF"/>
    <w:pPr>
      <w:keepLines/>
      <w:numPr>
        <w:ilvl w:val="0"/>
        <w:numId w:val="0"/>
      </w:numPr>
      <w:spacing w:before="260" w:after="260" w:line="416" w:lineRule="auto"/>
    </w:pPr>
    <w:rPr>
      <w:bCs/>
      <w:sz w:val="32"/>
      <w:szCs w:val="32"/>
    </w:rPr>
  </w:style>
  <w:style w:type="character" w:customStyle="1" w:styleId="14">
    <w:name w:val="样式1 字符"/>
    <w:basedOn w:val="3Char"/>
    <w:link w:val="13"/>
    <w:rsid w:val="00887FCF"/>
    <w:rPr>
      <w:rFonts w:ascii="微软雅黑" w:eastAsia="微软雅黑" w:hAnsi="微软雅黑"/>
      <w:b/>
      <w:bCs/>
      <w:sz w:val="32"/>
      <w:szCs w:val="32"/>
      <w:lang w:eastAsia="en-US"/>
    </w:rPr>
  </w:style>
  <w:style w:type="paragraph" w:customStyle="1" w:styleId="21">
    <w:name w:val="样式2"/>
    <w:basedOn w:val="4"/>
    <w:next w:val="4"/>
    <w:link w:val="25"/>
    <w:qFormat/>
    <w:rsid w:val="00887FCF"/>
    <w:pPr>
      <w:keepLines/>
      <w:numPr>
        <w:numId w:val="16"/>
      </w:numPr>
      <w:spacing w:before="280" w:after="290" w:line="376" w:lineRule="auto"/>
    </w:pPr>
    <w:rPr>
      <w:rFonts w:asciiTheme="majorHAnsi" w:eastAsiaTheme="majorEastAsia" w:hAnsiTheme="majorHAnsi" w:cstheme="majorBidi"/>
      <w:bCs/>
      <w:sz w:val="28"/>
      <w:szCs w:val="21"/>
    </w:rPr>
  </w:style>
  <w:style w:type="character" w:customStyle="1" w:styleId="25">
    <w:name w:val="样式2 字符"/>
    <w:basedOn w:val="4Char"/>
    <w:link w:val="21"/>
    <w:rsid w:val="00D0306A"/>
    <w:rPr>
      <w:rFonts w:asciiTheme="majorHAnsi" w:eastAsiaTheme="majorEastAsia" w:hAnsiTheme="majorHAnsi" w:cstheme="majorBidi"/>
      <w:b/>
      <w:bCs/>
      <w:sz w:val="28"/>
      <w:szCs w:val="21"/>
      <w:lang w:eastAsia="en-US"/>
    </w:rPr>
  </w:style>
  <w:style w:type="table" w:customStyle="1" w:styleId="ListTable3Accent1">
    <w:name w:val="List Table 3 Accent 1"/>
    <w:basedOn w:val="a2"/>
    <w:uiPriority w:val="48"/>
    <w:rsid w:val="00670F64"/>
    <w:rPr>
      <w:rFonts w:ascii="等线" w:eastAsia="等线" w:hAnsi="等线"/>
      <w:kern w:val="2"/>
      <w:sz w:val="21"/>
      <w:szCs w:val="22"/>
    </w:rPr>
    <w:tblPr>
      <w:tblStyleRowBandSize w:val="1"/>
      <w:tblStyleColBandSize w:val="1"/>
      <w:tblBorders>
        <w:top w:val="single" w:sz="4" w:space="0" w:color="4472C4"/>
        <w:left w:val="single" w:sz="4" w:space="0" w:color="4472C4"/>
        <w:bottom w:val="single" w:sz="4" w:space="0" w:color="4472C4"/>
        <w:right w:val="single" w:sz="4" w:space="0" w:color="4472C4"/>
      </w:tblBorders>
    </w:tblPr>
    <w:tblStylePr w:type="firstRow">
      <w:rPr>
        <w:b/>
        <w:bCs/>
        <w:color w:val="FFFFFF"/>
      </w:rPr>
      <w:tblPr/>
      <w:tcPr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4472C4"/>
          <w:right w:val="single" w:sz="4" w:space="0" w:color="4472C4"/>
        </w:tcBorders>
      </w:tcPr>
    </w:tblStylePr>
    <w:tblStylePr w:type="band1Horz">
      <w:tblPr/>
      <w:tcPr>
        <w:tcBorders>
          <w:top w:val="single" w:sz="4" w:space="0" w:color="4472C4"/>
          <w:bottom w:val="single" w:sz="4" w:space="0" w:color="4472C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/>
          <w:left w:val="nil"/>
        </w:tcBorders>
      </w:tcPr>
    </w:tblStylePr>
    <w:tblStylePr w:type="swCell">
      <w:tblPr/>
      <w:tcPr>
        <w:tcBorders>
          <w:top w:val="double" w:sz="4" w:space="0" w:color="4472C4"/>
          <w:right w:val="nil"/>
        </w:tcBorders>
      </w:tcPr>
    </w:tblStylePr>
  </w:style>
  <w:style w:type="table" w:customStyle="1" w:styleId="GridTable4Accent1">
    <w:name w:val="Grid Table 4 Accent 1"/>
    <w:basedOn w:val="a2"/>
    <w:uiPriority w:val="49"/>
    <w:rsid w:val="00670F64"/>
    <w:rPr>
      <w:rFonts w:ascii="等线" w:eastAsia="等线" w:hAnsi="等线"/>
      <w:kern w:val="2"/>
      <w:sz w:val="21"/>
      <w:szCs w:val="22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paragraph" w:styleId="afd">
    <w:name w:val="Normal (Web)"/>
    <w:basedOn w:val="a0"/>
    <w:uiPriority w:val="99"/>
    <w:semiHidden/>
    <w:unhideWhenUsed/>
    <w:rsid w:val="00670F64"/>
    <w:rPr>
      <w:rFonts w:ascii="宋体" w:eastAsia="宋体" w:hAnsi="宋体" w:cs="宋体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500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7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34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1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84" Type="http://schemas.openxmlformats.org/officeDocument/2006/relationships/footer" Target="footer1.xml"/><Relationship Id="rId89" Type="http://schemas.openxmlformats.org/officeDocument/2006/relationships/theme" Target="theme/theme1.xml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jpeg"/><Relationship Id="rId79" Type="http://schemas.openxmlformats.org/officeDocument/2006/relationships/image" Target="media/image70.png"/><Relationship Id="rId87" Type="http://schemas.openxmlformats.org/officeDocument/2006/relationships/footer" Target="footer3.xml"/><Relationship Id="rId5" Type="http://schemas.microsoft.com/office/2007/relationships/stylesWithEffects" Target="stylesWithEffects.xml"/><Relationship Id="rId61" Type="http://schemas.openxmlformats.org/officeDocument/2006/relationships/image" Target="media/image52.png"/><Relationship Id="rId82" Type="http://schemas.openxmlformats.org/officeDocument/2006/relationships/header" Target="header1.xm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footer" Target="footer2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header" Target="header2.xml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NT\Profiles\psimp\Application%20Data\Microsoft\Templates\FocusPM3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C572351-A21E-43D6-B61E-DEC2CCB8BE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FocusPM3.dot</Template>
  <TotalTime>7475</TotalTime>
  <Pages>1</Pages>
  <Words>2598</Words>
  <Characters>14813</Characters>
  <Application>Microsoft Office Word</Application>
  <DocSecurity>0</DocSecurity>
  <Lines>123</Lines>
  <Paragraphs>34</Paragraphs>
  <ScaleCrop>false</ScaleCrop>
  <Company>GMCC/HP</Company>
  <LinksUpToDate>false</LinksUpToDate>
  <CharactersWithSpaces>17377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系统需求说明书</dc:title>
  <dc:creator>jian Zhou</dc:creator>
  <cp:lastModifiedBy>root</cp:lastModifiedBy>
  <cp:revision>1504</cp:revision>
  <cp:lastPrinted>2014-07-02T08:47:00Z</cp:lastPrinted>
  <dcterms:created xsi:type="dcterms:W3CDTF">2016-12-16T02:43:00Z</dcterms:created>
  <dcterms:modified xsi:type="dcterms:W3CDTF">2017-07-28T03:03:00Z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">
    <vt:lpwstr>文档</vt:lpwstr>
  </property>
  <property fmtid="{D5CDD505-2E9C-101B-9397-08002B2CF9AE}" pid="3" name="KSOProductBuildVer">
    <vt:lpwstr>2052-9.1.0.4866</vt:lpwstr>
  </property>
</Properties>
</file>